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70" w:type="dxa"/>
          <w:right w:w="70" w:type="dxa"/>
        </w:tblCellMar>
        <w:tblLook w:val="0000" w:firstRow="0" w:lastRow="0" w:firstColumn="0" w:lastColumn="0" w:noHBand="0" w:noVBand="0"/>
      </w:tblPr>
      <w:tblGrid>
        <w:gridCol w:w="1118"/>
        <w:gridCol w:w="3030"/>
        <w:gridCol w:w="2347"/>
        <w:gridCol w:w="2975"/>
      </w:tblGrid>
      <w:tr w:rsidR="00F147B6" w:rsidRPr="00E87F9D" w14:paraId="4287969D" w14:textId="77777777" w:rsidTr="000E1FF4">
        <w:trPr>
          <w:cantSplit/>
          <w:trHeight w:hRule="exact" w:val="960"/>
          <w:hidden/>
        </w:trPr>
        <w:tc>
          <w:tcPr>
            <w:tcW w:w="5000" w:type="pct"/>
            <w:gridSpan w:val="4"/>
          </w:tcPr>
          <w:p w14:paraId="4287969B" w14:textId="77777777" w:rsidR="00F147B6" w:rsidRPr="00E87F9D" w:rsidRDefault="00A53C7D" w:rsidP="000E5DF3">
            <w:pPr>
              <w:pStyle w:val="InstructionsText"/>
            </w:pPr>
            <w:r w:rsidRPr="00E87F9D">
              <w:t>Type sponsor’s name and address (delete if not applicable)</w:t>
            </w:r>
          </w:p>
          <w:p w14:paraId="4287969C" w14:textId="77777777" w:rsidR="00A53C7D" w:rsidRPr="00E87F9D" w:rsidRDefault="000238BB" w:rsidP="00C2402F">
            <w:pPr>
              <w:pStyle w:val="xCoverAddress"/>
            </w:pPr>
            <w:r w:rsidRPr="00E87F9D">
              <w:rPr>
                <w:rStyle w:val="ReplaceText"/>
              </w:rPr>
              <w:t>Company address information</w:t>
            </w:r>
          </w:p>
        </w:tc>
      </w:tr>
      <w:tr w:rsidR="00F147B6" w:rsidRPr="00E87F9D" w14:paraId="428796A0" w14:textId="77777777" w:rsidTr="000E1FF4">
        <w:trPr>
          <w:cantSplit/>
          <w:trHeight w:hRule="exact" w:val="20"/>
        </w:trPr>
        <w:tc>
          <w:tcPr>
            <w:tcW w:w="5000" w:type="pct"/>
            <w:gridSpan w:val="4"/>
          </w:tcPr>
          <w:p w14:paraId="4287969E" w14:textId="77777777" w:rsidR="00F147B6" w:rsidRPr="00E87F9D" w:rsidRDefault="00F147B6" w:rsidP="00E62918">
            <w:bookmarkStart w:id="0" w:name="_Toc131820989"/>
            <w:bookmarkStart w:id="1" w:name="_Toc484525242"/>
            <w:bookmarkStart w:id="2" w:name="OLE_LINK1"/>
            <w:bookmarkStart w:id="3" w:name="OLE_LINK2"/>
            <w:r w:rsidRPr="00E87F9D">
              <w:t>Title page</w:t>
            </w:r>
            <w:bookmarkEnd w:id="0"/>
            <w:bookmarkEnd w:id="1"/>
          </w:p>
          <w:p w14:paraId="4287969F" w14:textId="77777777" w:rsidR="00F147B6" w:rsidRPr="00E87F9D" w:rsidRDefault="00F147B6"/>
        </w:tc>
      </w:tr>
      <w:bookmarkEnd w:id="2"/>
      <w:bookmarkEnd w:id="3"/>
      <w:tr w:rsidR="00F147B6" w:rsidRPr="00E62918" w14:paraId="428796A2" w14:textId="77777777" w:rsidTr="000E1FF4">
        <w:tblPrEx>
          <w:tblCellMar>
            <w:left w:w="71" w:type="dxa"/>
            <w:right w:w="71" w:type="dxa"/>
          </w:tblCellMar>
        </w:tblPrEx>
        <w:trPr>
          <w:cantSplit/>
          <w:trHeight w:val="1134"/>
        </w:trPr>
        <w:tc>
          <w:tcPr>
            <w:tcW w:w="5000" w:type="pct"/>
            <w:gridSpan w:val="4"/>
          </w:tcPr>
          <w:p w14:paraId="428796A1" w14:textId="0713D3CE" w:rsidR="00756632" w:rsidRPr="00716BA7" w:rsidRDefault="00F147B6" w:rsidP="00E62918">
            <w:pPr>
              <w:pStyle w:val="xCoverDocType"/>
            </w:pPr>
            <w:r w:rsidRPr="00716BA7">
              <w:fldChar w:fldCharType="begin"/>
            </w:r>
            <w:r w:rsidRPr="00716BA7">
              <w:instrText xml:space="preserve"> DOCPROPERTY "Document Type"  \* MERGEFORMAT </w:instrText>
            </w:r>
            <w:r w:rsidRPr="00716BA7">
              <w:fldChar w:fldCharType="separate"/>
            </w:r>
            <w:bookmarkStart w:id="4" w:name="_Toc99712110"/>
            <w:r w:rsidR="005E6AD6">
              <w:t>R&amp;D Medicinal product ID card</w:t>
            </w:r>
            <w:bookmarkEnd w:id="4"/>
            <w:r w:rsidRPr="00716BA7">
              <w:fldChar w:fldCharType="end"/>
            </w:r>
            <w:r w:rsidR="002C45F7" w:rsidRPr="00716BA7">
              <w:t xml:space="preserve"> </w:t>
            </w:r>
            <w:r w:rsidR="00716BA7">
              <w:t xml:space="preserve"> </w:t>
            </w:r>
          </w:p>
        </w:tc>
      </w:tr>
      <w:tr w:rsidR="00F147B6" w:rsidRPr="00E62918" w14:paraId="428796A5" w14:textId="77777777" w:rsidTr="000E1FF4">
        <w:trPr>
          <w:cantSplit/>
          <w:trHeight w:val="1701"/>
        </w:trPr>
        <w:tc>
          <w:tcPr>
            <w:tcW w:w="5000" w:type="pct"/>
            <w:gridSpan w:val="4"/>
            <w:tcBorders>
              <w:bottom w:val="single" w:sz="6" w:space="0" w:color="auto"/>
            </w:tcBorders>
          </w:tcPr>
          <w:p w14:paraId="428796A3" w14:textId="176BC988" w:rsidR="00F147B6" w:rsidRDefault="00716BA7" w:rsidP="00E62918">
            <w:pPr>
              <w:pStyle w:val="xCoverDocTitle"/>
            </w:pPr>
            <w:fldSimple w:instr=" DOCPROPERTY &quot;INN&quot;  \* MERGEFORMAT ">
              <w:r w:rsidR="005E6AD6">
                <w:t>Product code</w:t>
              </w:r>
            </w:fldSimple>
            <w:r w:rsidR="007D52A7" w:rsidRPr="00E62918">
              <w:rPr>
                <w:rStyle w:val="ReplaceText"/>
                <w:color w:val="auto"/>
              </w:rPr>
              <w:t xml:space="preserve"> - </w:t>
            </w:r>
            <w:fldSimple w:instr=" DOCPROPERTY &quot;Dosage Form&quot;  \* MERGEFORMAT ">
              <w:r w:rsidR="005E6AD6">
                <w:t>dosage form</w:t>
              </w:r>
            </w:fldSimple>
            <w:r w:rsidR="00716245" w:rsidRPr="00E62918">
              <w:t xml:space="preserve"> </w:t>
            </w:r>
            <w:r w:rsidR="007D52A7" w:rsidRPr="00E62918">
              <w:rPr>
                <w:rStyle w:val="ReplaceText"/>
                <w:color w:val="auto"/>
              </w:rPr>
              <w:t xml:space="preserve">- </w:t>
            </w:r>
            <w:fldSimple w:instr=" DOCPROPERTY &quot;Dosage Strength&quot;  \* MERGEFORMAT ">
              <w:r w:rsidR="005E6AD6">
                <w:t>dosage strength</w:t>
              </w:r>
            </w:fldSimple>
            <w:r w:rsidR="00FF73DF">
              <w:br/>
            </w:r>
            <w:r w:rsidR="00FF73DF" w:rsidRPr="00FF73DF">
              <w:rPr>
                <w:rStyle w:val="ReplaceText"/>
              </w:rPr>
              <w:t>Formula reference: xxx</w:t>
            </w:r>
          </w:p>
          <w:p w14:paraId="428796A4" w14:textId="77777777" w:rsidR="00A648B1" w:rsidRPr="00E62918" w:rsidRDefault="00EB254C" w:rsidP="00A648B1">
            <w:pPr>
              <w:pStyle w:val="xCoverDocTitle"/>
            </w:pPr>
            <w:r>
              <w:rPr>
                <w:rStyle w:val="ReplaceText"/>
                <w:color w:val="auto"/>
              </w:rPr>
              <w:t xml:space="preserve">Evaluation of elemental impurities </w:t>
            </w:r>
            <w:r w:rsidRPr="00EB254C">
              <w:rPr>
                <w:rStyle w:val="ReplaceText"/>
                <w:color w:val="auto"/>
              </w:rPr>
              <w:t xml:space="preserve">(ICH Q3D) </w:t>
            </w:r>
            <w:r>
              <w:rPr>
                <w:rStyle w:val="ReplaceText"/>
                <w:color w:val="auto"/>
              </w:rPr>
              <w:t xml:space="preserve">for </w:t>
            </w:r>
            <w:r w:rsidRPr="00EB254C">
              <w:rPr>
                <w:rStyle w:val="ReplaceText"/>
                <w:color w:val="auto"/>
              </w:rPr>
              <w:t>P</w:t>
            </w:r>
            <w:r>
              <w:rPr>
                <w:rStyle w:val="ReplaceText"/>
                <w:color w:val="auto"/>
              </w:rPr>
              <w:t>hase</w:t>
            </w:r>
            <w:r w:rsidRPr="00EB254C">
              <w:rPr>
                <w:rStyle w:val="ReplaceText"/>
                <w:color w:val="auto"/>
              </w:rPr>
              <w:t xml:space="preserve"> 1 &amp; 2</w:t>
            </w:r>
          </w:p>
        </w:tc>
      </w:tr>
      <w:tr w:rsidR="00184ED0" w:rsidRPr="00E87F9D" w14:paraId="428796AA" w14:textId="77777777" w:rsidTr="000E1FF4">
        <w:tblPrEx>
          <w:tblCellMar>
            <w:left w:w="71" w:type="dxa"/>
            <w:right w:w="71" w:type="dxa"/>
          </w:tblCellMar>
        </w:tblPrEx>
        <w:trPr>
          <w:cantSplit/>
          <w:trHeight w:val="2355"/>
          <w:hidden/>
        </w:trPr>
        <w:tc>
          <w:tcPr>
            <w:tcW w:w="5000" w:type="pct"/>
            <w:gridSpan w:val="4"/>
          </w:tcPr>
          <w:p w14:paraId="428796A6" w14:textId="77777777" w:rsidR="00184ED0" w:rsidRPr="00E87F9D" w:rsidRDefault="00184ED0" w:rsidP="00184ED0">
            <w:pPr>
              <w:pStyle w:val="InstructionsText"/>
              <w:rPr>
                <w:noProof/>
                <w:lang w:eastAsia="fr-FR"/>
              </w:rPr>
            </w:pPr>
            <w:r w:rsidRPr="00E87F9D">
              <w:rPr>
                <w:noProof/>
                <w:lang w:eastAsia="fr-FR"/>
              </w:rPr>
              <w:t>For Investigational Medicinal Product (IMP) in Phase 1 and 2</w:t>
            </w:r>
          </w:p>
          <w:p w14:paraId="428796A7" w14:textId="77777777" w:rsidR="00C2402F" w:rsidRPr="00E87F9D" w:rsidRDefault="00C2402F" w:rsidP="00184ED0">
            <w:pPr>
              <w:pStyle w:val="InstructionsText"/>
              <w:rPr>
                <w:rStyle w:val="ReplaceText"/>
                <w:color w:val="000000"/>
              </w:rPr>
            </w:pPr>
            <w:r w:rsidRPr="00E87F9D">
              <w:t>This document</w:t>
            </w:r>
            <w:r w:rsidR="00A648B1">
              <w:t xml:space="preserve"> (following </w:t>
            </w:r>
            <w:r w:rsidR="0070176D">
              <w:t xml:space="preserve">the requirements of STD000040 and </w:t>
            </w:r>
            <w:r w:rsidR="00A648B1" w:rsidRPr="00A648B1">
              <w:t>SD000133</w:t>
            </w:r>
            <w:r w:rsidR="00A648B1">
              <w:t xml:space="preserve">) </w:t>
            </w:r>
            <w:r w:rsidRPr="00E87F9D">
              <w:t>is the only document to be filled out during early development phases, in order to perform an evaluation of the elemental impurities to be tested in the drug product and to justify the control strategy.</w:t>
            </w:r>
          </w:p>
          <w:p w14:paraId="428796A8" w14:textId="77777777" w:rsidR="00184ED0" w:rsidRPr="00E87F9D" w:rsidRDefault="00184ED0" w:rsidP="00184ED0">
            <w:pPr>
              <w:pStyle w:val="InstructionsText"/>
            </w:pPr>
            <w:r w:rsidRPr="00E87F9D">
              <w:t xml:space="preserve">This evaluation must be carried out by the site producing the R&amp;D </w:t>
            </w:r>
            <w:r w:rsidR="00C2402F" w:rsidRPr="00E87F9D">
              <w:t>drug</w:t>
            </w:r>
            <w:r w:rsidR="009536AD" w:rsidRPr="00E87F9D">
              <w:rPr>
                <w:rStyle w:val="ReplaceText"/>
                <w:color w:val="auto"/>
              </w:rPr>
              <w:t xml:space="preserve"> </w:t>
            </w:r>
            <w:r w:rsidRPr="00E87F9D">
              <w:t>product.</w:t>
            </w:r>
          </w:p>
          <w:p w14:paraId="428796A9" w14:textId="77777777" w:rsidR="00184ED0" w:rsidRPr="00E87F9D" w:rsidRDefault="00184ED0" w:rsidP="004E2811">
            <w:pPr>
              <w:pStyle w:val="xCover"/>
            </w:pPr>
          </w:p>
        </w:tc>
      </w:tr>
      <w:tr w:rsidR="00756632" w:rsidRPr="0070176D" w14:paraId="428796AE" w14:textId="77777777" w:rsidTr="000E1FF4">
        <w:tblPrEx>
          <w:tblCellMar>
            <w:left w:w="71" w:type="dxa"/>
            <w:right w:w="71" w:type="dxa"/>
          </w:tblCellMar>
        </w:tblPrEx>
        <w:trPr>
          <w:cantSplit/>
          <w:trHeight w:val="567"/>
        </w:trPr>
        <w:tc>
          <w:tcPr>
            <w:tcW w:w="5000" w:type="pct"/>
            <w:gridSpan w:val="4"/>
          </w:tcPr>
          <w:p w14:paraId="428796AB" w14:textId="77777777" w:rsidR="004B361E" w:rsidRDefault="004B361E" w:rsidP="004B361E">
            <w:pPr>
              <w:pStyle w:val="xCover"/>
              <w:spacing w:after="120"/>
              <w:rPr>
                <w:b/>
                <w:bCs/>
              </w:rPr>
            </w:pPr>
            <w:r w:rsidRPr="007D60FF">
              <w:rPr>
                <w:b/>
                <w:bCs/>
              </w:rPr>
              <w:t>APPROVED BY</w:t>
            </w:r>
            <w:r>
              <w:rPr>
                <w:b/>
                <w:bCs/>
              </w:rPr>
              <w:t>:</w:t>
            </w:r>
          </w:p>
          <w:p w14:paraId="428796AC" w14:textId="77777777" w:rsidR="00756632" w:rsidRPr="0070176D" w:rsidRDefault="0070176D" w:rsidP="004B361E">
            <w:pPr>
              <w:pStyle w:val="xCover"/>
              <w:spacing w:after="120"/>
              <w:rPr>
                <w:rStyle w:val="BoldCharacter"/>
                <w:b w:val="0"/>
              </w:rPr>
            </w:pPr>
            <w:r>
              <w:rPr>
                <w:rStyle w:val="BoldCharacter"/>
                <w:b w:val="0"/>
              </w:rPr>
              <w:t>First n</w:t>
            </w:r>
            <w:r w:rsidR="00E9343A" w:rsidRPr="0070176D">
              <w:rPr>
                <w:rStyle w:val="BoldCharacter"/>
                <w:b w:val="0"/>
              </w:rPr>
              <w:t>ame</w:t>
            </w:r>
            <w:r>
              <w:rPr>
                <w:rStyle w:val="BoldCharacter"/>
                <w:b w:val="0"/>
              </w:rPr>
              <w:t xml:space="preserve"> Last name</w:t>
            </w:r>
          </w:p>
          <w:p w14:paraId="428796AD" w14:textId="77777777" w:rsidR="00756632" w:rsidRPr="0070176D" w:rsidRDefault="0070176D" w:rsidP="004B361E">
            <w:pPr>
              <w:pStyle w:val="xCover"/>
              <w:spacing w:after="120"/>
              <w:rPr>
                <w:rStyle w:val="ReplaceText"/>
              </w:rPr>
            </w:pPr>
            <w:r>
              <w:rPr>
                <w:rStyle w:val="ReplaceText"/>
              </w:rPr>
              <w:t>DP Drug Product</w:t>
            </w:r>
            <w:r w:rsidR="00905C61" w:rsidRPr="0070176D">
              <w:rPr>
                <w:rStyle w:val="ReplaceText"/>
              </w:rPr>
              <w:t xml:space="preserve"> or </w:t>
            </w:r>
            <w:r w:rsidR="00EB254C">
              <w:rPr>
                <w:rStyle w:val="ReplaceText"/>
              </w:rPr>
              <w:t xml:space="preserve">Biologics DP development </w:t>
            </w:r>
            <w:r w:rsidR="00A53C7D" w:rsidRPr="0070176D">
              <w:rPr>
                <w:rStyle w:val="ReplaceText"/>
              </w:rPr>
              <w:t xml:space="preserve">Project Representative, </w:t>
            </w:r>
            <w:r w:rsidR="00905C61" w:rsidRPr="0070176D">
              <w:rPr>
                <w:rStyle w:val="ReplaceText"/>
              </w:rPr>
              <w:t>Site</w:t>
            </w:r>
          </w:p>
        </w:tc>
      </w:tr>
      <w:tr w:rsidR="00756632" w:rsidRPr="0070176D" w14:paraId="428796B1" w14:textId="77777777" w:rsidTr="000E1FF4">
        <w:tblPrEx>
          <w:tblCellMar>
            <w:left w:w="71" w:type="dxa"/>
            <w:right w:w="71" w:type="dxa"/>
          </w:tblCellMar>
        </w:tblPrEx>
        <w:trPr>
          <w:cantSplit/>
          <w:trHeight w:val="567"/>
        </w:trPr>
        <w:tc>
          <w:tcPr>
            <w:tcW w:w="5000" w:type="pct"/>
            <w:gridSpan w:val="4"/>
          </w:tcPr>
          <w:p w14:paraId="428796AF" w14:textId="77777777" w:rsidR="0070176D" w:rsidRPr="0070176D" w:rsidRDefault="0070176D" w:rsidP="004B361E">
            <w:pPr>
              <w:pStyle w:val="xCover"/>
              <w:spacing w:after="120"/>
              <w:rPr>
                <w:rStyle w:val="BoldCharacter"/>
                <w:b w:val="0"/>
              </w:rPr>
            </w:pPr>
            <w:r>
              <w:rPr>
                <w:rStyle w:val="BoldCharacter"/>
                <w:b w:val="0"/>
              </w:rPr>
              <w:t>First n</w:t>
            </w:r>
            <w:r w:rsidRPr="0070176D">
              <w:rPr>
                <w:rStyle w:val="BoldCharacter"/>
                <w:b w:val="0"/>
              </w:rPr>
              <w:t>ame</w:t>
            </w:r>
            <w:r>
              <w:rPr>
                <w:rStyle w:val="BoldCharacter"/>
                <w:b w:val="0"/>
              </w:rPr>
              <w:t xml:space="preserve"> Last name</w:t>
            </w:r>
          </w:p>
          <w:p w14:paraId="428796B0" w14:textId="77777777" w:rsidR="00756632" w:rsidRPr="0070176D" w:rsidRDefault="004B361E" w:rsidP="004B361E">
            <w:pPr>
              <w:pStyle w:val="xCover"/>
              <w:spacing w:after="120"/>
              <w:rPr>
                <w:rStyle w:val="ReplaceText"/>
              </w:rPr>
            </w:pPr>
            <w:r>
              <w:rPr>
                <w:rStyle w:val="ReplaceText"/>
              </w:rPr>
              <w:t>Tides Analytics</w:t>
            </w:r>
            <w:r w:rsidR="00DF5E0B" w:rsidRPr="0070176D">
              <w:rPr>
                <w:rStyle w:val="ReplaceText"/>
              </w:rPr>
              <w:t xml:space="preserve"> </w:t>
            </w:r>
            <w:r w:rsidR="00905C61" w:rsidRPr="0070176D">
              <w:rPr>
                <w:rStyle w:val="ReplaceText"/>
              </w:rPr>
              <w:t>/ Bio</w:t>
            </w:r>
            <w:r w:rsidR="00EB254C">
              <w:rPr>
                <w:rStyle w:val="ReplaceText"/>
              </w:rPr>
              <w:t>analytics P</w:t>
            </w:r>
            <w:r w:rsidR="00DF5E0B" w:rsidRPr="0070176D">
              <w:rPr>
                <w:rStyle w:val="ReplaceText"/>
              </w:rPr>
              <w:t>roject Representative,</w:t>
            </w:r>
            <w:r w:rsidR="00CD58A0" w:rsidRPr="0070176D">
              <w:rPr>
                <w:rStyle w:val="ReplaceText"/>
              </w:rPr>
              <w:t xml:space="preserve"> </w:t>
            </w:r>
            <w:r w:rsidR="00905C61" w:rsidRPr="0070176D">
              <w:rPr>
                <w:rStyle w:val="ReplaceText"/>
              </w:rPr>
              <w:t>Site</w:t>
            </w:r>
          </w:p>
        </w:tc>
      </w:tr>
      <w:tr w:rsidR="00756632" w:rsidRPr="0070176D" w14:paraId="428796B4" w14:textId="77777777" w:rsidTr="000E1FF4">
        <w:tblPrEx>
          <w:tblCellMar>
            <w:left w:w="71" w:type="dxa"/>
            <w:right w:w="71" w:type="dxa"/>
          </w:tblCellMar>
        </w:tblPrEx>
        <w:trPr>
          <w:cantSplit/>
          <w:trHeight w:val="567"/>
        </w:trPr>
        <w:tc>
          <w:tcPr>
            <w:tcW w:w="5000" w:type="pct"/>
            <w:gridSpan w:val="4"/>
          </w:tcPr>
          <w:p w14:paraId="428796B2" w14:textId="77777777" w:rsidR="0070176D" w:rsidRPr="0070176D" w:rsidRDefault="0070176D" w:rsidP="004B361E">
            <w:pPr>
              <w:pStyle w:val="xCover"/>
              <w:spacing w:after="120"/>
              <w:rPr>
                <w:rStyle w:val="BoldCharacter"/>
                <w:b w:val="0"/>
              </w:rPr>
            </w:pPr>
            <w:r>
              <w:rPr>
                <w:rStyle w:val="BoldCharacter"/>
                <w:b w:val="0"/>
              </w:rPr>
              <w:t>First n</w:t>
            </w:r>
            <w:r w:rsidRPr="0070176D">
              <w:rPr>
                <w:rStyle w:val="BoldCharacter"/>
                <w:b w:val="0"/>
              </w:rPr>
              <w:t>ame</w:t>
            </w:r>
            <w:r>
              <w:rPr>
                <w:rStyle w:val="BoldCharacter"/>
                <w:b w:val="0"/>
              </w:rPr>
              <w:t xml:space="preserve"> Last name</w:t>
            </w:r>
          </w:p>
          <w:p w14:paraId="428796B3" w14:textId="77777777" w:rsidR="00756632" w:rsidRPr="0070176D" w:rsidRDefault="00080AA4" w:rsidP="004B361E">
            <w:pPr>
              <w:pStyle w:val="xCover"/>
              <w:spacing w:after="120"/>
              <w:rPr>
                <w:rStyle w:val="ReplaceText"/>
              </w:rPr>
            </w:pPr>
            <w:r w:rsidRPr="0070176D">
              <w:rPr>
                <w:rStyle w:val="ReplaceText"/>
              </w:rPr>
              <w:t xml:space="preserve">SQO Project Representative, </w:t>
            </w:r>
            <w:r w:rsidR="00905C61" w:rsidRPr="0070176D">
              <w:rPr>
                <w:rStyle w:val="ReplaceText"/>
              </w:rPr>
              <w:t>Site</w:t>
            </w:r>
          </w:p>
        </w:tc>
      </w:tr>
      <w:tr w:rsidR="00F147B6" w:rsidRPr="00E87F9D" w14:paraId="428796B6" w14:textId="77777777" w:rsidTr="000E1FF4">
        <w:tblPrEx>
          <w:tblCellMar>
            <w:left w:w="71" w:type="dxa"/>
            <w:right w:w="71" w:type="dxa"/>
          </w:tblCellMar>
        </w:tblPrEx>
        <w:trPr>
          <w:cantSplit/>
          <w:trHeight w:val="567"/>
        </w:trPr>
        <w:tc>
          <w:tcPr>
            <w:tcW w:w="5000" w:type="pct"/>
            <w:gridSpan w:val="4"/>
          </w:tcPr>
          <w:p w14:paraId="428796B5" w14:textId="77777777" w:rsidR="00F147B6" w:rsidRPr="00E87F9D" w:rsidRDefault="00F147B6">
            <w:pPr>
              <w:pStyle w:val="xCover"/>
            </w:pPr>
          </w:p>
        </w:tc>
      </w:tr>
      <w:tr w:rsidR="004B361E" w:rsidRPr="00E87F9D" w14:paraId="428796B8" w14:textId="77777777" w:rsidTr="000E1FF4">
        <w:tblPrEx>
          <w:tblCellMar>
            <w:left w:w="71" w:type="dxa"/>
            <w:right w:w="71" w:type="dxa"/>
          </w:tblCellMar>
        </w:tblPrEx>
        <w:trPr>
          <w:cantSplit/>
          <w:trHeight w:val="567"/>
        </w:trPr>
        <w:tc>
          <w:tcPr>
            <w:tcW w:w="5000" w:type="pct"/>
            <w:gridSpan w:val="4"/>
          </w:tcPr>
          <w:p w14:paraId="428796B7" w14:textId="77777777" w:rsidR="004B361E" w:rsidRPr="00E87F9D" w:rsidRDefault="004B361E">
            <w:pPr>
              <w:pStyle w:val="xCover"/>
            </w:pPr>
          </w:p>
        </w:tc>
      </w:tr>
      <w:tr w:rsidR="004B361E" w:rsidRPr="00E87F9D" w14:paraId="428796BA" w14:textId="77777777" w:rsidTr="000E1FF4">
        <w:tblPrEx>
          <w:tblCellMar>
            <w:left w:w="71" w:type="dxa"/>
            <w:right w:w="71" w:type="dxa"/>
          </w:tblCellMar>
        </w:tblPrEx>
        <w:trPr>
          <w:cantSplit/>
          <w:trHeight w:val="567"/>
        </w:trPr>
        <w:tc>
          <w:tcPr>
            <w:tcW w:w="5000" w:type="pct"/>
            <w:gridSpan w:val="4"/>
          </w:tcPr>
          <w:p w14:paraId="428796B9" w14:textId="77777777" w:rsidR="004B361E" w:rsidRPr="00E87F9D" w:rsidRDefault="004B361E">
            <w:pPr>
              <w:pStyle w:val="xCover"/>
            </w:pPr>
          </w:p>
        </w:tc>
      </w:tr>
      <w:tr w:rsidR="00F147B6" w:rsidRPr="00E87F9D" w14:paraId="428796C0" w14:textId="77777777" w:rsidTr="000E1FF4">
        <w:tblPrEx>
          <w:tblCellMar>
            <w:left w:w="71" w:type="dxa"/>
            <w:right w:w="71" w:type="dxa"/>
          </w:tblCellMar>
        </w:tblPrEx>
        <w:trPr>
          <w:cantSplit/>
          <w:trHeight w:val="522"/>
        </w:trPr>
        <w:tc>
          <w:tcPr>
            <w:tcW w:w="590" w:type="pct"/>
            <w:tcBorders>
              <w:top w:val="single" w:sz="6" w:space="0" w:color="auto"/>
            </w:tcBorders>
          </w:tcPr>
          <w:p w14:paraId="428796BB" w14:textId="77777777" w:rsidR="00F147B6" w:rsidRPr="00E87F9D" w:rsidRDefault="00F147B6">
            <w:pPr>
              <w:pStyle w:val="xCover"/>
            </w:pPr>
            <w:r w:rsidRPr="00E87F9D">
              <w:t>Date:</w:t>
            </w:r>
          </w:p>
        </w:tc>
        <w:tc>
          <w:tcPr>
            <w:tcW w:w="1600" w:type="pct"/>
            <w:tcBorders>
              <w:top w:val="single" w:sz="6" w:space="0" w:color="auto"/>
            </w:tcBorders>
          </w:tcPr>
          <w:p w14:paraId="428796BC" w14:textId="77777777" w:rsidR="004B361E" w:rsidRDefault="004B361E" w:rsidP="004B361E">
            <w:pPr>
              <w:pStyle w:val="InstructionsText"/>
            </w:pPr>
            <w:r>
              <w:t>End of writing</w:t>
            </w:r>
          </w:p>
          <w:p w14:paraId="428796BD" w14:textId="515E14AA" w:rsidR="00F147B6" w:rsidRPr="00E87F9D" w:rsidRDefault="005F1867" w:rsidP="00A53C7D">
            <w:pPr>
              <w:pStyle w:val="xCover"/>
            </w:pPr>
            <w:fldSimple w:instr=" DOCPROPERTY &quot;Date&quot;  \* MERGEFORMAT ">
              <w:r w:rsidR="005E6AD6">
                <w:t xml:space="preserve"> dd-Mmm-yyyy</w:t>
              </w:r>
            </w:fldSimple>
            <w:r w:rsidR="00A53C7D" w:rsidRPr="00E87F9D">
              <w:t xml:space="preserve"> </w:t>
            </w:r>
          </w:p>
        </w:tc>
        <w:tc>
          <w:tcPr>
            <w:tcW w:w="1239" w:type="pct"/>
            <w:tcBorders>
              <w:top w:val="single" w:sz="6" w:space="0" w:color="auto"/>
            </w:tcBorders>
          </w:tcPr>
          <w:p w14:paraId="428796BE" w14:textId="77777777" w:rsidR="00F147B6" w:rsidRPr="00E87F9D" w:rsidRDefault="00F147B6">
            <w:pPr>
              <w:pStyle w:val="xCover"/>
            </w:pPr>
            <w:r w:rsidRPr="00E87F9D">
              <w:t>Total number of pages:</w:t>
            </w:r>
          </w:p>
        </w:tc>
        <w:tc>
          <w:tcPr>
            <w:tcW w:w="1571" w:type="pct"/>
            <w:tcBorders>
              <w:top w:val="single" w:sz="6" w:space="0" w:color="auto"/>
            </w:tcBorders>
          </w:tcPr>
          <w:p w14:paraId="428796BF" w14:textId="6C2BD871" w:rsidR="00F147B6" w:rsidRPr="00E87F9D" w:rsidRDefault="00716BA7">
            <w:pPr>
              <w:pStyle w:val="xCover"/>
            </w:pPr>
            <w:fldSimple w:instr=" NUMPAGES   \* MERGEFORMAT ">
              <w:r w:rsidR="005E6AD6">
                <w:rPr>
                  <w:noProof/>
                </w:rPr>
                <w:t>13</w:t>
              </w:r>
            </w:fldSimple>
            <w:r w:rsidR="00E91290" w:rsidRPr="00E87F9D">
              <w:t xml:space="preserve"> + </w:t>
            </w:r>
            <w:r w:rsidR="00E62918">
              <w:t>signature page</w:t>
            </w:r>
          </w:p>
        </w:tc>
      </w:tr>
    </w:tbl>
    <w:p w14:paraId="428796C1" w14:textId="77777777" w:rsidR="00055312" w:rsidRPr="00E62918" w:rsidRDefault="00055312" w:rsidP="00E62918">
      <w:pPr>
        <w:sectPr w:rsidR="00055312" w:rsidRPr="00E62918" w:rsidSect="00E62918">
          <w:headerReference w:type="even" r:id="rId11"/>
          <w:headerReference w:type="default" r:id="rId12"/>
          <w:footerReference w:type="even" r:id="rId13"/>
          <w:footerReference w:type="default" r:id="rId14"/>
          <w:headerReference w:type="first" r:id="rId15"/>
          <w:footerReference w:type="first" r:id="rId16"/>
          <w:pgSz w:w="11907" w:h="16839" w:code="9"/>
          <w:pgMar w:top="1814" w:right="850" w:bottom="2154" w:left="1587" w:header="1134" w:footer="1587" w:gutter="0"/>
          <w:cols w:space="720"/>
          <w:titlePg/>
          <w:docGrid w:linePitch="326"/>
        </w:sectPr>
      </w:pPr>
    </w:p>
    <w:p w14:paraId="428796C2" w14:textId="585E1C80" w:rsidR="00F417DD" w:rsidRPr="00716BA7" w:rsidRDefault="00F417DD" w:rsidP="00E62918">
      <w:pPr>
        <w:pStyle w:val="Title"/>
      </w:pPr>
      <w:bookmarkStart w:id="5" w:name="_Toc99712111"/>
      <w:r w:rsidRPr="00716BA7">
        <w:lastRenderedPageBreak/>
        <w:t>Table</w:t>
      </w:r>
      <w:fldSimple w:instr=" DOCVARIABLE VAULT_ND_60592b85-cbb9-48d2-bc45-5595b5ad8ec8 \* MERGEFORMAT ">
        <w:r w:rsidR="005E6AD6">
          <w:t xml:space="preserve"> </w:t>
        </w:r>
      </w:fldSimple>
      <w:r w:rsidRPr="00716BA7">
        <w:t>of Contents</w:t>
      </w:r>
      <w:bookmarkEnd w:id="5"/>
    </w:p>
    <w:bookmarkStart w:id="6" w:name="_Toc502847506"/>
    <w:p w14:paraId="10418149" w14:textId="19DA5033" w:rsidR="005F1867" w:rsidRDefault="00E62918">
      <w:pPr>
        <w:pStyle w:val="TOC1"/>
        <w:rPr>
          <w:rFonts w:asciiTheme="minorHAnsi" w:eastAsiaTheme="minorEastAsia" w:hAnsiTheme="minorHAnsi" w:cstheme="minorBidi"/>
          <w:b w:val="0"/>
          <w:caps w:val="0"/>
          <w:noProof/>
          <w:sz w:val="22"/>
          <w:szCs w:val="22"/>
        </w:rPr>
      </w:pPr>
      <w:r>
        <w:rPr>
          <w:b w:val="0"/>
          <w:caps w:val="0"/>
        </w:rPr>
        <w:fldChar w:fldCharType="begin"/>
      </w:r>
      <w:r>
        <w:rPr>
          <w:b w:val="0"/>
          <w:caps w:val="0"/>
        </w:rPr>
        <w:instrText xml:space="preserve"> TOC \o "1-4" \h \z \u </w:instrText>
      </w:r>
      <w:r>
        <w:rPr>
          <w:b w:val="0"/>
          <w:caps w:val="0"/>
        </w:rPr>
        <w:fldChar w:fldCharType="separate"/>
      </w:r>
      <w:hyperlink w:anchor="_Toc99712110" w:history="1">
        <w:r w:rsidR="005F1867" w:rsidRPr="006B619B">
          <w:rPr>
            <w:rStyle w:val="Hyperlink"/>
            <w:noProof/>
          </w:rPr>
          <w:t>R&amp;D Medicinal product ID card</w:t>
        </w:r>
        <w:r w:rsidR="005F1867">
          <w:rPr>
            <w:noProof/>
            <w:webHidden/>
          </w:rPr>
          <w:tab/>
        </w:r>
        <w:r w:rsidR="005F1867">
          <w:rPr>
            <w:noProof/>
            <w:webHidden/>
          </w:rPr>
          <w:fldChar w:fldCharType="begin"/>
        </w:r>
        <w:r w:rsidR="005F1867">
          <w:rPr>
            <w:noProof/>
            <w:webHidden/>
          </w:rPr>
          <w:instrText xml:space="preserve"> PAGEREF _Toc99712110 \h </w:instrText>
        </w:r>
        <w:r w:rsidR="005F1867">
          <w:rPr>
            <w:noProof/>
            <w:webHidden/>
          </w:rPr>
        </w:r>
        <w:r w:rsidR="005F1867">
          <w:rPr>
            <w:noProof/>
            <w:webHidden/>
          </w:rPr>
          <w:fldChar w:fldCharType="separate"/>
        </w:r>
        <w:r w:rsidR="005E6AD6">
          <w:rPr>
            <w:noProof/>
            <w:webHidden/>
          </w:rPr>
          <w:t>1</w:t>
        </w:r>
        <w:r w:rsidR="005F1867">
          <w:rPr>
            <w:noProof/>
            <w:webHidden/>
          </w:rPr>
          <w:fldChar w:fldCharType="end"/>
        </w:r>
      </w:hyperlink>
    </w:p>
    <w:p w14:paraId="3C097B3A" w14:textId="34C82A67" w:rsidR="005F1867" w:rsidRDefault="005F1867">
      <w:pPr>
        <w:pStyle w:val="TOC1"/>
        <w:rPr>
          <w:rFonts w:asciiTheme="minorHAnsi" w:eastAsiaTheme="minorEastAsia" w:hAnsiTheme="minorHAnsi" w:cstheme="minorBidi"/>
          <w:b w:val="0"/>
          <w:caps w:val="0"/>
          <w:noProof/>
          <w:sz w:val="22"/>
          <w:szCs w:val="22"/>
        </w:rPr>
      </w:pPr>
      <w:hyperlink w:anchor="_Toc99712111" w:history="1">
        <w:r w:rsidRPr="006B619B">
          <w:rPr>
            <w:rStyle w:val="Hyperlink"/>
            <w:noProof/>
          </w:rPr>
          <w:t>Table of Contents</w:t>
        </w:r>
        <w:r>
          <w:rPr>
            <w:noProof/>
            <w:webHidden/>
          </w:rPr>
          <w:tab/>
        </w:r>
        <w:r>
          <w:rPr>
            <w:noProof/>
            <w:webHidden/>
          </w:rPr>
          <w:fldChar w:fldCharType="begin"/>
        </w:r>
        <w:r>
          <w:rPr>
            <w:noProof/>
            <w:webHidden/>
          </w:rPr>
          <w:instrText xml:space="preserve"> PAGEREF _Toc99712111 \h </w:instrText>
        </w:r>
        <w:r>
          <w:rPr>
            <w:noProof/>
            <w:webHidden/>
          </w:rPr>
        </w:r>
        <w:r>
          <w:rPr>
            <w:noProof/>
            <w:webHidden/>
          </w:rPr>
          <w:fldChar w:fldCharType="separate"/>
        </w:r>
        <w:r w:rsidR="005E6AD6">
          <w:rPr>
            <w:noProof/>
            <w:webHidden/>
          </w:rPr>
          <w:t>2</w:t>
        </w:r>
        <w:r>
          <w:rPr>
            <w:noProof/>
            <w:webHidden/>
          </w:rPr>
          <w:fldChar w:fldCharType="end"/>
        </w:r>
      </w:hyperlink>
    </w:p>
    <w:p w14:paraId="52C93244" w14:textId="06B1F6F4" w:rsidR="005F1867" w:rsidRDefault="005F1867">
      <w:pPr>
        <w:pStyle w:val="TOC1"/>
        <w:rPr>
          <w:rFonts w:asciiTheme="minorHAnsi" w:eastAsiaTheme="minorEastAsia" w:hAnsiTheme="minorHAnsi" w:cstheme="minorBidi"/>
          <w:b w:val="0"/>
          <w:caps w:val="0"/>
          <w:noProof/>
          <w:sz w:val="22"/>
          <w:szCs w:val="22"/>
        </w:rPr>
      </w:pPr>
      <w:hyperlink w:anchor="_Toc99712112" w:history="1">
        <w:r w:rsidRPr="006B619B">
          <w:rPr>
            <w:rStyle w:val="Hyperlink"/>
            <w:noProof/>
          </w:rPr>
          <w:t>List of tables</w:t>
        </w:r>
        <w:r>
          <w:rPr>
            <w:noProof/>
            <w:webHidden/>
          </w:rPr>
          <w:tab/>
        </w:r>
        <w:r>
          <w:rPr>
            <w:noProof/>
            <w:webHidden/>
          </w:rPr>
          <w:fldChar w:fldCharType="begin"/>
        </w:r>
        <w:r>
          <w:rPr>
            <w:noProof/>
            <w:webHidden/>
          </w:rPr>
          <w:instrText xml:space="preserve"> PAGEREF _Toc99712112 \h </w:instrText>
        </w:r>
        <w:r>
          <w:rPr>
            <w:noProof/>
            <w:webHidden/>
          </w:rPr>
        </w:r>
        <w:r>
          <w:rPr>
            <w:noProof/>
            <w:webHidden/>
          </w:rPr>
          <w:fldChar w:fldCharType="separate"/>
        </w:r>
        <w:r w:rsidR="005E6AD6">
          <w:rPr>
            <w:noProof/>
            <w:webHidden/>
          </w:rPr>
          <w:t>3</w:t>
        </w:r>
        <w:r>
          <w:rPr>
            <w:noProof/>
            <w:webHidden/>
          </w:rPr>
          <w:fldChar w:fldCharType="end"/>
        </w:r>
      </w:hyperlink>
    </w:p>
    <w:p w14:paraId="0B9A3E83" w14:textId="468FD6D0" w:rsidR="005F1867" w:rsidRDefault="005F1867">
      <w:pPr>
        <w:pStyle w:val="TOC1"/>
        <w:rPr>
          <w:rFonts w:asciiTheme="minorHAnsi" w:eastAsiaTheme="minorEastAsia" w:hAnsiTheme="minorHAnsi" w:cstheme="minorBidi"/>
          <w:b w:val="0"/>
          <w:caps w:val="0"/>
          <w:noProof/>
          <w:sz w:val="22"/>
          <w:szCs w:val="22"/>
        </w:rPr>
      </w:pPr>
      <w:hyperlink w:anchor="_Toc99712113" w:history="1">
        <w:r w:rsidRPr="006B619B">
          <w:rPr>
            <w:rStyle w:val="Hyperlink"/>
            <w:noProof/>
          </w:rPr>
          <w:t>List of figures</w:t>
        </w:r>
        <w:r>
          <w:rPr>
            <w:noProof/>
            <w:webHidden/>
          </w:rPr>
          <w:tab/>
        </w:r>
        <w:r>
          <w:rPr>
            <w:noProof/>
            <w:webHidden/>
          </w:rPr>
          <w:fldChar w:fldCharType="begin"/>
        </w:r>
        <w:r>
          <w:rPr>
            <w:noProof/>
            <w:webHidden/>
          </w:rPr>
          <w:instrText xml:space="preserve"> PAGEREF _Toc99712113 \h </w:instrText>
        </w:r>
        <w:r>
          <w:rPr>
            <w:noProof/>
            <w:webHidden/>
          </w:rPr>
        </w:r>
        <w:r>
          <w:rPr>
            <w:noProof/>
            <w:webHidden/>
          </w:rPr>
          <w:fldChar w:fldCharType="separate"/>
        </w:r>
        <w:r w:rsidR="005E6AD6">
          <w:rPr>
            <w:noProof/>
            <w:webHidden/>
          </w:rPr>
          <w:t>3</w:t>
        </w:r>
        <w:r>
          <w:rPr>
            <w:noProof/>
            <w:webHidden/>
          </w:rPr>
          <w:fldChar w:fldCharType="end"/>
        </w:r>
      </w:hyperlink>
    </w:p>
    <w:p w14:paraId="375CD8F8" w14:textId="4D27CCBE" w:rsidR="005F1867" w:rsidRDefault="005F1867">
      <w:pPr>
        <w:pStyle w:val="TOC1"/>
        <w:rPr>
          <w:rFonts w:asciiTheme="minorHAnsi" w:eastAsiaTheme="minorEastAsia" w:hAnsiTheme="minorHAnsi" w:cstheme="minorBidi"/>
          <w:b w:val="0"/>
          <w:caps w:val="0"/>
          <w:noProof/>
          <w:sz w:val="22"/>
          <w:szCs w:val="22"/>
        </w:rPr>
      </w:pPr>
      <w:hyperlink w:anchor="_Toc99712114" w:history="1">
        <w:r w:rsidRPr="006B619B">
          <w:rPr>
            <w:rStyle w:val="Hyperlink"/>
            <w:noProof/>
          </w:rPr>
          <w:t>Abbreviations</w:t>
        </w:r>
        <w:r>
          <w:rPr>
            <w:noProof/>
            <w:webHidden/>
          </w:rPr>
          <w:tab/>
        </w:r>
        <w:r>
          <w:rPr>
            <w:noProof/>
            <w:webHidden/>
          </w:rPr>
          <w:fldChar w:fldCharType="begin"/>
        </w:r>
        <w:r>
          <w:rPr>
            <w:noProof/>
            <w:webHidden/>
          </w:rPr>
          <w:instrText xml:space="preserve"> PAGEREF _Toc99712114 \h </w:instrText>
        </w:r>
        <w:r>
          <w:rPr>
            <w:noProof/>
            <w:webHidden/>
          </w:rPr>
        </w:r>
        <w:r>
          <w:rPr>
            <w:noProof/>
            <w:webHidden/>
          </w:rPr>
          <w:fldChar w:fldCharType="separate"/>
        </w:r>
        <w:r w:rsidR="005E6AD6">
          <w:rPr>
            <w:noProof/>
            <w:webHidden/>
          </w:rPr>
          <w:t>3</w:t>
        </w:r>
        <w:r>
          <w:rPr>
            <w:noProof/>
            <w:webHidden/>
          </w:rPr>
          <w:fldChar w:fldCharType="end"/>
        </w:r>
      </w:hyperlink>
    </w:p>
    <w:p w14:paraId="7FFC7077" w14:textId="64065FB4" w:rsidR="005F1867" w:rsidRDefault="005F1867">
      <w:pPr>
        <w:pStyle w:val="TOC1"/>
        <w:rPr>
          <w:rFonts w:asciiTheme="minorHAnsi" w:eastAsiaTheme="minorEastAsia" w:hAnsiTheme="minorHAnsi" w:cstheme="minorBidi"/>
          <w:b w:val="0"/>
          <w:caps w:val="0"/>
          <w:noProof/>
          <w:sz w:val="22"/>
          <w:szCs w:val="22"/>
        </w:rPr>
      </w:pPr>
      <w:hyperlink w:anchor="_Toc99712115" w:history="1">
        <w:r w:rsidRPr="006B619B">
          <w:rPr>
            <w:rStyle w:val="Hyperlink"/>
            <w:noProof/>
          </w:rPr>
          <w:t>1</w:t>
        </w:r>
        <w:r>
          <w:rPr>
            <w:rFonts w:asciiTheme="minorHAnsi" w:eastAsiaTheme="minorEastAsia" w:hAnsiTheme="minorHAnsi" w:cstheme="minorBidi"/>
            <w:b w:val="0"/>
            <w:caps w:val="0"/>
            <w:noProof/>
            <w:sz w:val="22"/>
            <w:szCs w:val="22"/>
          </w:rPr>
          <w:tab/>
        </w:r>
        <w:r w:rsidRPr="006B619B">
          <w:rPr>
            <w:rStyle w:val="Hyperlink"/>
            <w:noProof/>
          </w:rPr>
          <w:t>COMPONENTS INFORMATION AND CONTRIBUTION OF COMPONENTS TO THE LEVEL OF ELEMENTAL IMPURITIES IN THE drug PRODUCT</w:t>
        </w:r>
        <w:r>
          <w:rPr>
            <w:noProof/>
            <w:webHidden/>
          </w:rPr>
          <w:tab/>
        </w:r>
        <w:r>
          <w:rPr>
            <w:noProof/>
            <w:webHidden/>
          </w:rPr>
          <w:fldChar w:fldCharType="begin"/>
        </w:r>
        <w:r>
          <w:rPr>
            <w:noProof/>
            <w:webHidden/>
          </w:rPr>
          <w:instrText xml:space="preserve"> PAGEREF _Toc99712115 \h </w:instrText>
        </w:r>
        <w:r>
          <w:rPr>
            <w:noProof/>
            <w:webHidden/>
          </w:rPr>
        </w:r>
        <w:r>
          <w:rPr>
            <w:noProof/>
            <w:webHidden/>
          </w:rPr>
          <w:fldChar w:fldCharType="separate"/>
        </w:r>
        <w:r w:rsidR="005E6AD6">
          <w:rPr>
            <w:noProof/>
            <w:webHidden/>
          </w:rPr>
          <w:t>4</w:t>
        </w:r>
        <w:r>
          <w:rPr>
            <w:noProof/>
            <w:webHidden/>
          </w:rPr>
          <w:fldChar w:fldCharType="end"/>
        </w:r>
      </w:hyperlink>
    </w:p>
    <w:p w14:paraId="12738549" w14:textId="7E6DD2FE" w:rsidR="005F1867" w:rsidRDefault="005F1867">
      <w:pPr>
        <w:pStyle w:val="TOC2"/>
        <w:rPr>
          <w:rFonts w:asciiTheme="minorHAnsi" w:eastAsiaTheme="minorEastAsia" w:hAnsiTheme="minorHAnsi" w:cstheme="minorBidi"/>
          <w:caps w:val="0"/>
          <w:noProof/>
          <w:sz w:val="22"/>
          <w:szCs w:val="22"/>
        </w:rPr>
      </w:pPr>
      <w:hyperlink w:anchor="_Toc99712116" w:history="1">
        <w:r w:rsidRPr="006B619B">
          <w:rPr>
            <w:rStyle w:val="Hyperlink"/>
            <w:noProof/>
          </w:rPr>
          <w:t>1.1</w:t>
        </w:r>
        <w:r>
          <w:rPr>
            <w:rFonts w:asciiTheme="minorHAnsi" w:eastAsiaTheme="minorEastAsia" w:hAnsiTheme="minorHAnsi" w:cstheme="minorBidi"/>
            <w:caps w:val="0"/>
            <w:noProof/>
            <w:sz w:val="22"/>
            <w:szCs w:val="22"/>
          </w:rPr>
          <w:tab/>
        </w:r>
        <w:r w:rsidRPr="006B619B">
          <w:rPr>
            <w:rStyle w:val="Hyperlink"/>
            <w:noProof/>
          </w:rPr>
          <w:t>General information</w:t>
        </w:r>
        <w:r>
          <w:rPr>
            <w:noProof/>
            <w:webHidden/>
          </w:rPr>
          <w:tab/>
        </w:r>
        <w:r>
          <w:rPr>
            <w:noProof/>
            <w:webHidden/>
          </w:rPr>
          <w:fldChar w:fldCharType="begin"/>
        </w:r>
        <w:r>
          <w:rPr>
            <w:noProof/>
            <w:webHidden/>
          </w:rPr>
          <w:instrText xml:space="preserve"> PAGEREF _Toc99712116 \h </w:instrText>
        </w:r>
        <w:r>
          <w:rPr>
            <w:noProof/>
            <w:webHidden/>
          </w:rPr>
        </w:r>
        <w:r>
          <w:rPr>
            <w:noProof/>
            <w:webHidden/>
          </w:rPr>
          <w:fldChar w:fldCharType="separate"/>
        </w:r>
        <w:r w:rsidR="005E6AD6">
          <w:rPr>
            <w:noProof/>
            <w:webHidden/>
          </w:rPr>
          <w:t>4</w:t>
        </w:r>
        <w:r>
          <w:rPr>
            <w:noProof/>
            <w:webHidden/>
          </w:rPr>
          <w:fldChar w:fldCharType="end"/>
        </w:r>
      </w:hyperlink>
    </w:p>
    <w:p w14:paraId="74CD0554" w14:textId="45D0826D" w:rsidR="005F1867" w:rsidRDefault="005F1867">
      <w:pPr>
        <w:pStyle w:val="TOC2"/>
        <w:rPr>
          <w:rFonts w:asciiTheme="minorHAnsi" w:eastAsiaTheme="minorEastAsia" w:hAnsiTheme="minorHAnsi" w:cstheme="minorBidi"/>
          <w:caps w:val="0"/>
          <w:noProof/>
          <w:sz w:val="22"/>
          <w:szCs w:val="22"/>
        </w:rPr>
      </w:pPr>
      <w:hyperlink w:anchor="_Toc99712117" w:history="1">
        <w:r w:rsidRPr="006B619B">
          <w:rPr>
            <w:rStyle w:val="Hyperlink"/>
            <w:noProof/>
          </w:rPr>
          <w:t>1.2</w:t>
        </w:r>
        <w:r>
          <w:rPr>
            <w:rFonts w:asciiTheme="minorHAnsi" w:eastAsiaTheme="minorEastAsia" w:hAnsiTheme="minorHAnsi" w:cstheme="minorBidi"/>
            <w:caps w:val="0"/>
            <w:noProof/>
            <w:sz w:val="22"/>
            <w:szCs w:val="22"/>
          </w:rPr>
          <w:tab/>
        </w:r>
        <w:r w:rsidRPr="006B619B">
          <w:rPr>
            <w:rStyle w:val="Hyperlink"/>
            <w:noProof/>
          </w:rPr>
          <w:t>Detailed formula</w:t>
        </w:r>
        <w:r>
          <w:rPr>
            <w:noProof/>
            <w:webHidden/>
          </w:rPr>
          <w:tab/>
        </w:r>
        <w:r>
          <w:rPr>
            <w:noProof/>
            <w:webHidden/>
          </w:rPr>
          <w:fldChar w:fldCharType="begin"/>
        </w:r>
        <w:r>
          <w:rPr>
            <w:noProof/>
            <w:webHidden/>
          </w:rPr>
          <w:instrText xml:space="preserve"> PAGEREF _Toc99712117 \h </w:instrText>
        </w:r>
        <w:r>
          <w:rPr>
            <w:noProof/>
            <w:webHidden/>
          </w:rPr>
        </w:r>
        <w:r>
          <w:rPr>
            <w:noProof/>
            <w:webHidden/>
          </w:rPr>
          <w:fldChar w:fldCharType="separate"/>
        </w:r>
        <w:r w:rsidR="005E6AD6">
          <w:rPr>
            <w:noProof/>
            <w:webHidden/>
          </w:rPr>
          <w:t>4</w:t>
        </w:r>
        <w:r>
          <w:rPr>
            <w:noProof/>
            <w:webHidden/>
          </w:rPr>
          <w:fldChar w:fldCharType="end"/>
        </w:r>
      </w:hyperlink>
    </w:p>
    <w:p w14:paraId="7852501D" w14:textId="56A17E11" w:rsidR="005F1867" w:rsidRDefault="005F1867">
      <w:pPr>
        <w:pStyle w:val="TOC2"/>
        <w:rPr>
          <w:rFonts w:asciiTheme="minorHAnsi" w:eastAsiaTheme="minorEastAsia" w:hAnsiTheme="minorHAnsi" w:cstheme="minorBidi"/>
          <w:caps w:val="0"/>
          <w:noProof/>
          <w:sz w:val="22"/>
          <w:szCs w:val="22"/>
        </w:rPr>
      </w:pPr>
      <w:hyperlink w:anchor="_Toc99712118" w:history="1">
        <w:r w:rsidRPr="006B619B">
          <w:rPr>
            <w:rStyle w:val="Hyperlink"/>
            <w:noProof/>
          </w:rPr>
          <w:t>1.3</w:t>
        </w:r>
        <w:r>
          <w:rPr>
            <w:rFonts w:asciiTheme="minorHAnsi" w:eastAsiaTheme="minorEastAsia" w:hAnsiTheme="minorHAnsi" w:cstheme="minorBidi"/>
            <w:caps w:val="0"/>
            <w:noProof/>
            <w:sz w:val="22"/>
            <w:szCs w:val="22"/>
          </w:rPr>
          <w:tab/>
        </w:r>
        <w:r w:rsidRPr="006B619B">
          <w:rPr>
            <w:rStyle w:val="Hyperlink"/>
            <w:noProof/>
          </w:rPr>
          <w:t>Container closure system (primary packaging)</w:t>
        </w:r>
        <w:r>
          <w:rPr>
            <w:noProof/>
            <w:webHidden/>
          </w:rPr>
          <w:tab/>
        </w:r>
        <w:r>
          <w:rPr>
            <w:noProof/>
            <w:webHidden/>
          </w:rPr>
          <w:fldChar w:fldCharType="begin"/>
        </w:r>
        <w:r>
          <w:rPr>
            <w:noProof/>
            <w:webHidden/>
          </w:rPr>
          <w:instrText xml:space="preserve"> PAGEREF _Toc99712118 \h </w:instrText>
        </w:r>
        <w:r>
          <w:rPr>
            <w:noProof/>
            <w:webHidden/>
          </w:rPr>
        </w:r>
        <w:r>
          <w:rPr>
            <w:noProof/>
            <w:webHidden/>
          </w:rPr>
          <w:fldChar w:fldCharType="separate"/>
        </w:r>
        <w:r w:rsidR="005E6AD6">
          <w:rPr>
            <w:noProof/>
            <w:webHidden/>
          </w:rPr>
          <w:t>5</w:t>
        </w:r>
        <w:r>
          <w:rPr>
            <w:noProof/>
            <w:webHidden/>
          </w:rPr>
          <w:fldChar w:fldCharType="end"/>
        </w:r>
      </w:hyperlink>
    </w:p>
    <w:p w14:paraId="08D85842" w14:textId="358E686B" w:rsidR="005F1867" w:rsidRDefault="005F1867">
      <w:pPr>
        <w:pStyle w:val="TOC2"/>
        <w:rPr>
          <w:rFonts w:asciiTheme="minorHAnsi" w:eastAsiaTheme="minorEastAsia" w:hAnsiTheme="minorHAnsi" w:cstheme="minorBidi"/>
          <w:caps w:val="0"/>
          <w:noProof/>
          <w:sz w:val="22"/>
          <w:szCs w:val="22"/>
        </w:rPr>
      </w:pPr>
      <w:hyperlink w:anchor="_Toc99712119" w:history="1">
        <w:r w:rsidRPr="006B619B">
          <w:rPr>
            <w:rStyle w:val="Hyperlink"/>
            <w:noProof/>
          </w:rPr>
          <w:t>1.4</w:t>
        </w:r>
        <w:r>
          <w:rPr>
            <w:rFonts w:asciiTheme="minorHAnsi" w:eastAsiaTheme="minorEastAsia" w:hAnsiTheme="minorHAnsi" w:cstheme="minorBidi"/>
            <w:caps w:val="0"/>
            <w:noProof/>
            <w:sz w:val="22"/>
            <w:szCs w:val="22"/>
          </w:rPr>
          <w:tab/>
        </w:r>
        <w:r w:rsidRPr="006B619B">
          <w:rPr>
            <w:rStyle w:val="Hyperlink"/>
            <w:noProof/>
          </w:rPr>
          <w:t>Water grade used to manufacture the drug product</w:t>
        </w:r>
        <w:r>
          <w:rPr>
            <w:noProof/>
            <w:webHidden/>
          </w:rPr>
          <w:tab/>
        </w:r>
        <w:r>
          <w:rPr>
            <w:noProof/>
            <w:webHidden/>
          </w:rPr>
          <w:fldChar w:fldCharType="begin"/>
        </w:r>
        <w:r>
          <w:rPr>
            <w:noProof/>
            <w:webHidden/>
          </w:rPr>
          <w:instrText xml:space="preserve"> PAGEREF _Toc99712119 \h </w:instrText>
        </w:r>
        <w:r>
          <w:rPr>
            <w:noProof/>
            <w:webHidden/>
          </w:rPr>
        </w:r>
        <w:r>
          <w:rPr>
            <w:noProof/>
            <w:webHidden/>
          </w:rPr>
          <w:fldChar w:fldCharType="separate"/>
        </w:r>
        <w:r w:rsidR="005E6AD6">
          <w:rPr>
            <w:noProof/>
            <w:webHidden/>
          </w:rPr>
          <w:t>5</w:t>
        </w:r>
        <w:r>
          <w:rPr>
            <w:noProof/>
            <w:webHidden/>
          </w:rPr>
          <w:fldChar w:fldCharType="end"/>
        </w:r>
      </w:hyperlink>
    </w:p>
    <w:p w14:paraId="6EBE88DB" w14:textId="69E1FAA5" w:rsidR="005F1867" w:rsidRDefault="005F1867">
      <w:pPr>
        <w:pStyle w:val="TOC2"/>
        <w:rPr>
          <w:rFonts w:asciiTheme="minorHAnsi" w:eastAsiaTheme="minorEastAsia" w:hAnsiTheme="minorHAnsi" w:cstheme="minorBidi"/>
          <w:caps w:val="0"/>
          <w:noProof/>
          <w:sz w:val="22"/>
          <w:szCs w:val="22"/>
        </w:rPr>
      </w:pPr>
      <w:hyperlink w:anchor="_Toc99712120" w:history="1">
        <w:r w:rsidRPr="006B619B">
          <w:rPr>
            <w:rStyle w:val="Hyperlink"/>
            <w:noProof/>
          </w:rPr>
          <w:t>1.5</w:t>
        </w:r>
        <w:r>
          <w:rPr>
            <w:rFonts w:asciiTheme="minorHAnsi" w:eastAsiaTheme="minorEastAsia" w:hAnsiTheme="minorHAnsi" w:cstheme="minorBidi"/>
            <w:caps w:val="0"/>
            <w:noProof/>
            <w:sz w:val="22"/>
            <w:szCs w:val="22"/>
          </w:rPr>
          <w:tab/>
        </w:r>
        <w:r w:rsidRPr="006B619B">
          <w:rPr>
            <w:rStyle w:val="Hyperlink"/>
            <w:noProof/>
          </w:rPr>
          <w:t>Manufacturing  equipment/process</w:t>
        </w:r>
        <w:r>
          <w:rPr>
            <w:noProof/>
            <w:webHidden/>
          </w:rPr>
          <w:tab/>
        </w:r>
        <w:r>
          <w:rPr>
            <w:noProof/>
            <w:webHidden/>
          </w:rPr>
          <w:fldChar w:fldCharType="begin"/>
        </w:r>
        <w:r>
          <w:rPr>
            <w:noProof/>
            <w:webHidden/>
          </w:rPr>
          <w:instrText xml:space="preserve"> PAGEREF _Toc99712120 \h </w:instrText>
        </w:r>
        <w:r>
          <w:rPr>
            <w:noProof/>
            <w:webHidden/>
          </w:rPr>
        </w:r>
        <w:r>
          <w:rPr>
            <w:noProof/>
            <w:webHidden/>
          </w:rPr>
          <w:fldChar w:fldCharType="separate"/>
        </w:r>
        <w:r w:rsidR="005E6AD6">
          <w:rPr>
            <w:noProof/>
            <w:webHidden/>
          </w:rPr>
          <w:t>5</w:t>
        </w:r>
        <w:r>
          <w:rPr>
            <w:noProof/>
            <w:webHidden/>
          </w:rPr>
          <w:fldChar w:fldCharType="end"/>
        </w:r>
      </w:hyperlink>
    </w:p>
    <w:p w14:paraId="1E953232" w14:textId="70C85DDE" w:rsidR="005F1867" w:rsidRDefault="005F1867">
      <w:pPr>
        <w:pStyle w:val="TOC2"/>
        <w:rPr>
          <w:rFonts w:asciiTheme="minorHAnsi" w:eastAsiaTheme="minorEastAsia" w:hAnsiTheme="minorHAnsi" w:cstheme="minorBidi"/>
          <w:caps w:val="0"/>
          <w:noProof/>
          <w:sz w:val="22"/>
          <w:szCs w:val="22"/>
        </w:rPr>
      </w:pPr>
      <w:hyperlink w:anchor="_Toc99712121" w:history="1">
        <w:r w:rsidRPr="006B619B">
          <w:rPr>
            <w:rStyle w:val="Hyperlink"/>
            <w:noProof/>
          </w:rPr>
          <w:t>1.6</w:t>
        </w:r>
        <w:r>
          <w:rPr>
            <w:rFonts w:asciiTheme="minorHAnsi" w:eastAsiaTheme="minorEastAsia" w:hAnsiTheme="minorHAnsi" w:cstheme="minorBidi"/>
            <w:caps w:val="0"/>
            <w:noProof/>
            <w:sz w:val="22"/>
            <w:szCs w:val="22"/>
          </w:rPr>
          <w:tab/>
        </w:r>
        <w:r w:rsidRPr="006B619B">
          <w:rPr>
            <w:rStyle w:val="Hyperlink"/>
            <w:noProof/>
          </w:rPr>
          <w:t>Contribution of elemental impurities</w:t>
        </w:r>
        <w:r>
          <w:rPr>
            <w:noProof/>
            <w:webHidden/>
          </w:rPr>
          <w:tab/>
        </w:r>
        <w:r>
          <w:rPr>
            <w:noProof/>
            <w:webHidden/>
          </w:rPr>
          <w:fldChar w:fldCharType="begin"/>
        </w:r>
        <w:r>
          <w:rPr>
            <w:noProof/>
            <w:webHidden/>
          </w:rPr>
          <w:instrText xml:space="preserve"> PAGEREF _Toc99712121 \h </w:instrText>
        </w:r>
        <w:r>
          <w:rPr>
            <w:noProof/>
            <w:webHidden/>
          </w:rPr>
        </w:r>
        <w:r>
          <w:rPr>
            <w:noProof/>
            <w:webHidden/>
          </w:rPr>
          <w:fldChar w:fldCharType="separate"/>
        </w:r>
        <w:r w:rsidR="005E6AD6">
          <w:rPr>
            <w:noProof/>
            <w:webHidden/>
          </w:rPr>
          <w:t>7</w:t>
        </w:r>
        <w:r>
          <w:rPr>
            <w:noProof/>
            <w:webHidden/>
          </w:rPr>
          <w:fldChar w:fldCharType="end"/>
        </w:r>
      </w:hyperlink>
    </w:p>
    <w:p w14:paraId="5CB36CB9" w14:textId="35759F71" w:rsidR="005F1867" w:rsidRDefault="005F1867">
      <w:pPr>
        <w:pStyle w:val="TOC1"/>
        <w:rPr>
          <w:rFonts w:asciiTheme="minorHAnsi" w:eastAsiaTheme="minorEastAsia" w:hAnsiTheme="minorHAnsi" w:cstheme="minorBidi"/>
          <w:b w:val="0"/>
          <w:caps w:val="0"/>
          <w:noProof/>
          <w:sz w:val="22"/>
          <w:szCs w:val="22"/>
        </w:rPr>
      </w:pPr>
      <w:hyperlink w:anchor="_Toc99712122" w:history="1">
        <w:r w:rsidRPr="006B619B">
          <w:rPr>
            <w:rStyle w:val="Hyperlink"/>
            <w:noProof/>
          </w:rPr>
          <w:t>2</w:t>
        </w:r>
        <w:r>
          <w:rPr>
            <w:rFonts w:asciiTheme="minorHAnsi" w:eastAsiaTheme="minorEastAsia" w:hAnsiTheme="minorHAnsi" w:cstheme="minorBidi"/>
            <w:b w:val="0"/>
            <w:caps w:val="0"/>
            <w:noProof/>
            <w:sz w:val="22"/>
            <w:szCs w:val="22"/>
          </w:rPr>
          <w:tab/>
        </w:r>
        <w:r w:rsidRPr="006B619B">
          <w:rPr>
            <w:rStyle w:val="Hyperlink"/>
            <w:noProof/>
          </w:rPr>
          <w:t>RESULT OF drug PRODUCT TESTING</w:t>
        </w:r>
        <w:r>
          <w:rPr>
            <w:noProof/>
            <w:webHidden/>
          </w:rPr>
          <w:tab/>
        </w:r>
        <w:r>
          <w:rPr>
            <w:noProof/>
            <w:webHidden/>
          </w:rPr>
          <w:fldChar w:fldCharType="begin"/>
        </w:r>
        <w:r>
          <w:rPr>
            <w:noProof/>
            <w:webHidden/>
          </w:rPr>
          <w:instrText xml:space="preserve"> PAGEREF _Toc99712122 \h </w:instrText>
        </w:r>
        <w:r>
          <w:rPr>
            <w:noProof/>
            <w:webHidden/>
          </w:rPr>
        </w:r>
        <w:r>
          <w:rPr>
            <w:noProof/>
            <w:webHidden/>
          </w:rPr>
          <w:fldChar w:fldCharType="separate"/>
        </w:r>
        <w:r w:rsidR="005E6AD6">
          <w:rPr>
            <w:noProof/>
            <w:webHidden/>
          </w:rPr>
          <w:t>8</w:t>
        </w:r>
        <w:r>
          <w:rPr>
            <w:noProof/>
            <w:webHidden/>
          </w:rPr>
          <w:fldChar w:fldCharType="end"/>
        </w:r>
      </w:hyperlink>
    </w:p>
    <w:p w14:paraId="6A5ED6C3" w14:textId="770ABBB2" w:rsidR="005F1867" w:rsidRDefault="005F1867">
      <w:pPr>
        <w:pStyle w:val="TOC2"/>
        <w:rPr>
          <w:rFonts w:asciiTheme="minorHAnsi" w:eastAsiaTheme="minorEastAsia" w:hAnsiTheme="minorHAnsi" w:cstheme="minorBidi"/>
          <w:caps w:val="0"/>
          <w:noProof/>
          <w:sz w:val="22"/>
          <w:szCs w:val="22"/>
        </w:rPr>
      </w:pPr>
      <w:hyperlink w:anchor="_Toc99712123" w:history="1">
        <w:r w:rsidRPr="006B619B">
          <w:rPr>
            <w:rStyle w:val="Hyperlink"/>
            <w:noProof/>
          </w:rPr>
          <w:t>2.1</w:t>
        </w:r>
        <w:r>
          <w:rPr>
            <w:rFonts w:asciiTheme="minorHAnsi" w:eastAsiaTheme="minorEastAsia" w:hAnsiTheme="minorHAnsi" w:cstheme="minorBidi"/>
            <w:caps w:val="0"/>
            <w:noProof/>
            <w:sz w:val="22"/>
            <w:szCs w:val="22"/>
          </w:rPr>
          <w:tab/>
        </w:r>
        <w:r w:rsidRPr="006B619B">
          <w:rPr>
            <w:rStyle w:val="Hyperlink"/>
            <w:noProof/>
          </w:rPr>
          <w:t>Elemental impurities tested</w:t>
        </w:r>
        <w:r>
          <w:rPr>
            <w:noProof/>
            <w:webHidden/>
          </w:rPr>
          <w:tab/>
        </w:r>
        <w:r>
          <w:rPr>
            <w:noProof/>
            <w:webHidden/>
          </w:rPr>
          <w:fldChar w:fldCharType="begin"/>
        </w:r>
        <w:r>
          <w:rPr>
            <w:noProof/>
            <w:webHidden/>
          </w:rPr>
          <w:instrText xml:space="preserve"> PAGEREF _Toc99712123 \h </w:instrText>
        </w:r>
        <w:r>
          <w:rPr>
            <w:noProof/>
            <w:webHidden/>
          </w:rPr>
        </w:r>
        <w:r>
          <w:rPr>
            <w:noProof/>
            <w:webHidden/>
          </w:rPr>
          <w:fldChar w:fldCharType="separate"/>
        </w:r>
        <w:r w:rsidR="005E6AD6">
          <w:rPr>
            <w:noProof/>
            <w:webHidden/>
          </w:rPr>
          <w:t>8</w:t>
        </w:r>
        <w:r>
          <w:rPr>
            <w:noProof/>
            <w:webHidden/>
          </w:rPr>
          <w:fldChar w:fldCharType="end"/>
        </w:r>
      </w:hyperlink>
    </w:p>
    <w:p w14:paraId="5361E3B6" w14:textId="4D78F54E" w:rsidR="005F1867" w:rsidRDefault="005F1867">
      <w:pPr>
        <w:pStyle w:val="TOC2"/>
        <w:rPr>
          <w:rFonts w:asciiTheme="minorHAnsi" w:eastAsiaTheme="minorEastAsia" w:hAnsiTheme="minorHAnsi" w:cstheme="minorBidi"/>
          <w:caps w:val="0"/>
          <w:noProof/>
          <w:sz w:val="22"/>
          <w:szCs w:val="22"/>
        </w:rPr>
      </w:pPr>
      <w:hyperlink w:anchor="_Toc99712124" w:history="1">
        <w:r w:rsidRPr="006B619B">
          <w:rPr>
            <w:rStyle w:val="Hyperlink"/>
            <w:noProof/>
          </w:rPr>
          <w:t>2.2</w:t>
        </w:r>
        <w:r>
          <w:rPr>
            <w:rFonts w:asciiTheme="minorHAnsi" w:eastAsiaTheme="minorEastAsia" w:hAnsiTheme="minorHAnsi" w:cstheme="minorBidi"/>
            <w:caps w:val="0"/>
            <w:noProof/>
            <w:sz w:val="22"/>
            <w:szCs w:val="22"/>
          </w:rPr>
          <w:tab/>
        </w:r>
        <w:r w:rsidRPr="006B619B">
          <w:rPr>
            <w:rStyle w:val="Hyperlink"/>
            <w:noProof/>
          </w:rPr>
          <w:t>drug product analyses</w:t>
        </w:r>
        <w:r>
          <w:rPr>
            <w:noProof/>
            <w:webHidden/>
          </w:rPr>
          <w:tab/>
        </w:r>
        <w:r>
          <w:rPr>
            <w:noProof/>
            <w:webHidden/>
          </w:rPr>
          <w:fldChar w:fldCharType="begin"/>
        </w:r>
        <w:r>
          <w:rPr>
            <w:noProof/>
            <w:webHidden/>
          </w:rPr>
          <w:instrText xml:space="preserve"> PAGEREF _Toc99712124 \h </w:instrText>
        </w:r>
        <w:r>
          <w:rPr>
            <w:noProof/>
            <w:webHidden/>
          </w:rPr>
        </w:r>
        <w:r>
          <w:rPr>
            <w:noProof/>
            <w:webHidden/>
          </w:rPr>
          <w:fldChar w:fldCharType="separate"/>
        </w:r>
        <w:r w:rsidR="005E6AD6">
          <w:rPr>
            <w:noProof/>
            <w:webHidden/>
          </w:rPr>
          <w:t>9</w:t>
        </w:r>
        <w:r>
          <w:rPr>
            <w:noProof/>
            <w:webHidden/>
          </w:rPr>
          <w:fldChar w:fldCharType="end"/>
        </w:r>
      </w:hyperlink>
    </w:p>
    <w:p w14:paraId="6D699408" w14:textId="4271EE22" w:rsidR="005F1867" w:rsidRDefault="005F1867">
      <w:pPr>
        <w:pStyle w:val="TOC2"/>
        <w:rPr>
          <w:rFonts w:asciiTheme="minorHAnsi" w:eastAsiaTheme="minorEastAsia" w:hAnsiTheme="minorHAnsi" w:cstheme="minorBidi"/>
          <w:caps w:val="0"/>
          <w:noProof/>
          <w:sz w:val="22"/>
          <w:szCs w:val="22"/>
        </w:rPr>
      </w:pPr>
      <w:hyperlink w:anchor="_Toc99712125" w:history="1">
        <w:r w:rsidRPr="006B619B">
          <w:rPr>
            <w:rStyle w:val="Hyperlink"/>
            <w:noProof/>
          </w:rPr>
          <w:t>2.3</w:t>
        </w:r>
        <w:r>
          <w:rPr>
            <w:rFonts w:asciiTheme="minorHAnsi" w:eastAsiaTheme="minorEastAsia" w:hAnsiTheme="minorHAnsi" w:cstheme="minorBidi"/>
            <w:caps w:val="0"/>
            <w:noProof/>
            <w:sz w:val="22"/>
            <w:szCs w:val="22"/>
          </w:rPr>
          <w:tab/>
        </w:r>
        <w:r w:rsidRPr="006B619B">
          <w:rPr>
            <w:rStyle w:val="Hyperlink"/>
            <w:noProof/>
          </w:rPr>
          <w:t>Elemental impurities results and Analysis of data</w:t>
        </w:r>
        <w:r>
          <w:rPr>
            <w:noProof/>
            <w:webHidden/>
          </w:rPr>
          <w:tab/>
        </w:r>
        <w:r>
          <w:rPr>
            <w:noProof/>
            <w:webHidden/>
          </w:rPr>
          <w:fldChar w:fldCharType="begin"/>
        </w:r>
        <w:r>
          <w:rPr>
            <w:noProof/>
            <w:webHidden/>
          </w:rPr>
          <w:instrText xml:space="preserve"> PAGEREF _Toc99712125 \h </w:instrText>
        </w:r>
        <w:r>
          <w:rPr>
            <w:noProof/>
            <w:webHidden/>
          </w:rPr>
        </w:r>
        <w:r>
          <w:rPr>
            <w:noProof/>
            <w:webHidden/>
          </w:rPr>
          <w:fldChar w:fldCharType="separate"/>
        </w:r>
        <w:r w:rsidR="005E6AD6">
          <w:rPr>
            <w:noProof/>
            <w:webHidden/>
          </w:rPr>
          <w:t>9</w:t>
        </w:r>
        <w:r>
          <w:rPr>
            <w:noProof/>
            <w:webHidden/>
          </w:rPr>
          <w:fldChar w:fldCharType="end"/>
        </w:r>
      </w:hyperlink>
    </w:p>
    <w:p w14:paraId="0660EBB9" w14:textId="5F83A019" w:rsidR="005F1867" w:rsidRDefault="005F1867">
      <w:pPr>
        <w:pStyle w:val="TOC3"/>
        <w:rPr>
          <w:rFonts w:asciiTheme="minorHAnsi" w:eastAsiaTheme="minorEastAsia" w:hAnsiTheme="minorHAnsi" w:cstheme="minorBidi"/>
          <w:noProof/>
          <w:sz w:val="22"/>
          <w:szCs w:val="22"/>
        </w:rPr>
      </w:pPr>
      <w:hyperlink w:anchor="_Toc99712126" w:history="1">
        <w:r w:rsidRPr="006B619B">
          <w:rPr>
            <w:rStyle w:val="Hyperlink"/>
            <w:noProof/>
          </w:rPr>
          <w:t>2.3.1</w:t>
        </w:r>
        <w:r>
          <w:rPr>
            <w:rFonts w:asciiTheme="minorHAnsi" w:eastAsiaTheme="minorEastAsia" w:hAnsiTheme="minorHAnsi" w:cstheme="minorBidi"/>
            <w:noProof/>
            <w:sz w:val="22"/>
            <w:szCs w:val="22"/>
          </w:rPr>
          <w:tab/>
        </w:r>
        <w:r w:rsidRPr="006B619B">
          <w:rPr>
            <w:rStyle w:val="Hyperlink"/>
            <w:noProof/>
          </w:rPr>
          <w:t>Checking compliance with the maximum permitted concentration for the finished product</w:t>
        </w:r>
        <w:r>
          <w:rPr>
            <w:noProof/>
            <w:webHidden/>
          </w:rPr>
          <w:tab/>
        </w:r>
        <w:r>
          <w:rPr>
            <w:noProof/>
            <w:webHidden/>
          </w:rPr>
          <w:fldChar w:fldCharType="begin"/>
        </w:r>
        <w:r>
          <w:rPr>
            <w:noProof/>
            <w:webHidden/>
          </w:rPr>
          <w:instrText xml:space="preserve"> PAGEREF _Toc99712126 \h </w:instrText>
        </w:r>
        <w:r>
          <w:rPr>
            <w:noProof/>
            <w:webHidden/>
          </w:rPr>
        </w:r>
        <w:r>
          <w:rPr>
            <w:noProof/>
            <w:webHidden/>
          </w:rPr>
          <w:fldChar w:fldCharType="separate"/>
        </w:r>
        <w:r w:rsidR="005E6AD6">
          <w:rPr>
            <w:noProof/>
            <w:webHidden/>
          </w:rPr>
          <w:t>9</w:t>
        </w:r>
        <w:r>
          <w:rPr>
            <w:noProof/>
            <w:webHidden/>
          </w:rPr>
          <w:fldChar w:fldCharType="end"/>
        </w:r>
      </w:hyperlink>
    </w:p>
    <w:p w14:paraId="4F3FD293" w14:textId="629E888F" w:rsidR="005F1867" w:rsidRDefault="005F1867">
      <w:pPr>
        <w:pStyle w:val="TOC3"/>
        <w:rPr>
          <w:rFonts w:asciiTheme="minorHAnsi" w:eastAsiaTheme="minorEastAsia" w:hAnsiTheme="minorHAnsi" w:cstheme="minorBidi"/>
          <w:noProof/>
          <w:sz w:val="22"/>
          <w:szCs w:val="22"/>
        </w:rPr>
      </w:pPr>
      <w:hyperlink w:anchor="_Toc99712127" w:history="1">
        <w:r w:rsidRPr="006B619B">
          <w:rPr>
            <w:rStyle w:val="Hyperlink"/>
            <w:noProof/>
          </w:rPr>
          <w:t>2.3.2</w:t>
        </w:r>
        <w:r>
          <w:rPr>
            <w:rFonts w:asciiTheme="minorHAnsi" w:eastAsiaTheme="minorEastAsia" w:hAnsiTheme="minorHAnsi" w:cstheme="minorBidi"/>
            <w:noProof/>
            <w:sz w:val="22"/>
            <w:szCs w:val="22"/>
          </w:rPr>
          <w:tab/>
        </w:r>
        <w:r w:rsidRPr="006B619B">
          <w:rPr>
            <w:rStyle w:val="Hyperlink"/>
            <w:noProof/>
          </w:rPr>
          <w:t>Defining control strategy for the drug product</w:t>
        </w:r>
        <w:r>
          <w:rPr>
            <w:noProof/>
            <w:webHidden/>
          </w:rPr>
          <w:tab/>
        </w:r>
        <w:r>
          <w:rPr>
            <w:noProof/>
            <w:webHidden/>
          </w:rPr>
          <w:fldChar w:fldCharType="begin"/>
        </w:r>
        <w:r>
          <w:rPr>
            <w:noProof/>
            <w:webHidden/>
          </w:rPr>
          <w:instrText xml:space="preserve"> PAGEREF _Toc99712127 \h </w:instrText>
        </w:r>
        <w:r>
          <w:rPr>
            <w:noProof/>
            <w:webHidden/>
          </w:rPr>
        </w:r>
        <w:r>
          <w:rPr>
            <w:noProof/>
            <w:webHidden/>
          </w:rPr>
          <w:fldChar w:fldCharType="separate"/>
        </w:r>
        <w:r w:rsidR="005E6AD6">
          <w:rPr>
            <w:noProof/>
            <w:webHidden/>
          </w:rPr>
          <w:t>10</w:t>
        </w:r>
        <w:r>
          <w:rPr>
            <w:noProof/>
            <w:webHidden/>
          </w:rPr>
          <w:fldChar w:fldCharType="end"/>
        </w:r>
      </w:hyperlink>
    </w:p>
    <w:p w14:paraId="5E7E3E59" w14:textId="0C99684E" w:rsidR="005F1867" w:rsidRDefault="005F1867">
      <w:pPr>
        <w:pStyle w:val="TOC1"/>
        <w:rPr>
          <w:rFonts w:asciiTheme="minorHAnsi" w:eastAsiaTheme="minorEastAsia" w:hAnsiTheme="minorHAnsi" w:cstheme="minorBidi"/>
          <w:b w:val="0"/>
          <w:caps w:val="0"/>
          <w:noProof/>
          <w:sz w:val="22"/>
          <w:szCs w:val="22"/>
        </w:rPr>
      </w:pPr>
      <w:hyperlink w:anchor="_Toc99712128" w:history="1">
        <w:r w:rsidRPr="006B619B">
          <w:rPr>
            <w:rStyle w:val="Hyperlink"/>
            <w:noProof/>
          </w:rPr>
          <w:t>3</w:t>
        </w:r>
        <w:r>
          <w:rPr>
            <w:rFonts w:asciiTheme="minorHAnsi" w:eastAsiaTheme="minorEastAsia" w:hAnsiTheme="minorHAnsi" w:cstheme="minorBidi"/>
            <w:b w:val="0"/>
            <w:caps w:val="0"/>
            <w:noProof/>
            <w:sz w:val="22"/>
            <w:szCs w:val="22"/>
          </w:rPr>
          <w:tab/>
        </w:r>
        <w:r w:rsidRPr="006B619B">
          <w:rPr>
            <w:rStyle w:val="Hyperlink"/>
            <w:noProof/>
          </w:rPr>
          <w:t>SUMMARY AND FINAL CONCLUSION</w:t>
        </w:r>
        <w:r>
          <w:rPr>
            <w:noProof/>
            <w:webHidden/>
          </w:rPr>
          <w:tab/>
        </w:r>
        <w:r>
          <w:rPr>
            <w:noProof/>
            <w:webHidden/>
          </w:rPr>
          <w:fldChar w:fldCharType="begin"/>
        </w:r>
        <w:r>
          <w:rPr>
            <w:noProof/>
            <w:webHidden/>
          </w:rPr>
          <w:instrText xml:space="preserve"> PAGEREF _Toc99712128 \h </w:instrText>
        </w:r>
        <w:r>
          <w:rPr>
            <w:noProof/>
            <w:webHidden/>
          </w:rPr>
        </w:r>
        <w:r>
          <w:rPr>
            <w:noProof/>
            <w:webHidden/>
          </w:rPr>
          <w:fldChar w:fldCharType="separate"/>
        </w:r>
        <w:r w:rsidR="005E6AD6">
          <w:rPr>
            <w:noProof/>
            <w:webHidden/>
          </w:rPr>
          <w:t>11</w:t>
        </w:r>
        <w:r>
          <w:rPr>
            <w:noProof/>
            <w:webHidden/>
          </w:rPr>
          <w:fldChar w:fldCharType="end"/>
        </w:r>
      </w:hyperlink>
    </w:p>
    <w:p w14:paraId="2C2ABA38" w14:textId="75A1FF65" w:rsidR="005F1867" w:rsidRDefault="005F1867">
      <w:pPr>
        <w:pStyle w:val="TOC1"/>
        <w:rPr>
          <w:rFonts w:asciiTheme="minorHAnsi" w:eastAsiaTheme="minorEastAsia" w:hAnsiTheme="minorHAnsi" w:cstheme="minorBidi"/>
          <w:b w:val="0"/>
          <w:caps w:val="0"/>
          <w:noProof/>
          <w:sz w:val="22"/>
          <w:szCs w:val="22"/>
        </w:rPr>
      </w:pPr>
      <w:hyperlink w:anchor="_Toc99712129" w:history="1">
        <w:r w:rsidRPr="006B619B">
          <w:rPr>
            <w:rStyle w:val="Hyperlink"/>
            <w:noProof/>
          </w:rPr>
          <w:t>4</w:t>
        </w:r>
        <w:r>
          <w:rPr>
            <w:rFonts w:asciiTheme="minorHAnsi" w:eastAsiaTheme="minorEastAsia" w:hAnsiTheme="minorHAnsi" w:cstheme="minorBidi"/>
            <w:b w:val="0"/>
            <w:caps w:val="0"/>
            <w:noProof/>
            <w:sz w:val="22"/>
            <w:szCs w:val="22"/>
          </w:rPr>
          <w:tab/>
        </w:r>
        <w:r w:rsidRPr="006B619B">
          <w:rPr>
            <w:rStyle w:val="Hyperlink"/>
            <w:noProof/>
          </w:rPr>
          <w:t>APPENDICES</w:t>
        </w:r>
        <w:r>
          <w:rPr>
            <w:noProof/>
            <w:webHidden/>
          </w:rPr>
          <w:tab/>
        </w:r>
        <w:r>
          <w:rPr>
            <w:noProof/>
            <w:webHidden/>
          </w:rPr>
          <w:fldChar w:fldCharType="begin"/>
        </w:r>
        <w:r>
          <w:rPr>
            <w:noProof/>
            <w:webHidden/>
          </w:rPr>
          <w:instrText xml:space="preserve"> PAGEREF _Toc99712129 \h </w:instrText>
        </w:r>
        <w:r>
          <w:rPr>
            <w:noProof/>
            <w:webHidden/>
          </w:rPr>
        </w:r>
        <w:r>
          <w:rPr>
            <w:noProof/>
            <w:webHidden/>
          </w:rPr>
          <w:fldChar w:fldCharType="separate"/>
        </w:r>
        <w:r w:rsidR="005E6AD6">
          <w:rPr>
            <w:noProof/>
            <w:webHidden/>
          </w:rPr>
          <w:t>13</w:t>
        </w:r>
        <w:r>
          <w:rPr>
            <w:noProof/>
            <w:webHidden/>
          </w:rPr>
          <w:fldChar w:fldCharType="end"/>
        </w:r>
      </w:hyperlink>
    </w:p>
    <w:p w14:paraId="428796D8" w14:textId="7E36C0AB" w:rsidR="00F417DD" w:rsidRDefault="00E62918" w:rsidP="00E62918">
      <w:r>
        <w:fldChar w:fldCharType="end"/>
      </w:r>
    </w:p>
    <w:p w14:paraId="428796D9" w14:textId="594C23E7" w:rsidR="000221D4" w:rsidRPr="00716BA7" w:rsidRDefault="000221D4" w:rsidP="000221D4">
      <w:pPr>
        <w:pStyle w:val="Title"/>
      </w:pPr>
      <w:bookmarkStart w:id="7" w:name="_Toc99712112"/>
      <w:r w:rsidRPr="00716BA7">
        <w:lastRenderedPageBreak/>
        <w:t>List of tables</w:t>
      </w:r>
      <w:bookmarkEnd w:id="7"/>
      <w:r w:rsidR="002C45F7" w:rsidRPr="00716BA7">
        <w:fldChar w:fldCharType="begin"/>
      </w:r>
      <w:r w:rsidR="002C45F7" w:rsidRPr="00716BA7">
        <w:instrText xml:space="preserve"> DOCVARIABLE VAULT_ND_7cece625-3f7e-4f29-ab3a-eddbca88e3ba \* MERGEFORMAT </w:instrText>
      </w:r>
      <w:r w:rsidR="002C45F7" w:rsidRPr="00716BA7">
        <w:fldChar w:fldCharType="separate"/>
      </w:r>
      <w:r w:rsidR="005E6AD6">
        <w:t xml:space="preserve"> </w:t>
      </w:r>
      <w:r w:rsidR="002C45F7" w:rsidRPr="00716BA7">
        <w:fldChar w:fldCharType="end"/>
      </w:r>
    </w:p>
    <w:p w14:paraId="428796DA" w14:textId="3093E44C" w:rsidR="000221D4" w:rsidRDefault="00716BA7" w:rsidP="00E62918">
      <w:r>
        <w:fldChar w:fldCharType="begin"/>
      </w:r>
      <w:r>
        <w:instrText xml:space="preserve"> TOC \h \z \c "Table" </w:instrText>
      </w:r>
      <w:r>
        <w:fldChar w:fldCharType="separate"/>
      </w:r>
      <w:r w:rsidR="005E6AD6">
        <w:rPr>
          <w:b/>
          <w:bCs/>
          <w:noProof/>
        </w:rPr>
        <w:t>No table of figures entries found.</w:t>
      </w:r>
      <w:r>
        <w:rPr>
          <w:b/>
          <w:bCs/>
          <w:noProof/>
        </w:rPr>
        <w:fldChar w:fldCharType="end"/>
      </w:r>
    </w:p>
    <w:p w14:paraId="428796DB" w14:textId="77777777" w:rsidR="000221D4" w:rsidRDefault="000221D4" w:rsidP="00E62918"/>
    <w:p w14:paraId="428796DC" w14:textId="7BFBF3FB" w:rsidR="000221D4" w:rsidRPr="00716BA7" w:rsidRDefault="000221D4" w:rsidP="000221D4">
      <w:pPr>
        <w:pStyle w:val="Title"/>
      </w:pPr>
      <w:bookmarkStart w:id="8" w:name="_Toc99712113"/>
      <w:r w:rsidRPr="00716BA7">
        <w:t>List of figures</w:t>
      </w:r>
      <w:bookmarkEnd w:id="8"/>
      <w:r w:rsidR="002C45F7" w:rsidRPr="00716BA7">
        <w:fldChar w:fldCharType="begin"/>
      </w:r>
      <w:r w:rsidR="002C45F7" w:rsidRPr="00716BA7">
        <w:instrText xml:space="preserve"> DOCVARIABLE VAULT_ND_090371af-1956-42a4-9c41-9b23a5f755ce \* MERGEFORMAT </w:instrText>
      </w:r>
      <w:r w:rsidR="002C45F7" w:rsidRPr="00716BA7">
        <w:fldChar w:fldCharType="separate"/>
      </w:r>
      <w:r w:rsidR="005E6AD6">
        <w:t xml:space="preserve"> </w:t>
      </w:r>
      <w:r w:rsidR="002C45F7" w:rsidRPr="00716BA7">
        <w:fldChar w:fldCharType="end"/>
      </w:r>
    </w:p>
    <w:p w14:paraId="2D8F2658" w14:textId="25080BAF" w:rsidR="005F1867" w:rsidRDefault="000221D4">
      <w:pPr>
        <w:pStyle w:val="TableofFigure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99712130" w:history="1">
        <w:r w:rsidR="005F1867" w:rsidRPr="0095664B">
          <w:rPr>
            <w:rStyle w:val="Hyperlink"/>
            <w:noProof/>
          </w:rPr>
          <w:t>Figure 1 ­ Manufacturing flow chart of DP process</w:t>
        </w:r>
        <w:r w:rsidR="005F1867">
          <w:rPr>
            <w:noProof/>
            <w:webHidden/>
          </w:rPr>
          <w:tab/>
        </w:r>
        <w:r w:rsidR="005F1867">
          <w:rPr>
            <w:noProof/>
            <w:webHidden/>
          </w:rPr>
          <w:fldChar w:fldCharType="begin"/>
        </w:r>
        <w:r w:rsidR="005F1867">
          <w:rPr>
            <w:noProof/>
            <w:webHidden/>
          </w:rPr>
          <w:instrText xml:space="preserve"> PAGEREF _Toc99712130 \h </w:instrText>
        </w:r>
        <w:r w:rsidR="005F1867">
          <w:rPr>
            <w:noProof/>
            <w:webHidden/>
          </w:rPr>
        </w:r>
        <w:r w:rsidR="005F1867">
          <w:rPr>
            <w:noProof/>
            <w:webHidden/>
          </w:rPr>
          <w:fldChar w:fldCharType="separate"/>
        </w:r>
        <w:r w:rsidR="005E6AD6">
          <w:rPr>
            <w:noProof/>
            <w:webHidden/>
          </w:rPr>
          <w:t>6</w:t>
        </w:r>
        <w:r w:rsidR="005F1867">
          <w:rPr>
            <w:noProof/>
            <w:webHidden/>
          </w:rPr>
          <w:fldChar w:fldCharType="end"/>
        </w:r>
      </w:hyperlink>
    </w:p>
    <w:p w14:paraId="428796DE" w14:textId="67BED76E" w:rsidR="000221D4" w:rsidRDefault="000221D4" w:rsidP="00E62918">
      <w:r>
        <w:fldChar w:fldCharType="end"/>
      </w:r>
    </w:p>
    <w:p w14:paraId="428796DF" w14:textId="77777777" w:rsidR="000221D4" w:rsidRDefault="000221D4" w:rsidP="00E62918"/>
    <w:p w14:paraId="428796E0" w14:textId="7B76B65C" w:rsidR="000221D4" w:rsidRPr="00716BA7" w:rsidRDefault="000221D4" w:rsidP="000221D4">
      <w:pPr>
        <w:pStyle w:val="Title"/>
      </w:pPr>
      <w:bookmarkStart w:id="9" w:name="_Toc99712114"/>
      <w:r w:rsidRPr="00716BA7">
        <w:t>Abbreviations</w:t>
      </w:r>
      <w:bookmarkEnd w:id="9"/>
      <w:r w:rsidR="002C45F7" w:rsidRPr="00716BA7">
        <w:fldChar w:fldCharType="begin"/>
      </w:r>
      <w:r w:rsidR="002C45F7" w:rsidRPr="00716BA7">
        <w:instrText xml:space="preserve"> DOCVARIABLE VAULT_ND_ba4ece3d-ebee-46e3-9ff8-4ab4c6303145 \* MERGEFORMAT </w:instrText>
      </w:r>
      <w:r w:rsidR="002C45F7" w:rsidRPr="00716BA7">
        <w:fldChar w:fldCharType="separate"/>
      </w:r>
      <w:r w:rsidR="005E6AD6">
        <w:t xml:space="preserve"> </w:t>
      </w:r>
      <w:r w:rsidR="002C45F7" w:rsidRPr="00716BA7">
        <w:fldChar w:fldCharType="end"/>
      </w:r>
    </w:p>
    <w:p w14:paraId="1AF40798" w14:textId="77777777" w:rsidR="005E6AD6" w:rsidRDefault="00A648B1" w:rsidP="00A648B1">
      <w:pPr>
        <w:rPr>
          <w:noProof/>
        </w:rPr>
      </w:pPr>
      <w:r w:rsidRPr="00366691">
        <w:fldChar w:fldCharType="begin"/>
      </w:r>
      <w:r w:rsidRPr="00366691">
        <w:instrText xml:space="preserve"> if </w:instrText>
      </w:r>
      <w:r w:rsidRPr="00366691">
        <w:fldChar w:fldCharType="begin"/>
      </w:r>
      <w:r w:rsidRPr="00366691">
        <w:instrText xml:space="preserve"> INDEX \r \e ":</w:instrText>
      </w:r>
      <w:r w:rsidRPr="00366691">
        <w:tab/>
        <w:instrText xml:space="preserve">" \f Abbreviation </w:instrText>
      </w:r>
      <w:r w:rsidRPr="00366691">
        <w:fldChar w:fldCharType="separate"/>
      </w:r>
    </w:p>
    <w:p w14:paraId="1ED4094B" w14:textId="77777777" w:rsidR="005E6AD6" w:rsidRDefault="005E6AD6">
      <w:pPr>
        <w:pStyle w:val="Index1"/>
        <w:tabs>
          <w:tab w:val="right" w:leader="dot" w:pos="9460"/>
        </w:tabs>
        <w:rPr>
          <w:noProof/>
        </w:rPr>
      </w:pPr>
      <w:r>
        <w:rPr>
          <w:noProof/>
        </w:rPr>
        <w:instrText>DP:</w:instrText>
      </w:r>
      <w:r>
        <w:rPr>
          <w:noProof/>
        </w:rPr>
        <w:tab/>
        <w:instrText>Drug product</w:instrText>
      </w:r>
    </w:p>
    <w:p w14:paraId="477554A1" w14:textId="77777777" w:rsidR="005E6AD6" w:rsidRDefault="005E6AD6">
      <w:pPr>
        <w:pStyle w:val="Index1"/>
        <w:tabs>
          <w:tab w:val="right" w:leader="dot" w:pos="9460"/>
        </w:tabs>
        <w:rPr>
          <w:noProof/>
        </w:rPr>
      </w:pPr>
      <w:r>
        <w:rPr>
          <w:noProof/>
        </w:rPr>
        <w:instrText>EI:</w:instrText>
      </w:r>
      <w:r>
        <w:rPr>
          <w:noProof/>
        </w:rPr>
        <w:tab/>
        <w:instrText>Elemental impurities</w:instrText>
      </w:r>
    </w:p>
    <w:p w14:paraId="7B3C8687" w14:textId="77777777" w:rsidR="005E6AD6" w:rsidRDefault="005E6AD6">
      <w:pPr>
        <w:pStyle w:val="Index1"/>
        <w:tabs>
          <w:tab w:val="right" w:leader="dot" w:pos="9460"/>
        </w:tabs>
        <w:rPr>
          <w:noProof/>
        </w:rPr>
      </w:pPr>
      <w:r>
        <w:rPr>
          <w:noProof/>
        </w:rPr>
        <w:instrText>ICP/MS:</w:instrText>
      </w:r>
      <w:r>
        <w:rPr>
          <w:noProof/>
        </w:rPr>
        <w:tab/>
        <w:instrText>Inductively coupled plasma mass spectrometry</w:instrText>
      </w:r>
    </w:p>
    <w:p w14:paraId="5C01F010" w14:textId="77777777" w:rsidR="005E6AD6" w:rsidRDefault="005E6AD6">
      <w:pPr>
        <w:pStyle w:val="Index1"/>
        <w:tabs>
          <w:tab w:val="right" w:leader="dot" w:pos="9460"/>
        </w:tabs>
        <w:rPr>
          <w:noProof/>
        </w:rPr>
      </w:pPr>
      <w:r>
        <w:rPr>
          <w:noProof/>
        </w:rPr>
        <w:instrText>PDE:</w:instrText>
      </w:r>
      <w:r>
        <w:rPr>
          <w:noProof/>
        </w:rPr>
        <w:tab/>
        <w:instrText>Permitted daily exposure</w:instrText>
      </w:r>
    </w:p>
    <w:p w14:paraId="6BB84898" w14:textId="77777777" w:rsidR="005E6AD6" w:rsidRDefault="00A648B1" w:rsidP="00A648B1">
      <w:pPr>
        <w:rPr>
          <w:noProof/>
        </w:rPr>
      </w:pPr>
      <w:r w:rsidRPr="00366691">
        <w:fldChar w:fldCharType="end"/>
      </w:r>
      <w:r w:rsidRPr="00366691">
        <w:instrText xml:space="preserve"> = "Error!*" "(No abbreviations defined yet)" </w:instrText>
      </w:r>
      <w:r w:rsidRPr="00366691">
        <w:fldChar w:fldCharType="begin"/>
      </w:r>
      <w:r w:rsidRPr="00366691">
        <w:instrText xml:space="preserve"> if </w:instrText>
      </w:r>
      <w:r w:rsidRPr="00366691">
        <w:fldChar w:fldCharType="begin"/>
      </w:r>
      <w:r w:rsidRPr="00366691">
        <w:instrText xml:space="preserve"> INDEX \r \e ":</w:instrText>
      </w:r>
      <w:r w:rsidRPr="00366691">
        <w:tab/>
        <w:instrText xml:space="preserve">" \f Abbreviation </w:instrText>
      </w:r>
      <w:r w:rsidRPr="00366691">
        <w:fldChar w:fldCharType="separate"/>
      </w:r>
    </w:p>
    <w:p w14:paraId="17C5F20C" w14:textId="77777777" w:rsidR="005E6AD6" w:rsidRDefault="005E6AD6">
      <w:pPr>
        <w:pStyle w:val="Index1"/>
        <w:tabs>
          <w:tab w:val="right" w:leader="dot" w:pos="9460"/>
        </w:tabs>
        <w:rPr>
          <w:noProof/>
        </w:rPr>
      </w:pPr>
      <w:r>
        <w:rPr>
          <w:noProof/>
        </w:rPr>
        <w:instrText>DP:</w:instrText>
      </w:r>
      <w:r>
        <w:rPr>
          <w:noProof/>
        </w:rPr>
        <w:tab/>
        <w:instrText>Drug product</w:instrText>
      </w:r>
    </w:p>
    <w:p w14:paraId="1FE36F88" w14:textId="77777777" w:rsidR="005E6AD6" w:rsidRDefault="005E6AD6">
      <w:pPr>
        <w:pStyle w:val="Index1"/>
        <w:tabs>
          <w:tab w:val="right" w:leader="dot" w:pos="9460"/>
        </w:tabs>
        <w:rPr>
          <w:noProof/>
        </w:rPr>
      </w:pPr>
      <w:r>
        <w:rPr>
          <w:noProof/>
        </w:rPr>
        <w:instrText>EI:</w:instrText>
      </w:r>
      <w:r>
        <w:rPr>
          <w:noProof/>
        </w:rPr>
        <w:tab/>
        <w:instrText>Elemental impurities</w:instrText>
      </w:r>
    </w:p>
    <w:p w14:paraId="733A7E95" w14:textId="77777777" w:rsidR="005E6AD6" w:rsidRDefault="005E6AD6">
      <w:pPr>
        <w:pStyle w:val="Index1"/>
        <w:tabs>
          <w:tab w:val="right" w:leader="dot" w:pos="9460"/>
        </w:tabs>
        <w:rPr>
          <w:noProof/>
        </w:rPr>
      </w:pPr>
      <w:r>
        <w:rPr>
          <w:noProof/>
        </w:rPr>
        <w:instrText>ICP/MS:</w:instrText>
      </w:r>
      <w:r>
        <w:rPr>
          <w:noProof/>
        </w:rPr>
        <w:tab/>
        <w:instrText>Inductively coupled plasma mass spectrometry</w:instrText>
      </w:r>
    </w:p>
    <w:p w14:paraId="26171397" w14:textId="77777777" w:rsidR="005E6AD6" w:rsidRDefault="005E6AD6">
      <w:pPr>
        <w:pStyle w:val="Index1"/>
        <w:tabs>
          <w:tab w:val="right" w:leader="dot" w:pos="9460"/>
        </w:tabs>
        <w:rPr>
          <w:noProof/>
        </w:rPr>
      </w:pPr>
      <w:r>
        <w:rPr>
          <w:noProof/>
        </w:rPr>
        <w:instrText>PDE:</w:instrText>
      </w:r>
      <w:r>
        <w:rPr>
          <w:noProof/>
        </w:rPr>
        <w:tab/>
        <w:instrText>Permitted daily exposure</w:instrText>
      </w:r>
    </w:p>
    <w:p w14:paraId="0C7338EB" w14:textId="77777777" w:rsidR="005E6AD6" w:rsidRDefault="00A648B1" w:rsidP="00A648B1">
      <w:pPr>
        <w:rPr>
          <w:noProof/>
        </w:rPr>
      </w:pPr>
      <w:r w:rsidRPr="00366691">
        <w:fldChar w:fldCharType="end"/>
      </w:r>
      <w:r w:rsidRPr="00366691">
        <w:instrText xml:space="preserve"> = "Fehler!*" "(No abbreviations defined yet)" </w:instrText>
      </w:r>
      <w:r w:rsidRPr="00366691">
        <w:fldChar w:fldCharType="begin"/>
      </w:r>
      <w:r w:rsidRPr="00366691">
        <w:instrText xml:space="preserve"> if </w:instrText>
      </w:r>
      <w:r w:rsidRPr="00366691">
        <w:fldChar w:fldCharType="begin"/>
      </w:r>
      <w:r w:rsidRPr="00366691">
        <w:instrText xml:space="preserve"> INDEX \r \e ":</w:instrText>
      </w:r>
      <w:r w:rsidRPr="00366691">
        <w:tab/>
        <w:instrText xml:space="preserve">" \f Abbreviation </w:instrText>
      </w:r>
      <w:r w:rsidRPr="00366691">
        <w:fldChar w:fldCharType="separate"/>
      </w:r>
    </w:p>
    <w:p w14:paraId="3B5B4C70" w14:textId="77777777" w:rsidR="005E6AD6" w:rsidRDefault="005E6AD6">
      <w:pPr>
        <w:pStyle w:val="Index1"/>
        <w:tabs>
          <w:tab w:val="right" w:leader="dot" w:pos="9460"/>
        </w:tabs>
        <w:rPr>
          <w:noProof/>
        </w:rPr>
      </w:pPr>
      <w:r>
        <w:rPr>
          <w:noProof/>
        </w:rPr>
        <w:instrText>DP:</w:instrText>
      </w:r>
      <w:r>
        <w:rPr>
          <w:noProof/>
        </w:rPr>
        <w:tab/>
        <w:instrText>Drug product</w:instrText>
      </w:r>
    </w:p>
    <w:p w14:paraId="38903FF3" w14:textId="77777777" w:rsidR="005E6AD6" w:rsidRDefault="005E6AD6">
      <w:pPr>
        <w:pStyle w:val="Index1"/>
        <w:tabs>
          <w:tab w:val="right" w:leader="dot" w:pos="9460"/>
        </w:tabs>
        <w:rPr>
          <w:noProof/>
        </w:rPr>
      </w:pPr>
      <w:r>
        <w:rPr>
          <w:noProof/>
        </w:rPr>
        <w:instrText>EI:</w:instrText>
      </w:r>
      <w:r>
        <w:rPr>
          <w:noProof/>
        </w:rPr>
        <w:tab/>
        <w:instrText>Elemental impurities</w:instrText>
      </w:r>
    </w:p>
    <w:p w14:paraId="10F23043" w14:textId="77777777" w:rsidR="005E6AD6" w:rsidRDefault="005E6AD6">
      <w:pPr>
        <w:pStyle w:val="Index1"/>
        <w:tabs>
          <w:tab w:val="right" w:leader="dot" w:pos="9460"/>
        </w:tabs>
        <w:rPr>
          <w:noProof/>
        </w:rPr>
      </w:pPr>
      <w:r>
        <w:rPr>
          <w:noProof/>
        </w:rPr>
        <w:instrText>ICP/MS:</w:instrText>
      </w:r>
      <w:r>
        <w:rPr>
          <w:noProof/>
        </w:rPr>
        <w:tab/>
        <w:instrText>Inductively coupled plasma mass spectrometry</w:instrText>
      </w:r>
    </w:p>
    <w:p w14:paraId="36322BCB" w14:textId="77777777" w:rsidR="005E6AD6" w:rsidRDefault="005E6AD6">
      <w:pPr>
        <w:pStyle w:val="Index1"/>
        <w:tabs>
          <w:tab w:val="right" w:leader="dot" w:pos="9460"/>
        </w:tabs>
        <w:rPr>
          <w:noProof/>
        </w:rPr>
      </w:pPr>
      <w:r>
        <w:rPr>
          <w:noProof/>
        </w:rPr>
        <w:instrText>PDE:</w:instrText>
      </w:r>
      <w:r>
        <w:rPr>
          <w:noProof/>
        </w:rPr>
        <w:tab/>
        <w:instrText>Permitted daily exposure</w:instrText>
      </w:r>
    </w:p>
    <w:p w14:paraId="19CF3BCA" w14:textId="77777777" w:rsidR="005E6AD6" w:rsidRDefault="00A648B1" w:rsidP="00A648B1">
      <w:pPr>
        <w:rPr>
          <w:noProof/>
        </w:rPr>
      </w:pPr>
      <w:r w:rsidRPr="00366691">
        <w:fldChar w:fldCharType="end"/>
      </w:r>
      <w:r w:rsidRPr="00366691">
        <w:instrText xml:space="preserve"> = "Erreur*" "(No abbreviations defined yet)" </w:instrText>
      </w:r>
      <w:r w:rsidRPr="00366691">
        <w:fldChar w:fldCharType="begin"/>
      </w:r>
      <w:r w:rsidRPr="00366691">
        <w:instrText xml:space="preserve"> if </w:instrText>
      </w:r>
      <w:r w:rsidRPr="00366691">
        <w:fldChar w:fldCharType="begin"/>
      </w:r>
      <w:r w:rsidRPr="00366691">
        <w:instrText xml:space="preserve"> INDEX \r \e ":</w:instrText>
      </w:r>
      <w:r w:rsidRPr="00366691">
        <w:tab/>
        <w:instrText xml:space="preserve">" \f Abbreviation </w:instrText>
      </w:r>
      <w:r w:rsidRPr="00366691">
        <w:fldChar w:fldCharType="separate"/>
      </w:r>
    </w:p>
    <w:p w14:paraId="3E356C34" w14:textId="77777777" w:rsidR="005E6AD6" w:rsidRDefault="005E6AD6">
      <w:pPr>
        <w:pStyle w:val="Index1"/>
        <w:tabs>
          <w:tab w:val="right" w:leader="dot" w:pos="9460"/>
        </w:tabs>
        <w:rPr>
          <w:noProof/>
        </w:rPr>
      </w:pPr>
      <w:r>
        <w:rPr>
          <w:noProof/>
        </w:rPr>
        <w:instrText>DP:</w:instrText>
      </w:r>
      <w:r>
        <w:rPr>
          <w:noProof/>
        </w:rPr>
        <w:tab/>
        <w:instrText>Drug product</w:instrText>
      </w:r>
    </w:p>
    <w:p w14:paraId="2284ED18" w14:textId="77777777" w:rsidR="005E6AD6" w:rsidRDefault="005E6AD6">
      <w:pPr>
        <w:pStyle w:val="Index1"/>
        <w:tabs>
          <w:tab w:val="right" w:leader="dot" w:pos="9460"/>
        </w:tabs>
        <w:rPr>
          <w:noProof/>
        </w:rPr>
      </w:pPr>
      <w:r>
        <w:rPr>
          <w:noProof/>
        </w:rPr>
        <w:instrText>EI:</w:instrText>
      </w:r>
      <w:r>
        <w:rPr>
          <w:noProof/>
        </w:rPr>
        <w:tab/>
        <w:instrText>Elemental impurities</w:instrText>
      </w:r>
    </w:p>
    <w:p w14:paraId="60888244" w14:textId="77777777" w:rsidR="005E6AD6" w:rsidRDefault="005E6AD6">
      <w:pPr>
        <w:pStyle w:val="Index1"/>
        <w:tabs>
          <w:tab w:val="right" w:leader="dot" w:pos="9460"/>
        </w:tabs>
        <w:rPr>
          <w:noProof/>
        </w:rPr>
      </w:pPr>
      <w:r>
        <w:rPr>
          <w:noProof/>
        </w:rPr>
        <w:instrText>ICP/MS:</w:instrText>
      </w:r>
      <w:r>
        <w:rPr>
          <w:noProof/>
        </w:rPr>
        <w:tab/>
        <w:instrText>Inductively coupled plasma mass spectrometry</w:instrText>
      </w:r>
    </w:p>
    <w:p w14:paraId="6FFA4EA8" w14:textId="77777777" w:rsidR="005E6AD6" w:rsidRDefault="005E6AD6">
      <w:pPr>
        <w:pStyle w:val="Index1"/>
        <w:tabs>
          <w:tab w:val="right" w:leader="dot" w:pos="9460"/>
        </w:tabs>
        <w:rPr>
          <w:noProof/>
        </w:rPr>
      </w:pPr>
      <w:r>
        <w:rPr>
          <w:noProof/>
        </w:rPr>
        <w:instrText>PDE:</w:instrText>
      </w:r>
      <w:r>
        <w:rPr>
          <w:noProof/>
        </w:rPr>
        <w:tab/>
        <w:instrText>Permitted daily exposure</w:instrText>
      </w:r>
    </w:p>
    <w:p w14:paraId="59BD1BA9" w14:textId="77777777" w:rsidR="005E6AD6" w:rsidRDefault="00A648B1" w:rsidP="00A648B1">
      <w:pPr>
        <w:rPr>
          <w:noProof/>
        </w:rPr>
      </w:pPr>
      <w:r w:rsidRPr="00366691">
        <w:fldChar w:fldCharType="end"/>
      </w:r>
      <w:r w:rsidRPr="00366691">
        <w:instrText xml:space="preserve"> = "</w:instrText>
      </w:r>
      <w:r w:rsidRPr="00366691">
        <w:rPr>
          <w:rFonts w:ascii="MS Mincho" w:hAnsi="MS Mincho" w:cs="MS Mincho" w:hint="eastAsia"/>
        </w:rPr>
        <w:instrText>エラー</w:instrText>
      </w:r>
      <w:r w:rsidRPr="00366691">
        <w:instrText xml:space="preserve">!*" "(No abbreviations defined yet)" </w:instrText>
      </w:r>
      <w:r w:rsidRPr="00366691">
        <w:fldChar w:fldCharType="begin"/>
      </w:r>
      <w:r w:rsidRPr="00366691">
        <w:instrText xml:space="preserve"> INDEX \r \e ":</w:instrText>
      </w:r>
      <w:r w:rsidRPr="00366691">
        <w:tab/>
        <w:instrText xml:space="preserve">" \f Abbreviation </w:instrText>
      </w:r>
      <w:r w:rsidRPr="00366691">
        <w:fldChar w:fldCharType="separate"/>
      </w:r>
    </w:p>
    <w:p w14:paraId="46DB00E1" w14:textId="77777777" w:rsidR="005E6AD6" w:rsidRDefault="005E6AD6">
      <w:pPr>
        <w:pStyle w:val="Index1"/>
        <w:tabs>
          <w:tab w:val="right" w:leader="dot" w:pos="9460"/>
        </w:tabs>
        <w:rPr>
          <w:noProof/>
        </w:rPr>
      </w:pPr>
      <w:r>
        <w:rPr>
          <w:noProof/>
        </w:rPr>
        <w:instrText>DP:</w:instrText>
      </w:r>
      <w:r>
        <w:rPr>
          <w:noProof/>
        </w:rPr>
        <w:tab/>
        <w:instrText>Drug product</w:instrText>
      </w:r>
    </w:p>
    <w:p w14:paraId="5ABD9373" w14:textId="77777777" w:rsidR="005E6AD6" w:rsidRDefault="005E6AD6">
      <w:pPr>
        <w:pStyle w:val="Index1"/>
        <w:tabs>
          <w:tab w:val="right" w:leader="dot" w:pos="9460"/>
        </w:tabs>
        <w:rPr>
          <w:noProof/>
        </w:rPr>
      </w:pPr>
      <w:r>
        <w:rPr>
          <w:noProof/>
        </w:rPr>
        <w:instrText>EI:</w:instrText>
      </w:r>
      <w:r>
        <w:rPr>
          <w:noProof/>
        </w:rPr>
        <w:tab/>
        <w:instrText>Elemental impurities</w:instrText>
      </w:r>
    </w:p>
    <w:p w14:paraId="35CE8935" w14:textId="77777777" w:rsidR="005E6AD6" w:rsidRDefault="005E6AD6">
      <w:pPr>
        <w:pStyle w:val="Index1"/>
        <w:tabs>
          <w:tab w:val="right" w:leader="dot" w:pos="9460"/>
        </w:tabs>
        <w:rPr>
          <w:noProof/>
        </w:rPr>
      </w:pPr>
      <w:r>
        <w:rPr>
          <w:noProof/>
        </w:rPr>
        <w:instrText>ICP/MS:</w:instrText>
      </w:r>
      <w:r>
        <w:rPr>
          <w:noProof/>
        </w:rPr>
        <w:tab/>
        <w:instrText>Inductively coupled plasma mass spectrometry</w:instrText>
      </w:r>
    </w:p>
    <w:p w14:paraId="4F727558" w14:textId="77777777" w:rsidR="005E6AD6" w:rsidRDefault="005E6AD6">
      <w:pPr>
        <w:pStyle w:val="Index1"/>
        <w:tabs>
          <w:tab w:val="right" w:leader="dot" w:pos="9460"/>
        </w:tabs>
        <w:rPr>
          <w:noProof/>
        </w:rPr>
      </w:pPr>
      <w:r>
        <w:rPr>
          <w:noProof/>
        </w:rPr>
        <w:instrText>PDE:</w:instrText>
      </w:r>
      <w:r>
        <w:rPr>
          <w:noProof/>
        </w:rPr>
        <w:tab/>
        <w:instrText>Permitted daily exposure</w:instrText>
      </w:r>
    </w:p>
    <w:p w14:paraId="610FFD18" w14:textId="77777777" w:rsidR="005E6AD6" w:rsidRDefault="00A648B1" w:rsidP="00A648B1">
      <w:pPr>
        <w:rPr>
          <w:noProof/>
        </w:rPr>
      </w:pPr>
      <w:r w:rsidRPr="00366691">
        <w:fldChar w:fldCharType="end"/>
      </w:r>
      <w:r w:rsidRPr="00366691">
        <w:fldChar w:fldCharType="separate"/>
      </w:r>
    </w:p>
    <w:p w14:paraId="3D6D7629" w14:textId="77777777" w:rsidR="005E6AD6" w:rsidRDefault="005E6AD6">
      <w:pPr>
        <w:pStyle w:val="Index1"/>
        <w:tabs>
          <w:tab w:val="right" w:leader="dot" w:pos="9460"/>
        </w:tabs>
        <w:rPr>
          <w:noProof/>
        </w:rPr>
      </w:pPr>
      <w:r>
        <w:rPr>
          <w:noProof/>
        </w:rPr>
        <w:instrText>DP:</w:instrText>
      </w:r>
      <w:r>
        <w:rPr>
          <w:noProof/>
        </w:rPr>
        <w:tab/>
        <w:instrText>Drug product</w:instrText>
      </w:r>
    </w:p>
    <w:p w14:paraId="2B5ACC2D" w14:textId="77777777" w:rsidR="005E6AD6" w:rsidRDefault="005E6AD6">
      <w:pPr>
        <w:pStyle w:val="Index1"/>
        <w:tabs>
          <w:tab w:val="right" w:leader="dot" w:pos="9460"/>
        </w:tabs>
        <w:rPr>
          <w:noProof/>
        </w:rPr>
      </w:pPr>
      <w:r>
        <w:rPr>
          <w:noProof/>
        </w:rPr>
        <w:instrText>EI:</w:instrText>
      </w:r>
      <w:r>
        <w:rPr>
          <w:noProof/>
        </w:rPr>
        <w:tab/>
        <w:instrText>Elemental impurities</w:instrText>
      </w:r>
    </w:p>
    <w:p w14:paraId="5557A68C" w14:textId="77777777" w:rsidR="005E6AD6" w:rsidRDefault="005E6AD6">
      <w:pPr>
        <w:pStyle w:val="Index1"/>
        <w:tabs>
          <w:tab w:val="right" w:leader="dot" w:pos="9460"/>
        </w:tabs>
        <w:rPr>
          <w:noProof/>
        </w:rPr>
      </w:pPr>
      <w:r>
        <w:rPr>
          <w:noProof/>
        </w:rPr>
        <w:instrText>ICP/MS:</w:instrText>
      </w:r>
      <w:r>
        <w:rPr>
          <w:noProof/>
        </w:rPr>
        <w:tab/>
        <w:instrText>Inductively coupled plasma mass spectrometry</w:instrText>
      </w:r>
    </w:p>
    <w:p w14:paraId="1E9D3EA6" w14:textId="77777777" w:rsidR="005E6AD6" w:rsidRDefault="005E6AD6">
      <w:pPr>
        <w:pStyle w:val="Index1"/>
        <w:tabs>
          <w:tab w:val="right" w:leader="dot" w:pos="9460"/>
        </w:tabs>
        <w:rPr>
          <w:noProof/>
        </w:rPr>
      </w:pPr>
      <w:r>
        <w:rPr>
          <w:noProof/>
        </w:rPr>
        <w:instrText>PDE:</w:instrText>
      </w:r>
      <w:r>
        <w:rPr>
          <w:noProof/>
        </w:rPr>
        <w:tab/>
        <w:instrText>Permitted daily exposure</w:instrText>
      </w:r>
    </w:p>
    <w:p w14:paraId="2E75D15F" w14:textId="77777777" w:rsidR="005E6AD6" w:rsidRDefault="00A648B1" w:rsidP="00A648B1">
      <w:pPr>
        <w:rPr>
          <w:noProof/>
        </w:rPr>
      </w:pPr>
      <w:r w:rsidRPr="00366691">
        <w:fldChar w:fldCharType="end"/>
      </w:r>
      <w:r w:rsidRPr="00366691">
        <w:fldChar w:fldCharType="separate"/>
      </w:r>
    </w:p>
    <w:p w14:paraId="78EE030C" w14:textId="77777777" w:rsidR="005E6AD6" w:rsidRDefault="005E6AD6">
      <w:pPr>
        <w:pStyle w:val="Index1"/>
        <w:tabs>
          <w:tab w:val="right" w:leader="dot" w:pos="9460"/>
        </w:tabs>
        <w:rPr>
          <w:noProof/>
        </w:rPr>
      </w:pPr>
      <w:r>
        <w:rPr>
          <w:noProof/>
        </w:rPr>
        <w:instrText>DP:</w:instrText>
      </w:r>
      <w:r>
        <w:rPr>
          <w:noProof/>
        </w:rPr>
        <w:tab/>
        <w:instrText>Drug product</w:instrText>
      </w:r>
    </w:p>
    <w:p w14:paraId="5DF7E5E2" w14:textId="77777777" w:rsidR="005E6AD6" w:rsidRDefault="005E6AD6">
      <w:pPr>
        <w:pStyle w:val="Index1"/>
        <w:tabs>
          <w:tab w:val="right" w:leader="dot" w:pos="9460"/>
        </w:tabs>
        <w:rPr>
          <w:noProof/>
        </w:rPr>
      </w:pPr>
      <w:r>
        <w:rPr>
          <w:noProof/>
        </w:rPr>
        <w:instrText>EI:</w:instrText>
      </w:r>
      <w:r>
        <w:rPr>
          <w:noProof/>
        </w:rPr>
        <w:tab/>
        <w:instrText>Elemental impurities</w:instrText>
      </w:r>
    </w:p>
    <w:p w14:paraId="0A3AF921" w14:textId="77777777" w:rsidR="005E6AD6" w:rsidRDefault="005E6AD6">
      <w:pPr>
        <w:pStyle w:val="Index1"/>
        <w:tabs>
          <w:tab w:val="right" w:leader="dot" w:pos="9460"/>
        </w:tabs>
        <w:rPr>
          <w:noProof/>
        </w:rPr>
      </w:pPr>
      <w:r>
        <w:rPr>
          <w:noProof/>
        </w:rPr>
        <w:instrText>ICP/MS:</w:instrText>
      </w:r>
      <w:r>
        <w:rPr>
          <w:noProof/>
        </w:rPr>
        <w:tab/>
        <w:instrText>Inductively coupled plasma mass spectrometry</w:instrText>
      </w:r>
    </w:p>
    <w:p w14:paraId="13741B4B" w14:textId="77777777" w:rsidR="005E6AD6" w:rsidRDefault="005E6AD6">
      <w:pPr>
        <w:pStyle w:val="Index1"/>
        <w:tabs>
          <w:tab w:val="right" w:leader="dot" w:pos="9460"/>
        </w:tabs>
        <w:rPr>
          <w:noProof/>
        </w:rPr>
      </w:pPr>
      <w:r>
        <w:rPr>
          <w:noProof/>
        </w:rPr>
        <w:instrText>PDE:</w:instrText>
      </w:r>
      <w:r>
        <w:rPr>
          <w:noProof/>
        </w:rPr>
        <w:tab/>
        <w:instrText>Permitted daily exposure</w:instrText>
      </w:r>
    </w:p>
    <w:p w14:paraId="275A5441" w14:textId="77777777" w:rsidR="005E6AD6" w:rsidRDefault="00A648B1" w:rsidP="00A648B1">
      <w:pPr>
        <w:rPr>
          <w:noProof/>
        </w:rPr>
      </w:pPr>
      <w:r w:rsidRPr="00366691">
        <w:fldChar w:fldCharType="end"/>
      </w:r>
      <w:r w:rsidRPr="00366691">
        <w:fldChar w:fldCharType="separate"/>
      </w:r>
    </w:p>
    <w:p w14:paraId="4F5F1130" w14:textId="77777777" w:rsidR="005E6AD6" w:rsidRDefault="005E6AD6">
      <w:pPr>
        <w:pStyle w:val="Index1"/>
        <w:tabs>
          <w:tab w:val="right" w:leader="dot" w:pos="9460"/>
        </w:tabs>
        <w:rPr>
          <w:noProof/>
        </w:rPr>
      </w:pPr>
      <w:r>
        <w:rPr>
          <w:noProof/>
        </w:rPr>
        <w:instrText>DP:</w:instrText>
      </w:r>
      <w:r>
        <w:rPr>
          <w:noProof/>
        </w:rPr>
        <w:tab/>
        <w:instrText>Drug product</w:instrText>
      </w:r>
    </w:p>
    <w:p w14:paraId="0D233489" w14:textId="77777777" w:rsidR="005E6AD6" w:rsidRDefault="005E6AD6">
      <w:pPr>
        <w:pStyle w:val="Index1"/>
        <w:tabs>
          <w:tab w:val="right" w:leader="dot" w:pos="9460"/>
        </w:tabs>
        <w:rPr>
          <w:noProof/>
        </w:rPr>
      </w:pPr>
      <w:r>
        <w:rPr>
          <w:noProof/>
        </w:rPr>
        <w:instrText>EI:</w:instrText>
      </w:r>
      <w:r>
        <w:rPr>
          <w:noProof/>
        </w:rPr>
        <w:tab/>
        <w:instrText>Elemental impurities</w:instrText>
      </w:r>
    </w:p>
    <w:p w14:paraId="1AA313EF" w14:textId="77777777" w:rsidR="005E6AD6" w:rsidRDefault="005E6AD6">
      <w:pPr>
        <w:pStyle w:val="Index1"/>
        <w:tabs>
          <w:tab w:val="right" w:leader="dot" w:pos="9460"/>
        </w:tabs>
        <w:rPr>
          <w:noProof/>
        </w:rPr>
      </w:pPr>
      <w:r>
        <w:rPr>
          <w:noProof/>
        </w:rPr>
        <w:instrText>ICP/MS:</w:instrText>
      </w:r>
      <w:r>
        <w:rPr>
          <w:noProof/>
        </w:rPr>
        <w:tab/>
        <w:instrText>Inductively coupled plasma mass spectrometry</w:instrText>
      </w:r>
    </w:p>
    <w:p w14:paraId="7D407915" w14:textId="77777777" w:rsidR="005E6AD6" w:rsidRDefault="005E6AD6">
      <w:pPr>
        <w:pStyle w:val="Index1"/>
        <w:tabs>
          <w:tab w:val="right" w:leader="dot" w:pos="9460"/>
        </w:tabs>
        <w:rPr>
          <w:noProof/>
        </w:rPr>
      </w:pPr>
      <w:r>
        <w:rPr>
          <w:noProof/>
        </w:rPr>
        <w:instrText>PDE:</w:instrText>
      </w:r>
      <w:r>
        <w:rPr>
          <w:noProof/>
        </w:rPr>
        <w:tab/>
        <w:instrText>Permitted daily exposure</w:instrText>
      </w:r>
    </w:p>
    <w:p w14:paraId="00E68D64" w14:textId="77777777" w:rsidR="005E6AD6" w:rsidRDefault="00A648B1" w:rsidP="00A648B1">
      <w:pPr>
        <w:rPr>
          <w:noProof/>
        </w:rPr>
      </w:pPr>
      <w:r w:rsidRPr="00366691">
        <w:fldChar w:fldCharType="end"/>
      </w:r>
      <w:r w:rsidRPr="00366691">
        <w:fldChar w:fldCharType="separate"/>
      </w:r>
    </w:p>
    <w:p w14:paraId="27CAE2F6" w14:textId="77777777" w:rsidR="005E6AD6" w:rsidRDefault="005E6AD6">
      <w:pPr>
        <w:pStyle w:val="Index1"/>
        <w:tabs>
          <w:tab w:val="right" w:leader="dot" w:pos="9460"/>
        </w:tabs>
        <w:rPr>
          <w:noProof/>
        </w:rPr>
      </w:pPr>
      <w:r>
        <w:rPr>
          <w:noProof/>
        </w:rPr>
        <w:t>DP:</w:t>
      </w:r>
      <w:r>
        <w:rPr>
          <w:noProof/>
        </w:rPr>
        <w:tab/>
        <w:t>Drug product</w:t>
      </w:r>
    </w:p>
    <w:p w14:paraId="2D71C299" w14:textId="77777777" w:rsidR="005E6AD6" w:rsidRDefault="005E6AD6">
      <w:pPr>
        <w:pStyle w:val="Index1"/>
        <w:tabs>
          <w:tab w:val="right" w:leader="dot" w:pos="9460"/>
        </w:tabs>
        <w:rPr>
          <w:noProof/>
        </w:rPr>
      </w:pPr>
      <w:r>
        <w:rPr>
          <w:noProof/>
        </w:rPr>
        <w:t>EI:</w:t>
      </w:r>
      <w:r>
        <w:rPr>
          <w:noProof/>
        </w:rPr>
        <w:tab/>
        <w:t>Elemental impurities</w:t>
      </w:r>
    </w:p>
    <w:p w14:paraId="004334A6" w14:textId="77777777" w:rsidR="005E6AD6" w:rsidRDefault="005E6AD6">
      <w:pPr>
        <w:pStyle w:val="Index1"/>
        <w:tabs>
          <w:tab w:val="right" w:leader="dot" w:pos="9460"/>
        </w:tabs>
        <w:rPr>
          <w:noProof/>
        </w:rPr>
      </w:pPr>
      <w:r>
        <w:rPr>
          <w:noProof/>
        </w:rPr>
        <w:t>ICP/MS:</w:t>
      </w:r>
      <w:r>
        <w:rPr>
          <w:noProof/>
        </w:rPr>
        <w:tab/>
        <w:t>Inductively coupled plasma mass spectrometry</w:t>
      </w:r>
    </w:p>
    <w:p w14:paraId="2D4783F5" w14:textId="77777777" w:rsidR="005E6AD6" w:rsidRDefault="005E6AD6">
      <w:pPr>
        <w:pStyle w:val="Index1"/>
        <w:tabs>
          <w:tab w:val="right" w:leader="dot" w:pos="9460"/>
        </w:tabs>
        <w:rPr>
          <w:noProof/>
        </w:rPr>
      </w:pPr>
      <w:r>
        <w:rPr>
          <w:noProof/>
        </w:rPr>
        <w:t>PDE:</w:t>
      </w:r>
      <w:r>
        <w:rPr>
          <w:noProof/>
        </w:rPr>
        <w:tab/>
        <w:t>Permitted daily exposure</w:t>
      </w:r>
    </w:p>
    <w:p w14:paraId="4287970E" w14:textId="77777777" w:rsidR="00A648B1" w:rsidRDefault="00A648B1" w:rsidP="00A648B1">
      <w:r w:rsidRPr="00366691">
        <w:fldChar w:fldCharType="end"/>
      </w:r>
    </w:p>
    <w:p w14:paraId="4287970F" w14:textId="77777777" w:rsidR="000221D4" w:rsidRPr="00E62918" w:rsidRDefault="000221D4" w:rsidP="00E62918"/>
    <w:p w14:paraId="42879710" w14:textId="6C9F376C" w:rsidR="00C57668" w:rsidRPr="00716BA7" w:rsidRDefault="00C57668" w:rsidP="00BD7900">
      <w:pPr>
        <w:pStyle w:val="Heading1"/>
      </w:pPr>
      <w:bookmarkStart w:id="10" w:name="_Toc99712115"/>
      <w:bookmarkEnd w:id="6"/>
      <w:r w:rsidRPr="00716BA7">
        <w:t xml:space="preserve">COMPONENTS INFORMATION AND CONTRIBUTION OF COMPONENTS TO THE LEVEL OF ELEMENTAL IMPURITIES IN THE </w:t>
      </w:r>
      <w:r w:rsidR="00EA6F8C" w:rsidRPr="00716BA7">
        <w:t>drug</w:t>
      </w:r>
      <w:r w:rsidRPr="00716BA7">
        <w:t xml:space="preserve"> PRODUCT</w:t>
      </w:r>
      <w:bookmarkEnd w:id="10"/>
      <w:r w:rsidR="002C45F7" w:rsidRPr="00716BA7">
        <w:fldChar w:fldCharType="begin"/>
      </w:r>
      <w:r w:rsidR="002C45F7" w:rsidRPr="00716BA7">
        <w:instrText xml:space="preserve"> DOCVARIABLE VAULT_ND_458829b0-80b3-49e3-9403-50a0ac30ec1b \* MERGEFORMAT </w:instrText>
      </w:r>
      <w:r w:rsidR="002C45F7" w:rsidRPr="00716BA7">
        <w:fldChar w:fldCharType="separate"/>
      </w:r>
      <w:r w:rsidR="005E6AD6">
        <w:t xml:space="preserve"> </w:t>
      </w:r>
      <w:r w:rsidR="002C45F7" w:rsidRPr="00716BA7">
        <w:fldChar w:fldCharType="end"/>
      </w:r>
    </w:p>
    <w:p w14:paraId="42879711" w14:textId="77777777" w:rsidR="00C57668" w:rsidRDefault="00C57668" w:rsidP="00EC3718">
      <w:r w:rsidRPr="00EC3718">
        <w:t xml:space="preserve">Name /address of the </w:t>
      </w:r>
      <w:r w:rsidR="005036CF" w:rsidRPr="00EC3718">
        <w:t>drug product (DP</w:t>
      </w:r>
      <w:r w:rsidR="00EB254C">
        <w:fldChar w:fldCharType="begin"/>
      </w:r>
      <w:r w:rsidR="00EB254C">
        <w:instrText xml:space="preserve"> XE "</w:instrText>
      </w:r>
      <w:r w:rsidR="00EB254C" w:rsidRPr="00EB254C">
        <w:instrText xml:space="preserve"> </w:instrText>
      </w:r>
      <w:r w:rsidR="00EB254C" w:rsidRPr="00EC3718">
        <w:instrText>DP</w:instrText>
      </w:r>
      <w:r w:rsidR="00EB254C">
        <w:instrText xml:space="preserve"> " \f Abbreviation \t "Drug product" </w:instrText>
      </w:r>
      <w:r w:rsidR="00EB254C">
        <w:fldChar w:fldCharType="end"/>
      </w:r>
      <w:r w:rsidR="005036CF" w:rsidRPr="00EC3718">
        <w:t xml:space="preserve">) </w:t>
      </w:r>
      <w:r w:rsidRPr="00EC3718">
        <w:t xml:space="preserve">manufacturing site:  </w:t>
      </w:r>
    </w:p>
    <w:p w14:paraId="42879712" w14:textId="77777777" w:rsidR="00EC3718" w:rsidRPr="00EC3718" w:rsidRDefault="00EC3718" w:rsidP="00EC3718"/>
    <w:p w14:paraId="42879713" w14:textId="25A6DF79" w:rsidR="00344996" w:rsidRPr="00716BA7" w:rsidRDefault="00EA6F8C" w:rsidP="00415484">
      <w:pPr>
        <w:pStyle w:val="Heading2"/>
      </w:pPr>
      <w:bookmarkStart w:id="11" w:name="_Toc99712116"/>
      <w:r w:rsidRPr="00716BA7">
        <w:t>General information</w:t>
      </w:r>
      <w:bookmarkEnd w:id="11"/>
      <w:r w:rsidR="002C45F7" w:rsidRPr="00716BA7">
        <w:fldChar w:fldCharType="begin"/>
      </w:r>
      <w:r w:rsidR="002C45F7" w:rsidRPr="00716BA7">
        <w:instrText xml:space="preserve"> DOCVARIABLE VAULT_ND_36c88ec0-1dce-48b9-b0d8-852cba241cba \* MERGEFORMAT </w:instrText>
      </w:r>
      <w:r w:rsidR="002C45F7" w:rsidRPr="00716BA7">
        <w:fldChar w:fldCharType="separate"/>
      </w:r>
      <w:r w:rsidR="005E6AD6">
        <w:t xml:space="preserve"> </w:t>
      </w:r>
      <w:r w:rsidR="002C45F7" w:rsidRPr="00716BA7">
        <w:fldChar w:fldCharType="end"/>
      </w:r>
    </w:p>
    <w:p w14:paraId="42879714" w14:textId="77777777" w:rsidR="00415484" w:rsidRPr="00415484" w:rsidRDefault="00415484" w:rsidP="00415484"/>
    <w:tbl>
      <w:tblPr>
        <w:tblW w:w="5000" w:type="pct"/>
        <w:tblBorders>
          <w:top w:val="single" w:sz="2" w:space="0" w:color="000000"/>
        </w:tblBorders>
        <w:tblLayout w:type="fixed"/>
        <w:tblLook w:val="04A0" w:firstRow="1" w:lastRow="0" w:firstColumn="1" w:lastColumn="0" w:noHBand="0" w:noVBand="1"/>
      </w:tblPr>
      <w:tblGrid>
        <w:gridCol w:w="3428"/>
        <w:gridCol w:w="6042"/>
      </w:tblGrid>
      <w:tr w:rsidR="00C57668" w:rsidRPr="00E87F9D" w14:paraId="42879717" w14:textId="77777777" w:rsidTr="00E62918">
        <w:trPr>
          <w:cantSplit/>
          <w:tblHeader/>
        </w:trPr>
        <w:tc>
          <w:tcPr>
            <w:tcW w:w="1810" w:type="pct"/>
            <w:tcBorders>
              <w:top w:val="single" w:sz="4" w:space="0" w:color="000000"/>
              <w:bottom w:val="single" w:sz="4" w:space="0" w:color="000000"/>
            </w:tcBorders>
          </w:tcPr>
          <w:p w14:paraId="42879715" w14:textId="77777777" w:rsidR="00C57668" w:rsidRPr="00E87F9D" w:rsidRDefault="00C57668" w:rsidP="00A34CD4">
            <w:pPr>
              <w:pStyle w:val="TblHeadingLeft"/>
            </w:pPr>
            <w:r w:rsidRPr="00E87F9D">
              <w:t>Medicinal product name</w:t>
            </w:r>
          </w:p>
        </w:tc>
        <w:tc>
          <w:tcPr>
            <w:tcW w:w="3190" w:type="pct"/>
            <w:tcBorders>
              <w:top w:val="single" w:sz="4" w:space="0" w:color="000000"/>
              <w:bottom w:val="single" w:sz="4" w:space="0" w:color="000000"/>
            </w:tcBorders>
          </w:tcPr>
          <w:p w14:paraId="42879716" w14:textId="31E68ED3" w:rsidR="00C57668" w:rsidRPr="00E87F9D" w:rsidRDefault="00716BA7" w:rsidP="00A34CD4">
            <w:pPr>
              <w:pStyle w:val="TblHeadingLeft"/>
            </w:pPr>
            <w:fldSimple w:instr=" DOCPROPERTY &quot;INN&quot;  \* MERGEFORMAT ">
              <w:r w:rsidR="005E6AD6">
                <w:t>Product code</w:t>
              </w:r>
            </w:fldSimple>
          </w:p>
        </w:tc>
      </w:tr>
      <w:tr w:rsidR="00C57668" w:rsidRPr="00E87F9D" w14:paraId="4287971B" w14:textId="77777777" w:rsidTr="00E62918">
        <w:trPr>
          <w:cantSplit/>
        </w:trPr>
        <w:tc>
          <w:tcPr>
            <w:tcW w:w="1810" w:type="pct"/>
            <w:tcBorders>
              <w:top w:val="single" w:sz="4" w:space="0" w:color="000000"/>
            </w:tcBorders>
          </w:tcPr>
          <w:p w14:paraId="42879718" w14:textId="77777777" w:rsidR="003A7C88" w:rsidRPr="00E87F9D" w:rsidRDefault="00C57668" w:rsidP="00A34CD4">
            <w:pPr>
              <w:pStyle w:val="TblTextLeft"/>
            </w:pPr>
            <w:r w:rsidRPr="00E87F9D">
              <w:t>Strengths</w:t>
            </w:r>
          </w:p>
        </w:tc>
        <w:tc>
          <w:tcPr>
            <w:tcW w:w="3190" w:type="pct"/>
            <w:tcBorders>
              <w:top w:val="single" w:sz="4" w:space="0" w:color="000000"/>
            </w:tcBorders>
          </w:tcPr>
          <w:p w14:paraId="42879719" w14:textId="77777777" w:rsidR="00A34CD4" w:rsidRDefault="00A34CD4" w:rsidP="00A34CD4">
            <w:pPr>
              <w:pStyle w:val="InstructionsText"/>
            </w:pPr>
            <w:r w:rsidRPr="00E87F9D">
              <w:t>(list all with equivalent composition)</w:t>
            </w:r>
          </w:p>
          <w:p w14:paraId="4287971A" w14:textId="6BF85DAD" w:rsidR="00C57668" w:rsidRPr="00E87F9D" w:rsidRDefault="00716BA7" w:rsidP="00A34CD4">
            <w:pPr>
              <w:pStyle w:val="TblTextLeft"/>
            </w:pPr>
            <w:fldSimple w:instr=" DOCPROPERTY &quot;Dosage Strength&quot;  \* MERGEFORMAT ">
              <w:r w:rsidR="005E6AD6">
                <w:t>dosage strength</w:t>
              </w:r>
            </w:fldSimple>
          </w:p>
        </w:tc>
      </w:tr>
      <w:tr w:rsidR="00C57668" w:rsidRPr="00E87F9D" w14:paraId="4287971E" w14:textId="77777777" w:rsidTr="00E62918">
        <w:trPr>
          <w:cantSplit/>
        </w:trPr>
        <w:tc>
          <w:tcPr>
            <w:tcW w:w="1810" w:type="pct"/>
          </w:tcPr>
          <w:p w14:paraId="4287971C" w14:textId="77777777" w:rsidR="00C57668" w:rsidRPr="00E87F9D" w:rsidRDefault="00C57668" w:rsidP="00A34CD4">
            <w:pPr>
              <w:pStyle w:val="TblTextLeft"/>
            </w:pPr>
            <w:r w:rsidRPr="00E87F9D">
              <w:t>Pharmaceutical form:</w:t>
            </w:r>
          </w:p>
        </w:tc>
        <w:tc>
          <w:tcPr>
            <w:tcW w:w="3190" w:type="pct"/>
          </w:tcPr>
          <w:p w14:paraId="4287971D" w14:textId="40875675" w:rsidR="00C57668" w:rsidRPr="00E87F9D" w:rsidRDefault="00716BA7" w:rsidP="00A34CD4">
            <w:pPr>
              <w:pStyle w:val="TblTextLeft"/>
            </w:pPr>
            <w:fldSimple w:instr=" DOCPROPERTY &quot;Dosage Form&quot;  \* MERGEFORMAT ">
              <w:r w:rsidR="005E6AD6" w:rsidRPr="005E6AD6">
                <w:rPr>
                  <w:bCs/>
                </w:rPr>
                <w:t>dosage</w:t>
              </w:r>
              <w:r w:rsidR="005E6AD6">
                <w:t xml:space="preserve"> form</w:t>
              </w:r>
            </w:fldSimple>
          </w:p>
        </w:tc>
      </w:tr>
      <w:tr w:rsidR="00C57668" w:rsidRPr="00E87F9D" w14:paraId="42879722" w14:textId="77777777" w:rsidTr="00E62918">
        <w:trPr>
          <w:cantSplit/>
        </w:trPr>
        <w:tc>
          <w:tcPr>
            <w:tcW w:w="1810" w:type="pct"/>
          </w:tcPr>
          <w:p w14:paraId="4287971F" w14:textId="77777777" w:rsidR="00C57668" w:rsidRPr="00E87F9D" w:rsidRDefault="00C57668" w:rsidP="00A34CD4">
            <w:pPr>
              <w:pStyle w:val="TblTextLeft"/>
            </w:pPr>
            <w:r w:rsidRPr="00E87F9D">
              <w:t xml:space="preserve">Reference </w:t>
            </w:r>
            <w:r w:rsidR="00CC3B31" w:rsidRPr="00E87F9D">
              <w:t>c</w:t>
            </w:r>
            <w:r w:rsidRPr="00E87F9D">
              <w:t>ode</w:t>
            </w:r>
            <w:r w:rsidRPr="00A34CD4">
              <w:rPr>
                <w:rStyle w:val="ReplaceText"/>
              </w:rPr>
              <w:t>(s)</w:t>
            </w:r>
            <w:r w:rsidRPr="00E87F9D">
              <w:t xml:space="preserve"> </w:t>
            </w:r>
          </w:p>
        </w:tc>
        <w:tc>
          <w:tcPr>
            <w:tcW w:w="3190" w:type="pct"/>
          </w:tcPr>
          <w:p w14:paraId="42879720" w14:textId="77777777" w:rsidR="00C57668" w:rsidRPr="00A34CD4" w:rsidRDefault="00A34CD4" w:rsidP="00A34CD4">
            <w:pPr>
              <w:pStyle w:val="InstructionsText"/>
            </w:pPr>
            <w:r w:rsidRPr="00A34CD4">
              <w:t>(eg, Nasca ID)</w:t>
            </w:r>
          </w:p>
          <w:p w14:paraId="42879721" w14:textId="77777777" w:rsidR="00A34CD4" w:rsidRPr="00E87F9D" w:rsidRDefault="00A34CD4" w:rsidP="00A34CD4">
            <w:pPr>
              <w:pStyle w:val="TblTextLeft"/>
            </w:pPr>
          </w:p>
        </w:tc>
      </w:tr>
      <w:tr w:rsidR="00FF73DF" w:rsidRPr="00E87F9D" w14:paraId="42879726" w14:textId="77777777" w:rsidTr="00E62918">
        <w:trPr>
          <w:cantSplit/>
        </w:trPr>
        <w:tc>
          <w:tcPr>
            <w:tcW w:w="1810" w:type="pct"/>
          </w:tcPr>
          <w:p w14:paraId="42879723" w14:textId="77777777" w:rsidR="00FF73DF" w:rsidRPr="00FF73DF" w:rsidRDefault="00FF73DF" w:rsidP="00A34CD4">
            <w:pPr>
              <w:pStyle w:val="TblTextLeft"/>
              <w:rPr>
                <w:rStyle w:val="ReplaceText"/>
              </w:rPr>
            </w:pPr>
            <w:r w:rsidRPr="00FF73DF">
              <w:rPr>
                <w:rStyle w:val="ReplaceText"/>
              </w:rPr>
              <w:t>Formula reference:</w:t>
            </w:r>
          </w:p>
        </w:tc>
        <w:tc>
          <w:tcPr>
            <w:tcW w:w="3190" w:type="pct"/>
          </w:tcPr>
          <w:p w14:paraId="42879724" w14:textId="77777777" w:rsidR="00FF73DF" w:rsidRDefault="00FF73DF" w:rsidP="00A34CD4">
            <w:pPr>
              <w:pStyle w:val="InstructionsText"/>
            </w:pPr>
            <w:r>
              <w:t>eg, formulation nuber</w:t>
            </w:r>
          </w:p>
          <w:p w14:paraId="42879725" w14:textId="77777777" w:rsidR="00FF73DF" w:rsidRPr="00FF73DF" w:rsidRDefault="00FF73DF" w:rsidP="00FF73DF">
            <w:pPr>
              <w:pStyle w:val="TblTextLeft"/>
            </w:pPr>
          </w:p>
        </w:tc>
      </w:tr>
      <w:tr w:rsidR="00C57668" w:rsidRPr="00E87F9D" w14:paraId="42879729" w14:textId="77777777" w:rsidTr="00E62918">
        <w:trPr>
          <w:cantSplit/>
        </w:trPr>
        <w:tc>
          <w:tcPr>
            <w:tcW w:w="1810" w:type="pct"/>
          </w:tcPr>
          <w:p w14:paraId="42879727" w14:textId="77777777" w:rsidR="00C57668" w:rsidRPr="00E87F9D" w:rsidRDefault="00C57668" w:rsidP="00A34CD4">
            <w:pPr>
              <w:pStyle w:val="TblTextLeft"/>
            </w:pPr>
            <w:r w:rsidRPr="00E87F9D">
              <w:t xml:space="preserve">Route of </w:t>
            </w:r>
            <w:r w:rsidR="00A80A17" w:rsidRPr="00E87F9D">
              <w:t>a</w:t>
            </w:r>
            <w:r w:rsidRPr="00E87F9D">
              <w:t xml:space="preserve">dministration: </w:t>
            </w:r>
          </w:p>
        </w:tc>
        <w:tc>
          <w:tcPr>
            <w:tcW w:w="3190" w:type="pct"/>
          </w:tcPr>
          <w:p w14:paraId="42879728" w14:textId="77777777" w:rsidR="00C57668" w:rsidRPr="00E87F9D" w:rsidRDefault="00C57668" w:rsidP="00A34CD4">
            <w:pPr>
              <w:pStyle w:val="TblTextLeft"/>
            </w:pPr>
          </w:p>
        </w:tc>
      </w:tr>
      <w:tr w:rsidR="00C57668" w:rsidRPr="00E87F9D" w14:paraId="4287972D" w14:textId="77777777" w:rsidTr="00E62918">
        <w:trPr>
          <w:cantSplit/>
        </w:trPr>
        <w:tc>
          <w:tcPr>
            <w:tcW w:w="1810" w:type="pct"/>
            <w:tcBorders>
              <w:bottom w:val="single" w:sz="12" w:space="0" w:color="auto"/>
            </w:tcBorders>
          </w:tcPr>
          <w:p w14:paraId="4287972A" w14:textId="38786A3C" w:rsidR="00C57668" w:rsidRPr="00E87F9D" w:rsidRDefault="00C57668" w:rsidP="00A34CD4">
            <w:pPr>
              <w:pStyle w:val="TblTextLeft"/>
            </w:pPr>
            <w:r w:rsidRPr="00E87F9D">
              <w:t xml:space="preserve">Maximum </w:t>
            </w:r>
            <w:r w:rsidR="00CC3B31" w:rsidRPr="00E87F9D">
              <w:t>t</w:t>
            </w:r>
            <w:r w:rsidRPr="00E87F9D">
              <w:t xml:space="preserve">argeted </w:t>
            </w:r>
            <w:r w:rsidR="00CC3B31" w:rsidRPr="00E87F9D">
              <w:t>d</w:t>
            </w:r>
            <w:r w:rsidRPr="00E87F9D">
              <w:t xml:space="preserve">aily </w:t>
            </w:r>
            <w:r w:rsidR="00A80A17" w:rsidRPr="00E87F9D">
              <w:t>d</w:t>
            </w:r>
            <w:r w:rsidRPr="00E87F9D">
              <w:t>ose</w:t>
            </w:r>
            <w:r w:rsidR="005036CF" w:rsidRPr="00E87F9D">
              <w:rPr>
                <w:rStyle w:val="TblFigFootnoteReference"/>
              </w:rPr>
              <w:fldChar w:fldCharType="begin"/>
            </w:r>
            <w:r w:rsidR="005036CF" w:rsidRPr="00E87F9D">
              <w:rPr>
                <w:rStyle w:val="TblFigFootnoteReference"/>
              </w:rPr>
              <w:instrText xml:space="preserve"> REF _Ref45184404 \r \h  \* MERGEFORMAT </w:instrText>
            </w:r>
            <w:r w:rsidR="005036CF" w:rsidRPr="00E87F9D">
              <w:rPr>
                <w:rStyle w:val="TblFigFootnoteReference"/>
              </w:rPr>
            </w:r>
            <w:r w:rsidR="005036CF" w:rsidRPr="00E87F9D">
              <w:rPr>
                <w:rStyle w:val="TblFigFootnoteReference"/>
              </w:rPr>
              <w:fldChar w:fldCharType="separate"/>
            </w:r>
            <w:r w:rsidR="005E6AD6">
              <w:rPr>
                <w:rStyle w:val="TblFigFootnoteReference"/>
              </w:rPr>
              <w:t>a</w:t>
            </w:r>
            <w:r w:rsidR="005036CF" w:rsidRPr="00E87F9D">
              <w:rPr>
                <w:rStyle w:val="TblFigFootnoteReference"/>
              </w:rPr>
              <w:fldChar w:fldCharType="end"/>
            </w:r>
          </w:p>
        </w:tc>
        <w:tc>
          <w:tcPr>
            <w:tcW w:w="3190" w:type="pct"/>
            <w:tcBorders>
              <w:bottom w:val="single" w:sz="12" w:space="0" w:color="auto"/>
            </w:tcBorders>
          </w:tcPr>
          <w:p w14:paraId="4287972B" w14:textId="77777777" w:rsidR="00E74CE5" w:rsidRDefault="00A702FC" w:rsidP="00A34CD4">
            <w:pPr>
              <w:pStyle w:val="TblTextLeft"/>
            </w:pPr>
            <w:r w:rsidRPr="00E87F9D">
              <w:fldChar w:fldCharType="begin">
                <w:ffData>
                  <w:name w:val=""/>
                  <w:enabled/>
                  <w:calcOnExit w:val="0"/>
                  <w:checkBox>
                    <w:sizeAuto/>
                    <w:default w:val="0"/>
                  </w:checkBox>
                </w:ffData>
              </w:fldChar>
            </w:r>
            <w:r w:rsidRPr="00E87F9D">
              <w:instrText xml:space="preserve"> FORMCHECKBOX </w:instrText>
            </w:r>
            <w:r w:rsidRPr="00E87F9D">
              <w:fldChar w:fldCharType="separate"/>
            </w:r>
            <w:r w:rsidRPr="00E87F9D">
              <w:fldChar w:fldCharType="end"/>
            </w:r>
            <w:r w:rsidRPr="00E87F9D">
              <w:t xml:space="preserve"> </w:t>
            </w:r>
            <w:r w:rsidR="00C57668" w:rsidRPr="00E87F9D">
              <w:t>below 10</w:t>
            </w:r>
            <w:r w:rsidR="00E62918">
              <w:t xml:space="preserve"> </w:t>
            </w:r>
            <w:r w:rsidR="00C57668" w:rsidRPr="00E87F9D">
              <w:t xml:space="preserve">g/day </w:t>
            </w:r>
          </w:p>
          <w:p w14:paraId="4287972C" w14:textId="77777777" w:rsidR="00C57668" w:rsidRPr="00E87F9D" w:rsidRDefault="00C57668" w:rsidP="00A34CD4">
            <w:pPr>
              <w:pStyle w:val="TblTextLeft"/>
            </w:pPr>
            <w:r w:rsidRPr="00E87F9D">
              <w:fldChar w:fldCharType="begin">
                <w:ffData>
                  <w:name w:val=""/>
                  <w:enabled/>
                  <w:calcOnExit w:val="0"/>
                  <w:checkBox>
                    <w:sizeAuto/>
                    <w:default w:val="0"/>
                  </w:checkBox>
                </w:ffData>
              </w:fldChar>
            </w:r>
            <w:r w:rsidRPr="00E87F9D">
              <w:instrText xml:space="preserve"> FORMCHECKBOX </w:instrText>
            </w:r>
            <w:r w:rsidRPr="00E87F9D">
              <w:fldChar w:fldCharType="separate"/>
            </w:r>
            <w:r w:rsidRPr="00E87F9D">
              <w:fldChar w:fldCharType="end"/>
            </w:r>
            <w:r w:rsidRPr="00E87F9D">
              <w:t xml:space="preserve"> above 10</w:t>
            </w:r>
            <w:r w:rsidR="00E62918">
              <w:t xml:space="preserve"> </w:t>
            </w:r>
            <w:r w:rsidRPr="00E87F9D">
              <w:t>g/day</w:t>
            </w:r>
          </w:p>
        </w:tc>
      </w:tr>
      <w:tr w:rsidR="00C57668" w:rsidRPr="00E87F9D" w14:paraId="4287972F" w14:textId="77777777" w:rsidTr="00E62918">
        <w:trPr>
          <w:cantSplit/>
        </w:trPr>
        <w:tc>
          <w:tcPr>
            <w:tcW w:w="5000" w:type="pct"/>
            <w:gridSpan w:val="2"/>
            <w:tcBorders>
              <w:top w:val="single" w:sz="12" w:space="0" w:color="auto"/>
            </w:tcBorders>
          </w:tcPr>
          <w:p w14:paraId="4287972E" w14:textId="77777777" w:rsidR="00C57668" w:rsidRPr="00A34CD4" w:rsidRDefault="00C57668" w:rsidP="00A34CD4">
            <w:pPr>
              <w:pStyle w:val="TblFigFootnote"/>
              <w:numPr>
                <w:ilvl w:val="0"/>
                <w:numId w:val="13"/>
              </w:numPr>
            </w:pPr>
            <w:bookmarkStart w:id="12" w:name="_Ref45184404"/>
            <w:r w:rsidRPr="00A34CD4">
              <w:t xml:space="preserve">Daily </w:t>
            </w:r>
            <w:r w:rsidR="00CC3B31" w:rsidRPr="00A34CD4">
              <w:t>d</w:t>
            </w:r>
            <w:r w:rsidRPr="00A34CD4">
              <w:t xml:space="preserve">ose: The total mass of </w:t>
            </w:r>
            <w:r w:rsidR="00CC3B31" w:rsidRPr="00A34CD4">
              <w:t>drug product</w:t>
            </w:r>
            <w:r w:rsidRPr="00A34CD4">
              <w:t xml:space="preserve"> that is consumed by a patient on a daily basis</w:t>
            </w:r>
            <w:bookmarkEnd w:id="12"/>
          </w:p>
        </w:tc>
      </w:tr>
    </w:tbl>
    <w:p w14:paraId="42879730" w14:textId="19ED346A" w:rsidR="00C57668" w:rsidRPr="00716BA7" w:rsidRDefault="00EA6F8C" w:rsidP="00415484">
      <w:pPr>
        <w:pStyle w:val="Heading2"/>
      </w:pPr>
      <w:r w:rsidRPr="00716BA7">
        <w:t xml:space="preserve"> </w:t>
      </w:r>
      <w:bookmarkStart w:id="13" w:name="_Toc99712117"/>
      <w:r w:rsidRPr="00716BA7">
        <w:t>D</w:t>
      </w:r>
      <w:r w:rsidR="00C57668" w:rsidRPr="00716BA7">
        <w:t>etailed formula</w:t>
      </w:r>
      <w:bookmarkEnd w:id="13"/>
      <w:r w:rsidR="002C45F7" w:rsidRPr="00716BA7">
        <w:fldChar w:fldCharType="begin"/>
      </w:r>
      <w:r w:rsidR="002C45F7" w:rsidRPr="00716BA7">
        <w:instrText xml:space="preserve"> DOCVARIABLE VAULT_ND_3b392bdd-5231-4752-8e9e-de7bb6813391 \* MERGEFORMAT </w:instrText>
      </w:r>
      <w:r w:rsidR="002C45F7" w:rsidRPr="00716BA7">
        <w:fldChar w:fldCharType="separate"/>
      </w:r>
      <w:r w:rsidR="005E6AD6">
        <w:t xml:space="preserve"> </w:t>
      </w:r>
      <w:r w:rsidR="002C45F7" w:rsidRPr="00716BA7">
        <w:fldChar w:fldCharType="end"/>
      </w:r>
      <w:fldSimple w:instr=" DOCVARIABLE VAULT_ND_f33e4739-a2fd-42ae-9f87-1b0d9ae12d94 \* MERGEFORMAT ">
        <w:r w:rsidR="005E6AD6">
          <w:t xml:space="preserve"> </w:t>
        </w:r>
      </w:fldSimple>
    </w:p>
    <w:p w14:paraId="42879731" w14:textId="77777777" w:rsidR="00415484" w:rsidRPr="00415484" w:rsidRDefault="00415484" w:rsidP="00415484"/>
    <w:tbl>
      <w:tblPr>
        <w:tblW w:w="5000" w:type="pct"/>
        <w:tblBorders>
          <w:top w:val="single" w:sz="2" w:space="0" w:color="000000"/>
        </w:tblBorders>
        <w:tblLayout w:type="fixed"/>
        <w:tblCellMar>
          <w:left w:w="57" w:type="dxa"/>
          <w:right w:w="57" w:type="dxa"/>
        </w:tblCellMar>
        <w:tblLook w:val="04A0" w:firstRow="1" w:lastRow="0" w:firstColumn="1" w:lastColumn="0" w:noHBand="0" w:noVBand="1"/>
      </w:tblPr>
      <w:tblGrid>
        <w:gridCol w:w="2051"/>
        <w:gridCol w:w="1807"/>
        <w:gridCol w:w="1808"/>
        <w:gridCol w:w="1302"/>
        <w:gridCol w:w="815"/>
        <w:gridCol w:w="1687"/>
      </w:tblGrid>
      <w:tr w:rsidR="00D111E4" w:rsidRPr="00E87F9D" w14:paraId="4287973B" w14:textId="77777777" w:rsidTr="00415484">
        <w:trPr>
          <w:cantSplit/>
          <w:tblHeader/>
          <w:hidden/>
        </w:trPr>
        <w:tc>
          <w:tcPr>
            <w:tcW w:w="2051" w:type="dxa"/>
            <w:vMerge w:val="restart"/>
            <w:tcBorders>
              <w:top w:val="single" w:sz="4" w:space="0" w:color="000000"/>
              <w:bottom w:val="single" w:sz="4" w:space="0" w:color="000000"/>
            </w:tcBorders>
          </w:tcPr>
          <w:p w14:paraId="42879732" w14:textId="77777777" w:rsidR="00D111E4" w:rsidRPr="00D111E4" w:rsidRDefault="00D111E4" w:rsidP="00D111E4">
            <w:pPr>
              <w:pStyle w:val="InstructionsText"/>
            </w:pPr>
            <w:r w:rsidRPr="00D111E4">
              <w:t>List DS and excipients’ names</w:t>
            </w:r>
          </w:p>
          <w:p w14:paraId="42879733" w14:textId="77777777" w:rsidR="00D111E4" w:rsidRPr="00D111E4" w:rsidRDefault="00D111E4" w:rsidP="00D111E4">
            <w:pPr>
              <w:pStyle w:val="TblHeadingCenter"/>
              <w:rPr>
                <w:lang w:val="en-US"/>
              </w:rPr>
            </w:pPr>
            <w:r w:rsidRPr="00E87F9D">
              <w:rPr>
                <w:lang w:val="en-US"/>
              </w:rPr>
              <w:t>Components</w:t>
            </w:r>
          </w:p>
        </w:tc>
        <w:tc>
          <w:tcPr>
            <w:tcW w:w="1807" w:type="dxa"/>
            <w:vMerge w:val="restart"/>
            <w:tcBorders>
              <w:top w:val="single" w:sz="4" w:space="0" w:color="000000"/>
              <w:bottom w:val="single" w:sz="4" w:space="0" w:color="000000"/>
            </w:tcBorders>
          </w:tcPr>
          <w:p w14:paraId="42879734" w14:textId="77777777" w:rsidR="00D111E4" w:rsidRPr="00D111E4" w:rsidRDefault="00D111E4" w:rsidP="00D111E4">
            <w:pPr>
              <w:pStyle w:val="InstructionsText"/>
            </w:pPr>
            <w:r w:rsidRPr="00D111E4">
              <w:t>(eg</w:t>
            </w:r>
            <w:r>
              <w:t>,</w:t>
            </w:r>
            <w:r w:rsidRPr="00D111E4">
              <w:t xml:space="preserve"> Nasca ID)</w:t>
            </w:r>
          </w:p>
          <w:p w14:paraId="42879735" w14:textId="77777777" w:rsidR="00D111E4" w:rsidRPr="00E87F9D" w:rsidRDefault="00D111E4" w:rsidP="00D111E4">
            <w:pPr>
              <w:pStyle w:val="TblHeadingCenter"/>
              <w:rPr>
                <w:lang w:val="en-US"/>
              </w:rPr>
            </w:pPr>
            <w:r w:rsidRPr="00E87F9D">
              <w:rPr>
                <w:lang w:val="en-US"/>
              </w:rPr>
              <w:t xml:space="preserve">Reference code </w:t>
            </w:r>
          </w:p>
        </w:tc>
        <w:tc>
          <w:tcPr>
            <w:tcW w:w="1808" w:type="dxa"/>
            <w:vMerge w:val="restart"/>
            <w:tcBorders>
              <w:top w:val="single" w:sz="4" w:space="0" w:color="000000"/>
              <w:bottom w:val="single" w:sz="4" w:space="0" w:color="000000"/>
            </w:tcBorders>
          </w:tcPr>
          <w:p w14:paraId="42879736" w14:textId="77777777" w:rsidR="00D111E4" w:rsidRDefault="00D111E4" w:rsidP="00BD7900">
            <w:pPr>
              <w:pStyle w:val="InstructionsText"/>
            </w:pPr>
            <w:r w:rsidRPr="00E87F9D">
              <w:t>(</w:t>
            </w:r>
            <w:r w:rsidR="00E74CE5">
              <w:t xml:space="preserve">eg, </w:t>
            </w:r>
            <w:r w:rsidRPr="00E87F9D">
              <w:t>synthetic, vegetable, semi synthetic, mineral, animal…)</w:t>
            </w:r>
          </w:p>
          <w:p w14:paraId="42879737" w14:textId="77777777" w:rsidR="00D111E4" w:rsidRPr="00D111E4" w:rsidRDefault="00D111E4" w:rsidP="00D111E4">
            <w:pPr>
              <w:pStyle w:val="TblHeadingCenter"/>
            </w:pPr>
            <w:r w:rsidRPr="00E87F9D">
              <w:t>Origin of component</w:t>
            </w:r>
          </w:p>
        </w:tc>
        <w:tc>
          <w:tcPr>
            <w:tcW w:w="2117" w:type="dxa"/>
            <w:gridSpan w:val="2"/>
            <w:tcBorders>
              <w:top w:val="single" w:sz="4" w:space="0" w:color="000000"/>
              <w:bottom w:val="single" w:sz="4" w:space="0" w:color="000000"/>
            </w:tcBorders>
          </w:tcPr>
          <w:p w14:paraId="42879738" w14:textId="7AFDF713" w:rsidR="00D111E4" w:rsidRPr="00E87F9D" w:rsidRDefault="00D111E4" w:rsidP="00CC3B31">
            <w:pPr>
              <w:pStyle w:val="TblHeadingCenter"/>
              <w:rPr>
                <w:lang w:val="en-US"/>
              </w:rPr>
            </w:pPr>
            <w:r w:rsidRPr="00E87F9D">
              <w:rPr>
                <w:lang w:val="en-US"/>
              </w:rPr>
              <w:fldChar w:fldCharType="begin"/>
            </w:r>
            <w:r w:rsidRPr="00E87F9D">
              <w:rPr>
                <w:lang w:val="en-US"/>
              </w:rPr>
              <w:instrText xml:space="preserve"> DOCPROPERTY "Dosage Strength"  \* MERGEFORMAT </w:instrText>
            </w:r>
            <w:r w:rsidRPr="00E87F9D">
              <w:rPr>
                <w:lang w:val="en-US"/>
              </w:rPr>
              <w:fldChar w:fldCharType="separate"/>
            </w:r>
            <w:r w:rsidR="005E6AD6">
              <w:rPr>
                <w:lang w:val="en-US"/>
              </w:rPr>
              <w:t>dosage strength</w:t>
            </w:r>
            <w:r w:rsidRPr="00E87F9D">
              <w:rPr>
                <w:lang w:val="en-US"/>
              </w:rPr>
              <w:fldChar w:fldCharType="end"/>
            </w:r>
          </w:p>
        </w:tc>
        <w:tc>
          <w:tcPr>
            <w:tcW w:w="1687" w:type="dxa"/>
            <w:vMerge w:val="restart"/>
            <w:tcBorders>
              <w:top w:val="single" w:sz="4" w:space="0" w:color="000000"/>
              <w:bottom w:val="single" w:sz="4" w:space="0" w:color="000000"/>
            </w:tcBorders>
          </w:tcPr>
          <w:p w14:paraId="42879739" w14:textId="77777777" w:rsidR="00D111E4" w:rsidRPr="00D111E4" w:rsidRDefault="00E74CE5" w:rsidP="00D111E4">
            <w:pPr>
              <w:pStyle w:val="InstructionsText"/>
            </w:pPr>
            <w:r>
              <w:t xml:space="preserve">eg, </w:t>
            </w:r>
            <w:r w:rsidR="00D111E4" w:rsidRPr="00D111E4">
              <w:t>Name,</w:t>
            </w:r>
            <w:r>
              <w:t xml:space="preserve"> tradename, manufacturer</w:t>
            </w:r>
            <w:r w:rsidR="00D111E4" w:rsidRPr="00D111E4">
              <w:t>, country, reference code</w:t>
            </w:r>
          </w:p>
          <w:p w14:paraId="4287973A" w14:textId="77777777" w:rsidR="00D111E4" w:rsidRPr="00D111E4" w:rsidRDefault="00D111E4" w:rsidP="00D111E4">
            <w:pPr>
              <w:pStyle w:val="TblHeadingCenter"/>
              <w:rPr>
                <w:lang w:val="en-US"/>
              </w:rPr>
            </w:pPr>
            <w:r w:rsidRPr="007D60EB">
              <w:rPr>
                <w:rStyle w:val="ReplaceText"/>
              </w:rPr>
              <w:t>Supplier</w:t>
            </w:r>
            <w:r w:rsidR="007D60EB" w:rsidRPr="007D60EB">
              <w:rPr>
                <w:rStyle w:val="ReplaceText"/>
              </w:rPr>
              <w:t>/</w:t>
            </w:r>
            <w:r w:rsidR="007D60EB" w:rsidRPr="007D60EB">
              <w:rPr>
                <w:rStyle w:val="ReplaceText"/>
              </w:rPr>
              <w:br/>
              <w:t>manufacturer</w:t>
            </w:r>
            <w:r w:rsidRPr="00E87F9D">
              <w:rPr>
                <w:lang w:val="en-US"/>
              </w:rPr>
              <w:t xml:space="preserve">  information</w:t>
            </w:r>
          </w:p>
        </w:tc>
      </w:tr>
      <w:tr w:rsidR="00D111E4" w:rsidRPr="00E87F9D" w14:paraId="42879742" w14:textId="77777777" w:rsidTr="00415484">
        <w:trPr>
          <w:cantSplit/>
          <w:tblHeader/>
        </w:trPr>
        <w:tc>
          <w:tcPr>
            <w:tcW w:w="2051" w:type="dxa"/>
            <w:vMerge/>
            <w:tcBorders>
              <w:top w:val="single" w:sz="4" w:space="0" w:color="auto"/>
              <w:bottom w:val="single" w:sz="4" w:space="0" w:color="000000"/>
            </w:tcBorders>
          </w:tcPr>
          <w:p w14:paraId="4287973C" w14:textId="77777777" w:rsidR="00D111E4" w:rsidRPr="00E87F9D" w:rsidRDefault="00D111E4" w:rsidP="00F147B6">
            <w:pPr>
              <w:pStyle w:val="Default"/>
              <w:spacing w:before="60" w:after="60"/>
              <w:jc w:val="center"/>
              <w:rPr>
                <w:rFonts w:ascii="Arial" w:hAnsi="Arial" w:cs="Arial"/>
                <w:color w:val="auto"/>
                <w:sz w:val="18"/>
                <w:szCs w:val="18"/>
                <w:lang w:val="en-US"/>
              </w:rPr>
            </w:pPr>
          </w:p>
        </w:tc>
        <w:tc>
          <w:tcPr>
            <w:tcW w:w="1807" w:type="dxa"/>
            <w:vMerge/>
            <w:tcBorders>
              <w:top w:val="single" w:sz="4" w:space="0" w:color="auto"/>
              <w:bottom w:val="single" w:sz="4" w:space="0" w:color="000000"/>
            </w:tcBorders>
          </w:tcPr>
          <w:p w14:paraId="4287973D" w14:textId="77777777" w:rsidR="00D111E4" w:rsidRPr="00E87F9D" w:rsidRDefault="00D111E4" w:rsidP="00F147B6">
            <w:pPr>
              <w:pStyle w:val="Default"/>
              <w:spacing w:before="60" w:after="60"/>
              <w:jc w:val="center"/>
              <w:rPr>
                <w:rFonts w:ascii="Arial" w:hAnsi="Arial" w:cs="Arial"/>
                <w:color w:val="auto"/>
                <w:sz w:val="18"/>
                <w:szCs w:val="18"/>
                <w:lang w:val="en-US"/>
              </w:rPr>
            </w:pPr>
          </w:p>
        </w:tc>
        <w:tc>
          <w:tcPr>
            <w:tcW w:w="1808" w:type="dxa"/>
            <w:vMerge/>
            <w:tcBorders>
              <w:top w:val="single" w:sz="4" w:space="0" w:color="auto"/>
              <w:bottom w:val="single" w:sz="4" w:space="0" w:color="000000"/>
            </w:tcBorders>
          </w:tcPr>
          <w:p w14:paraId="4287973E" w14:textId="77777777" w:rsidR="00D111E4" w:rsidRPr="00E87F9D" w:rsidRDefault="00D111E4" w:rsidP="00F147B6">
            <w:pPr>
              <w:pStyle w:val="Default"/>
              <w:spacing w:before="60" w:after="60"/>
              <w:jc w:val="center"/>
              <w:rPr>
                <w:rFonts w:ascii="Arial" w:hAnsi="Arial" w:cs="Arial"/>
                <w:color w:val="auto"/>
                <w:sz w:val="18"/>
                <w:szCs w:val="18"/>
                <w:lang w:val="en-US"/>
              </w:rPr>
            </w:pPr>
          </w:p>
        </w:tc>
        <w:tc>
          <w:tcPr>
            <w:tcW w:w="1302" w:type="dxa"/>
            <w:tcBorders>
              <w:top w:val="single" w:sz="4" w:space="0" w:color="000000"/>
              <w:bottom w:val="single" w:sz="4" w:space="0" w:color="auto"/>
            </w:tcBorders>
          </w:tcPr>
          <w:p w14:paraId="4287973F" w14:textId="77777777" w:rsidR="00D111E4" w:rsidRPr="00E87F9D" w:rsidRDefault="00D111E4" w:rsidP="00D111E4">
            <w:pPr>
              <w:pStyle w:val="TblHeadingCenter"/>
            </w:pPr>
            <w:r w:rsidRPr="00E87F9D">
              <w:t>Component amount</w:t>
            </w:r>
            <w:r w:rsidRPr="00E87F9D">
              <w:br/>
              <w:t>(mg)</w:t>
            </w:r>
          </w:p>
        </w:tc>
        <w:tc>
          <w:tcPr>
            <w:tcW w:w="815" w:type="dxa"/>
            <w:tcBorders>
              <w:top w:val="single" w:sz="4" w:space="0" w:color="000000"/>
              <w:bottom w:val="single" w:sz="4" w:space="0" w:color="auto"/>
            </w:tcBorders>
          </w:tcPr>
          <w:p w14:paraId="42879740" w14:textId="77777777" w:rsidR="00D111E4" w:rsidRPr="00E87F9D" w:rsidRDefault="00D111E4" w:rsidP="00D111E4">
            <w:pPr>
              <w:pStyle w:val="TblHeadingCenter"/>
            </w:pPr>
            <w:r w:rsidRPr="00E87F9D">
              <w:t>% Weight</w:t>
            </w:r>
          </w:p>
        </w:tc>
        <w:tc>
          <w:tcPr>
            <w:tcW w:w="1687" w:type="dxa"/>
            <w:vMerge/>
            <w:tcBorders>
              <w:top w:val="nil"/>
              <w:bottom w:val="single" w:sz="4" w:space="0" w:color="000000"/>
            </w:tcBorders>
          </w:tcPr>
          <w:p w14:paraId="42879741" w14:textId="77777777" w:rsidR="00D111E4" w:rsidRPr="00E87F9D" w:rsidRDefault="00D111E4" w:rsidP="00F147B6">
            <w:pPr>
              <w:pStyle w:val="Default"/>
              <w:spacing w:before="60" w:after="60"/>
              <w:jc w:val="center"/>
              <w:rPr>
                <w:rFonts w:ascii="Arial" w:hAnsi="Arial" w:cs="Arial"/>
                <w:color w:val="auto"/>
                <w:sz w:val="18"/>
                <w:szCs w:val="18"/>
                <w:lang w:val="en-US"/>
              </w:rPr>
            </w:pPr>
          </w:p>
        </w:tc>
      </w:tr>
      <w:tr w:rsidR="00D111E4" w:rsidRPr="00E87F9D" w14:paraId="42879749" w14:textId="77777777" w:rsidTr="00415484">
        <w:trPr>
          <w:cantSplit/>
        </w:trPr>
        <w:tc>
          <w:tcPr>
            <w:tcW w:w="2051" w:type="dxa"/>
            <w:tcBorders>
              <w:top w:val="single" w:sz="4" w:space="0" w:color="000000"/>
            </w:tcBorders>
          </w:tcPr>
          <w:p w14:paraId="42879743" w14:textId="244EDB9C" w:rsidR="00D111E4" w:rsidRPr="00E87F9D" w:rsidRDefault="00716BA7" w:rsidP="00BD7900">
            <w:pPr>
              <w:pStyle w:val="TblTextCenter"/>
            </w:pPr>
            <w:fldSimple w:instr=" DOCPROPERTY &quot;INN&quot;  \* MERGEFORMAT ">
              <w:r w:rsidR="005E6AD6">
                <w:t>Product code</w:t>
              </w:r>
            </w:fldSimple>
          </w:p>
        </w:tc>
        <w:tc>
          <w:tcPr>
            <w:tcW w:w="1807" w:type="dxa"/>
            <w:tcBorders>
              <w:top w:val="single" w:sz="4" w:space="0" w:color="000000"/>
            </w:tcBorders>
          </w:tcPr>
          <w:p w14:paraId="42879744" w14:textId="77777777" w:rsidR="00D111E4" w:rsidRPr="00E87F9D" w:rsidRDefault="00D111E4" w:rsidP="00F7484F">
            <w:pPr>
              <w:pStyle w:val="TblTextCenter"/>
            </w:pPr>
          </w:p>
        </w:tc>
        <w:tc>
          <w:tcPr>
            <w:tcW w:w="1808" w:type="dxa"/>
            <w:tcBorders>
              <w:top w:val="single" w:sz="4" w:space="0" w:color="000000"/>
            </w:tcBorders>
          </w:tcPr>
          <w:p w14:paraId="42879745" w14:textId="77777777" w:rsidR="00D111E4" w:rsidRPr="00E87F9D" w:rsidRDefault="00D111E4" w:rsidP="00F7484F">
            <w:pPr>
              <w:pStyle w:val="TblTextCenter"/>
            </w:pPr>
          </w:p>
        </w:tc>
        <w:tc>
          <w:tcPr>
            <w:tcW w:w="1302" w:type="dxa"/>
            <w:tcBorders>
              <w:top w:val="single" w:sz="4" w:space="0" w:color="auto"/>
            </w:tcBorders>
          </w:tcPr>
          <w:p w14:paraId="42879746" w14:textId="77777777" w:rsidR="00D111E4" w:rsidRPr="00E87F9D" w:rsidRDefault="00D111E4" w:rsidP="00F7484F">
            <w:pPr>
              <w:pStyle w:val="TblTextCenter"/>
            </w:pPr>
          </w:p>
        </w:tc>
        <w:tc>
          <w:tcPr>
            <w:tcW w:w="815" w:type="dxa"/>
            <w:tcBorders>
              <w:top w:val="single" w:sz="4" w:space="0" w:color="auto"/>
            </w:tcBorders>
          </w:tcPr>
          <w:p w14:paraId="42879747" w14:textId="77777777" w:rsidR="00D111E4" w:rsidRPr="00E87F9D" w:rsidRDefault="00D111E4" w:rsidP="00F7484F">
            <w:pPr>
              <w:pStyle w:val="TblTextCenter"/>
            </w:pPr>
          </w:p>
        </w:tc>
        <w:tc>
          <w:tcPr>
            <w:tcW w:w="1687" w:type="dxa"/>
            <w:tcBorders>
              <w:top w:val="single" w:sz="4" w:space="0" w:color="000000"/>
            </w:tcBorders>
          </w:tcPr>
          <w:p w14:paraId="42879748" w14:textId="77777777" w:rsidR="00D111E4" w:rsidRPr="00D111E4" w:rsidRDefault="00D111E4" w:rsidP="00D111E4">
            <w:pPr>
              <w:pStyle w:val="TblTextCenter"/>
              <w:rPr>
                <w:rStyle w:val="ReplaceText"/>
              </w:rPr>
            </w:pPr>
          </w:p>
        </w:tc>
      </w:tr>
      <w:tr w:rsidR="00D111E4" w:rsidRPr="00E87F9D" w14:paraId="42879750" w14:textId="77777777" w:rsidTr="00415484">
        <w:trPr>
          <w:cantSplit/>
        </w:trPr>
        <w:tc>
          <w:tcPr>
            <w:tcW w:w="2051" w:type="dxa"/>
          </w:tcPr>
          <w:p w14:paraId="4287974A" w14:textId="77777777" w:rsidR="00D111E4" w:rsidRPr="00E87F9D" w:rsidRDefault="00D111E4" w:rsidP="00F7484F">
            <w:pPr>
              <w:pStyle w:val="TblTextCenter"/>
              <w:rPr>
                <w:rStyle w:val="ReplaceText"/>
              </w:rPr>
            </w:pPr>
            <w:r w:rsidRPr="00E87F9D">
              <w:rPr>
                <w:rStyle w:val="ReplaceText"/>
              </w:rPr>
              <w:t>Excipient 1 name</w:t>
            </w:r>
          </w:p>
        </w:tc>
        <w:tc>
          <w:tcPr>
            <w:tcW w:w="1807" w:type="dxa"/>
          </w:tcPr>
          <w:p w14:paraId="4287974B" w14:textId="77777777" w:rsidR="00D111E4" w:rsidRPr="00E87F9D" w:rsidRDefault="00D111E4" w:rsidP="00F7484F">
            <w:pPr>
              <w:pStyle w:val="TblTextCenter"/>
            </w:pPr>
          </w:p>
        </w:tc>
        <w:tc>
          <w:tcPr>
            <w:tcW w:w="1808" w:type="dxa"/>
          </w:tcPr>
          <w:p w14:paraId="4287974C" w14:textId="77777777" w:rsidR="00D111E4" w:rsidRPr="00E87F9D" w:rsidRDefault="00D111E4" w:rsidP="00F7484F">
            <w:pPr>
              <w:pStyle w:val="TblTextCenter"/>
            </w:pPr>
          </w:p>
        </w:tc>
        <w:tc>
          <w:tcPr>
            <w:tcW w:w="1302" w:type="dxa"/>
          </w:tcPr>
          <w:p w14:paraId="4287974D" w14:textId="77777777" w:rsidR="00D111E4" w:rsidRPr="00E87F9D" w:rsidRDefault="00D111E4" w:rsidP="00F7484F">
            <w:pPr>
              <w:pStyle w:val="TblTextCenter"/>
            </w:pPr>
          </w:p>
        </w:tc>
        <w:tc>
          <w:tcPr>
            <w:tcW w:w="815" w:type="dxa"/>
          </w:tcPr>
          <w:p w14:paraId="4287974E" w14:textId="77777777" w:rsidR="00D111E4" w:rsidRPr="00E87F9D" w:rsidRDefault="00D111E4" w:rsidP="00F7484F">
            <w:pPr>
              <w:pStyle w:val="TblTextCenter"/>
            </w:pPr>
          </w:p>
        </w:tc>
        <w:tc>
          <w:tcPr>
            <w:tcW w:w="1687" w:type="dxa"/>
          </w:tcPr>
          <w:p w14:paraId="4287974F" w14:textId="77777777" w:rsidR="00D111E4" w:rsidRPr="00D111E4" w:rsidRDefault="00D111E4" w:rsidP="00D111E4">
            <w:pPr>
              <w:pStyle w:val="TblTextCenter"/>
              <w:rPr>
                <w:rStyle w:val="ReplaceText"/>
              </w:rPr>
            </w:pPr>
          </w:p>
        </w:tc>
      </w:tr>
      <w:tr w:rsidR="00D111E4" w:rsidRPr="00E87F9D" w14:paraId="42879757" w14:textId="77777777" w:rsidTr="00415484">
        <w:trPr>
          <w:cantSplit/>
        </w:trPr>
        <w:tc>
          <w:tcPr>
            <w:tcW w:w="2051" w:type="dxa"/>
          </w:tcPr>
          <w:p w14:paraId="42879751" w14:textId="77777777" w:rsidR="00D111E4" w:rsidRPr="00E87F9D" w:rsidRDefault="00D111E4" w:rsidP="00F7484F">
            <w:pPr>
              <w:pStyle w:val="TblTextCenter"/>
              <w:rPr>
                <w:rStyle w:val="ReplaceText"/>
              </w:rPr>
            </w:pPr>
            <w:r w:rsidRPr="00E87F9D">
              <w:rPr>
                <w:rStyle w:val="ReplaceText"/>
              </w:rPr>
              <w:t>Excipient 2 name</w:t>
            </w:r>
          </w:p>
        </w:tc>
        <w:tc>
          <w:tcPr>
            <w:tcW w:w="1807" w:type="dxa"/>
          </w:tcPr>
          <w:p w14:paraId="42879752" w14:textId="77777777" w:rsidR="00D111E4" w:rsidRPr="00E87F9D" w:rsidRDefault="00D111E4" w:rsidP="00F7484F">
            <w:pPr>
              <w:pStyle w:val="TblTextCenter"/>
            </w:pPr>
          </w:p>
        </w:tc>
        <w:tc>
          <w:tcPr>
            <w:tcW w:w="1808" w:type="dxa"/>
          </w:tcPr>
          <w:p w14:paraId="42879753" w14:textId="77777777" w:rsidR="00D111E4" w:rsidRPr="00E87F9D" w:rsidRDefault="00D111E4" w:rsidP="00F7484F">
            <w:pPr>
              <w:pStyle w:val="TblTextCenter"/>
            </w:pPr>
          </w:p>
        </w:tc>
        <w:tc>
          <w:tcPr>
            <w:tcW w:w="1302" w:type="dxa"/>
          </w:tcPr>
          <w:p w14:paraId="42879754" w14:textId="77777777" w:rsidR="00D111E4" w:rsidRPr="00E87F9D" w:rsidRDefault="00D111E4" w:rsidP="00F7484F">
            <w:pPr>
              <w:pStyle w:val="TblTextCenter"/>
            </w:pPr>
          </w:p>
        </w:tc>
        <w:tc>
          <w:tcPr>
            <w:tcW w:w="815" w:type="dxa"/>
          </w:tcPr>
          <w:p w14:paraId="42879755" w14:textId="77777777" w:rsidR="00D111E4" w:rsidRPr="00E87F9D" w:rsidRDefault="00D111E4" w:rsidP="00F7484F">
            <w:pPr>
              <w:pStyle w:val="TblTextCenter"/>
            </w:pPr>
          </w:p>
        </w:tc>
        <w:tc>
          <w:tcPr>
            <w:tcW w:w="1687" w:type="dxa"/>
          </w:tcPr>
          <w:p w14:paraId="42879756" w14:textId="77777777" w:rsidR="00D111E4" w:rsidRPr="00D111E4" w:rsidRDefault="00D111E4" w:rsidP="00D111E4">
            <w:pPr>
              <w:pStyle w:val="TblTextCenter"/>
              <w:rPr>
                <w:rStyle w:val="ReplaceText"/>
              </w:rPr>
            </w:pPr>
          </w:p>
        </w:tc>
      </w:tr>
      <w:tr w:rsidR="00D111E4" w:rsidRPr="00E87F9D" w14:paraId="42879759" w14:textId="77777777" w:rsidTr="00D111E4">
        <w:trPr>
          <w:cantSplit/>
        </w:trPr>
        <w:tc>
          <w:tcPr>
            <w:tcW w:w="9470" w:type="dxa"/>
            <w:gridSpan w:val="6"/>
            <w:tcBorders>
              <w:top w:val="single" w:sz="12" w:space="0" w:color="auto"/>
              <w:bottom w:val="nil"/>
            </w:tcBorders>
          </w:tcPr>
          <w:p w14:paraId="42879758" w14:textId="77777777" w:rsidR="00D111E4" w:rsidRPr="00E87F9D" w:rsidRDefault="00D111E4" w:rsidP="00D111E4">
            <w:pPr>
              <w:pStyle w:val="TblFigFootnote"/>
            </w:pPr>
          </w:p>
        </w:tc>
      </w:tr>
    </w:tbl>
    <w:p w14:paraId="4287975A" w14:textId="77777777" w:rsidR="004C4118" w:rsidRPr="004C4118" w:rsidRDefault="00D12B36" w:rsidP="00FF73DF">
      <w:pPr>
        <w:keepNext/>
        <w:rPr>
          <w:rStyle w:val="ReplaceText"/>
        </w:rPr>
      </w:pPr>
      <w:r w:rsidRPr="004C4118">
        <w:rPr>
          <w:rStyle w:val="ReplaceText"/>
        </w:rPr>
        <w:t xml:space="preserve"> </w:t>
      </w:r>
      <w:r w:rsidR="004C4118" w:rsidRPr="004C4118">
        <w:rPr>
          <w:rStyle w:val="ReplaceText"/>
        </w:rPr>
        <w:t>Comments:</w:t>
      </w:r>
    </w:p>
    <w:p w14:paraId="4287975B" w14:textId="77777777" w:rsidR="004C4118" w:rsidRDefault="004C4118" w:rsidP="004C4118"/>
    <w:p w14:paraId="4287975C" w14:textId="7211EB37" w:rsidR="00B55A2B" w:rsidRPr="00716BA7" w:rsidRDefault="00B55A2B" w:rsidP="00415484">
      <w:pPr>
        <w:pStyle w:val="Heading2"/>
      </w:pPr>
      <w:bookmarkStart w:id="14" w:name="_Toc99712118"/>
      <w:r w:rsidRPr="00716BA7">
        <w:t xml:space="preserve">Container </w:t>
      </w:r>
      <w:r w:rsidR="00CC3B31" w:rsidRPr="00716BA7">
        <w:t>c</w:t>
      </w:r>
      <w:r w:rsidRPr="00716BA7">
        <w:t xml:space="preserve">losure </w:t>
      </w:r>
      <w:r w:rsidR="00CC3B31" w:rsidRPr="00716BA7">
        <w:t>s</w:t>
      </w:r>
      <w:r w:rsidRPr="00716BA7">
        <w:t>ystem (</w:t>
      </w:r>
      <w:r w:rsidR="00CC3B31" w:rsidRPr="00716BA7">
        <w:t>p</w:t>
      </w:r>
      <w:r w:rsidRPr="00716BA7">
        <w:t>rimary packaging)</w:t>
      </w:r>
      <w:bookmarkEnd w:id="14"/>
      <w:r w:rsidR="002C45F7" w:rsidRPr="00716BA7">
        <w:fldChar w:fldCharType="begin"/>
      </w:r>
      <w:r w:rsidR="002C45F7" w:rsidRPr="00716BA7">
        <w:instrText xml:space="preserve"> DOCVARIABLE VAULT_ND_02d0d113-76df-40ba-8a86-40b0ea2ab81f \* MERGEFORMAT </w:instrText>
      </w:r>
      <w:r w:rsidR="002C45F7" w:rsidRPr="00716BA7">
        <w:fldChar w:fldCharType="separate"/>
      </w:r>
      <w:r w:rsidR="005E6AD6">
        <w:t xml:space="preserve"> </w:t>
      </w:r>
      <w:r w:rsidR="002C45F7" w:rsidRPr="00716BA7">
        <w:fldChar w:fldCharType="end"/>
      </w:r>
    </w:p>
    <w:p w14:paraId="4287975D" w14:textId="77777777" w:rsidR="00415484" w:rsidRPr="00415484" w:rsidRDefault="00415484" w:rsidP="00415484"/>
    <w:tbl>
      <w:tblPr>
        <w:tblW w:w="0" w:type="auto"/>
        <w:jc w:val="center"/>
        <w:tblBorders>
          <w:top w:val="single" w:sz="2" w:space="0" w:color="000000"/>
        </w:tblBorders>
        <w:tblLook w:val="04A0" w:firstRow="1" w:lastRow="0" w:firstColumn="1" w:lastColumn="0" w:noHBand="0" w:noVBand="1"/>
      </w:tblPr>
      <w:tblGrid>
        <w:gridCol w:w="2185"/>
        <w:gridCol w:w="2218"/>
        <w:gridCol w:w="2633"/>
        <w:gridCol w:w="2434"/>
      </w:tblGrid>
      <w:tr w:rsidR="00B55A2B" w:rsidRPr="00E87F9D" w14:paraId="42879768" w14:textId="77777777" w:rsidTr="00D12B36">
        <w:trPr>
          <w:cantSplit/>
          <w:trHeight w:val="1324"/>
          <w:tblHeader/>
          <w:jc w:val="center"/>
          <w:hidden/>
        </w:trPr>
        <w:tc>
          <w:tcPr>
            <w:tcW w:w="2185" w:type="dxa"/>
            <w:tcBorders>
              <w:top w:val="single" w:sz="4" w:space="0" w:color="000000"/>
              <w:bottom w:val="single" w:sz="4" w:space="0" w:color="000000"/>
            </w:tcBorders>
            <w:vAlign w:val="center"/>
          </w:tcPr>
          <w:p w14:paraId="4287975E" w14:textId="77777777" w:rsidR="00393C32" w:rsidRPr="00E87F9D" w:rsidRDefault="00393C32" w:rsidP="00393C32">
            <w:pPr>
              <w:pStyle w:val="InstructionsText"/>
              <w:spacing w:before="60" w:after="60"/>
              <w:jc w:val="center"/>
            </w:pPr>
            <w:r w:rsidRPr="00E87F9D">
              <w:t>Components</w:t>
            </w:r>
          </w:p>
          <w:p w14:paraId="4287975F" w14:textId="77777777" w:rsidR="00393C32" w:rsidRPr="00393C32" w:rsidRDefault="00393C32" w:rsidP="00393C32">
            <w:pPr>
              <w:pStyle w:val="InstructionsText"/>
              <w:jc w:val="center"/>
            </w:pPr>
            <w:r w:rsidRPr="00393C32">
              <w:t>CCS Name</w:t>
            </w:r>
          </w:p>
          <w:p w14:paraId="42879760" w14:textId="77777777" w:rsidR="00956CCA" w:rsidRPr="00393C32" w:rsidRDefault="00B55A2B" w:rsidP="00393C32">
            <w:pPr>
              <w:pStyle w:val="TblHeadingCenter"/>
              <w:rPr>
                <w:lang w:val="en-US"/>
              </w:rPr>
            </w:pPr>
            <w:r w:rsidRPr="00E87F9D">
              <w:rPr>
                <w:lang w:val="en-US"/>
              </w:rPr>
              <w:t>Container closure system (CCS)</w:t>
            </w:r>
          </w:p>
        </w:tc>
        <w:tc>
          <w:tcPr>
            <w:tcW w:w="2218" w:type="dxa"/>
            <w:tcBorders>
              <w:top w:val="single" w:sz="4" w:space="0" w:color="000000"/>
              <w:bottom w:val="single" w:sz="4" w:space="0" w:color="000000"/>
            </w:tcBorders>
            <w:vAlign w:val="center"/>
          </w:tcPr>
          <w:p w14:paraId="42879761" w14:textId="77777777" w:rsidR="00D12B36" w:rsidRPr="00D12B36" w:rsidRDefault="00D12B36" w:rsidP="00D12B36">
            <w:pPr>
              <w:pStyle w:val="InstructionsText"/>
            </w:pPr>
            <w:r w:rsidRPr="00D12B36">
              <w:t>(eg, Nasca ID)</w:t>
            </w:r>
          </w:p>
          <w:p w14:paraId="42879762" w14:textId="77777777" w:rsidR="00D12B36" w:rsidRDefault="00B55A2B" w:rsidP="00D12B36">
            <w:pPr>
              <w:pStyle w:val="TblHeadingCenter"/>
              <w:rPr>
                <w:lang w:val="en-US"/>
              </w:rPr>
            </w:pPr>
            <w:r w:rsidRPr="00E87F9D">
              <w:rPr>
                <w:lang w:val="en-US"/>
              </w:rPr>
              <w:t xml:space="preserve">Reference </w:t>
            </w:r>
            <w:r w:rsidR="00CC3B31" w:rsidRPr="00E87F9D">
              <w:rPr>
                <w:lang w:val="en-US"/>
              </w:rPr>
              <w:t>c</w:t>
            </w:r>
            <w:r w:rsidRPr="00E87F9D">
              <w:rPr>
                <w:lang w:val="en-US"/>
              </w:rPr>
              <w:t>ode</w:t>
            </w:r>
          </w:p>
          <w:p w14:paraId="42879763" w14:textId="77777777" w:rsidR="000D2BE0" w:rsidRPr="00D12B36" w:rsidRDefault="00B55A2B" w:rsidP="00D12B36">
            <w:pPr>
              <w:pStyle w:val="TblHeadingCenter"/>
              <w:rPr>
                <w:lang w:val="en-US"/>
              </w:rPr>
            </w:pPr>
            <w:r w:rsidRPr="00D12B36">
              <w:rPr>
                <w:lang w:val="en-US"/>
              </w:rPr>
              <w:t>Detailed description</w:t>
            </w:r>
          </w:p>
        </w:tc>
        <w:tc>
          <w:tcPr>
            <w:tcW w:w="2633" w:type="dxa"/>
            <w:tcBorders>
              <w:top w:val="single" w:sz="4" w:space="0" w:color="000000"/>
              <w:bottom w:val="single" w:sz="4" w:space="0" w:color="000000"/>
            </w:tcBorders>
            <w:vAlign w:val="center"/>
          </w:tcPr>
          <w:p w14:paraId="42879764" w14:textId="77777777" w:rsidR="00D12B36" w:rsidRPr="00D12B36" w:rsidRDefault="00D12B36" w:rsidP="00D12B36">
            <w:pPr>
              <w:pStyle w:val="InstructionsText"/>
            </w:pPr>
            <w:r w:rsidRPr="00D12B36">
              <w:t>(</w:t>
            </w:r>
            <w:r>
              <w:t xml:space="preserve">eg, </w:t>
            </w:r>
            <w:r w:rsidRPr="00D12B36">
              <w:t>plastic: PVC, PET, HDPE, PP; metal: ….; glass</w:t>
            </w:r>
            <w:r>
              <w:t>,</w:t>
            </w:r>
            <w:r w:rsidRPr="00D12B36">
              <w:t xml:space="preserve"> …)</w:t>
            </w:r>
            <w:r>
              <w:t>*</w:t>
            </w:r>
          </w:p>
          <w:p w14:paraId="42879765" w14:textId="77777777" w:rsidR="000D2BE0" w:rsidRPr="00D12B36" w:rsidRDefault="00B55A2B" w:rsidP="00D12B36">
            <w:pPr>
              <w:pStyle w:val="TblHeadingCenter"/>
              <w:rPr>
                <w:lang w:val="en-US"/>
              </w:rPr>
            </w:pPr>
            <w:r w:rsidRPr="00E87F9D">
              <w:rPr>
                <w:lang w:val="en-US"/>
              </w:rPr>
              <w:t xml:space="preserve">Material </w:t>
            </w:r>
            <w:r w:rsidR="00CC3B31" w:rsidRPr="00E87F9D">
              <w:rPr>
                <w:lang w:val="en-US"/>
              </w:rPr>
              <w:t>o</w:t>
            </w:r>
            <w:r w:rsidRPr="00E87F9D">
              <w:rPr>
                <w:lang w:val="en-US"/>
              </w:rPr>
              <w:t>rigin of the components</w:t>
            </w:r>
          </w:p>
        </w:tc>
        <w:tc>
          <w:tcPr>
            <w:tcW w:w="2434" w:type="dxa"/>
            <w:tcBorders>
              <w:top w:val="single" w:sz="4" w:space="0" w:color="000000"/>
              <w:bottom w:val="single" w:sz="4" w:space="0" w:color="000000"/>
            </w:tcBorders>
            <w:vAlign w:val="center"/>
          </w:tcPr>
          <w:p w14:paraId="42879766" w14:textId="77777777" w:rsidR="00E74CE5" w:rsidRPr="00D111E4" w:rsidRDefault="00E74CE5" w:rsidP="00E74CE5">
            <w:pPr>
              <w:pStyle w:val="InstructionsText"/>
            </w:pPr>
            <w:r>
              <w:t xml:space="preserve">eg, </w:t>
            </w:r>
            <w:r w:rsidRPr="00D111E4">
              <w:t>Name,</w:t>
            </w:r>
            <w:r>
              <w:t xml:space="preserve"> tradename, manufacturer</w:t>
            </w:r>
            <w:r w:rsidRPr="00D111E4">
              <w:t>, country, reference code</w:t>
            </w:r>
          </w:p>
          <w:p w14:paraId="42879767" w14:textId="77777777" w:rsidR="000416C5" w:rsidRPr="006F1917" w:rsidRDefault="007D60EB" w:rsidP="00D12B36">
            <w:pPr>
              <w:pStyle w:val="TblHeadingCenter"/>
              <w:rPr>
                <w:lang w:val="en-US"/>
              </w:rPr>
            </w:pPr>
            <w:r w:rsidRPr="007D60EB">
              <w:rPr>
                <w:rStyle w:val="ReplaceText"/>
              </w:rPr>
              <w:t>Supplier/</w:t>
            </w:r>
            <w:r w:rsidRPr="007D60EB">
              <w:rPr>
                <w:rStyle w:val="ReplaceText"/>
              </w:rPr>
              <w:br/>
              <w:t>manufacturer</w:t>
            </w:r>
            <w:r w:rsidRPr="00E87F9D">
              <w:rPr>
                <w:lang w:val="en-US"/>
              </w:rPr>
              <w:t xml:space="preserve">  </w:t>
            </w:r>
            <w:r w:rsidR="00D12B36" w:rsidRPr="006F1917">
              <w:rPr>
                <w:lang w:val="en-US"/>
              </w:rPr>
              <w:t>information</w:t>
            </w:r>
          </w:p>
        </w:tc>
      </w:tr>
      <w:tr w:rsidR="00B55A2B" w:rsidRPr="00E87F9D" w14:paraId="4287976D" w14:textId="77777777" w:rsidTr="00D12B36">
        <w:trPr>
          <w:cantSplit/>
          <w:jc w:val="center"/>
        </w:trPr>
        <w:tc>
          <w:tcPr>
            <w:tcW w:w="2185" w:type="dxa"/>
            <w:tcBorders>
              <w:top w:val="single" w:sz="4" w:space="0" w:color="000000"/>
              <w:bottom w:val="single" w:sz="4" w:space="0" w:color="auto"/>
            </w:tcBorders>
            <w:vAlign w:val="center"/>
          </w:tcPr>
          <w:p w14:paraId="42879769" w14:textId="77777777" w:rsidR="000416C5" w:rsidRPr="00EC3718" w:rsidRDefault="00EC3718" w:rsidP="00BD7900">
            <w:pPr>
              <w:pStyle w:val="TblTextCenter"/>
              <w:rPr>
                <w:rStyle w:val="ReplaceText"/>
              </w:rPr>
            </w:pPr>
            <w:r w:rsidRPr="00EC3718">
              <w:rPr>
                <w:rStyle w:val="ReplaceText"/>
              </w:rPr>
              <w:t>Component 1</w:t>
            </w:r>
          </w:p>
        </w:tc>
        <w:tc>
          <w:tcPr>
            <w:tcW w:w="2218" w:type="dxa"/>
            <w:tcBorders>
              <w:top w:val="single" w:sz="4" w:space="0" w:color="000000"/>
              <w:bottom w:val="single" w:sz="4" w:space="0" w:color="auto"/>
            </w:tcBorders>
            <w:vAlign w:val="center"/>
          </w:tcPr>
          <w:p w14:paraId="4287976A" w14:textId="77777777" w:rsidR="00B55A2B" w:rsidRPr="00E87F9D" w:rsidRDefault="00B55A2B" w:rsidP="00BD7900">
            <w:pPr>
              <w:pStyle w:val="TblTextCenter"/>
            </w:pPr>
          </w:p>
        </w:tc>
        <w:tc>
          <w:tcPr>
            <w:tcW w:w="2633" w:type="dxa"/>
            <w:tcBorders>
              <w:top w:val="single" w:sz="4" w:space="0" w:color="000000"/>
              <w:bottom w:val="single" w:sz="4" w:space="0" w:color="auto"/>
            </w:tcBorders>
            <w:vAlign w:val="center"/>
          </w:tcPr>
          <w:p w14:paraId="4287976B" w14:textId="77777777" w:rsidR="00B55A2B" w:rsidRPr="00E87F9D" w:rsidRDefault="00B55A2B" w:rsidP="00BD7900">
            <w:pPr>
              <w:pStyle w:val="TblTextCenter"/>
            </w:pPr>
          </w:p>
        </w:tc>
        <w:tc>
          <w:tcPr>
            <w:tcW w:w="2434" w:type="dxa"/>
            <w:tcBorders>
              <w:top w:val="single" w:sz="4" w:space="0" w:color="000000"/>
              <w:bottom w:val="single" w:sz="4" w:space="0" w:color="auto"/>
            </w:tcBorders>
            <w:vAlign w:val="center"/>
          </w:tcPr>
          <w:p w14:paraId="4287976C" w14:textId="77777777" w:rsidR="00B55A2B" w:rsidRPr="00E87F9D" w:rsidRDefault="00B55A2B" w:rsidP="00BD7900">
            <w:pPr>
              <w:pStyle w:val="TblTextCenter"/>
            </w:pPr>
          </w:p>
        </w:tc>
      </w:tr>
      <w:tr w:rsidR="000416C5" w:rsidRPr="00E87F9D" w14:paraId="42879772" w14:textId="77777777" w:rsidTr="00D12B36">
        <w:trPr>
          <w:cantSplit/>
          <w:jc w:val="center"/>
        </w:trPr>
        <w:tc>
          <w:tcPr>
            <w:tcW w:w="2185" w:type="dxa"/>
            <w:tcBorders>
              <w:top w:val="single" w:sz="4" w:space="0" w:color="auto"/>
              <w:bottom w:val="single" w:sz="12" w:space="0" w:color="auto"/>
            </w:tcBorders>
            <w:vAlign w:val="center"/>
          </w:tcPr>
          <w:p w14:paraId="4287976E" w14:textId="77777777" w:rsidR="000416C5" w:rsidRPr="00E87F9D" w:rsidRDefault="00EC3718" w:rsidP="00BD7900">
            <w:pPr>
              <w:pStyle w:val="TblTextCenter"/>
            </w:pPr>
            <w:r w:rsidRPr="00EC3718">
              <w:rPr>
                <w:rStyle w:val="ReplaceText"/>
              </w:rPr>
              <w:t xml:space="preserve">Component </w:t>
            </w:r>
            <w:r>
              <w:rPr>
                <w:rStyle w:val="ReplaceText"/>
              </w:rPr>
              <w:t>2</w:t>
            </w:r>
          </w:p>
        </w:tc>
        <w:tc>
          <w:tcPr>
            <w:tcW w:w="2218" w:type="dxa"/>
            <w:tcBorders>
              <w:top w:val="single" w:sz="4" w:space="0" w:color="auto"/>
              <w:bottom w:val="single" w:sz="12" w:space="0" w:color="auto"/>
            </w:tcBorders>
            <w:vAlign w:val="center"/>
          </w:tcPr>
          <w:p w14:paraId="4287976F" w14:textId="77777777" w:rsidR="000416C5" w:rsidRPr="00E87F9D" w:rsidRDefault="000416C5" w:rsidP="00BD7900">
            <w:pPr>
              <w:pStyle w:val="TblTextCenter"/>
            </w:pPr>
          </w:p>
        </w:tc>
        <w:tc>
          <w:tcPr>
            <w:tcW w:w="2633" w:type="dxa"/>
            <w:tcBorders>
              <w:top w:val="single" w:sz="4" w:space="0" w:color="auto"/>
              <w:bottom w:val="single" w:sz="12" w:space="0" w:color="auto"/>
            </w:tcBorders>
            <w:vAlign w:val="center"/>
          </w:tcPr>
          <w:p w14:paraId="42879770" w14:textId="77777777" w:rsidR="000416C5" w:rsidRPr="00E87F9D" w:rsidRDefault="000416C5" w:rsidP="00BD7900">
            <w:pPr>
              <w:pStyle w:val="TblTextCenter"/>
            </w:pPr>
          </w:p>
        </w:tc>
        <w:tc>
          <w:tcPr>
            <w:tcW w:w="2434" w:type="dxa"/>
            <w:tcBorders>
              <w:top w:val="single" w:sz="4" w:space="0" w:color="auto"/>
              <w:bottom w:val="single" w:sz="12" w:space="0" w:color="auto"/>
            </w:tcBorders>
            <w:vAlign w:val="center"/>
          </w:tcPr>
          <w:p w14:paraId="42879771" w14:textId="77777777" w:rsidR="000416C5" w:rsidRPr="00E87F9D" w:rsidRDefault="000416C5" w:rsidP="00BD7900">
            <w:pPr>
              <w:pStyle w:val="TblTextCenter"/>
            </w:pPr>
          </w:p>
        </w:tc>
      </w:tr>
      <w:tr w:rsidR="004F4B7B" w:rsidRPr="00E87F9D" w14:paraId="42879774" w14:textId="77777777" w:rsidTr="004F4B7B">
        <w:trPr>
          <w:cantSplit/>
          <w:jc w:val="center"/>
        </w:trPr>
        <w:tc>
          <w:tcPr>
            <w:tcW w:w="0" w:type="auto"/>
            <w:gridSpan w:val="4"/>
            <w:tcBorders>
              <w:top w:val="single" w:sz="12" w:space="0" w:color="auto"/>
            </w:tcBorders>
            <w:vAlign w:val="center"/>
          </w:tcPr>
          <w:p w14:paraId="42879773" w14:textId="77777777" w:rsidR="000B1A3E" w:rsidRPr="00E87F9D" w:rsidRDefault="000B1A3E" w:rsidP="009B3B79">
            <w:pPr>
              <w:pStyle w:val="TblFigFootnote"/>
              <w:rPr>
                <w:rStyle w:val="ReplaceText"/>
                <w:color w:val="auto"/>
              </w:rPr>
            </w:pPr>
          </w:p>
        </w:tc>
      </w:tr>
    </w:tbl>
    <w:p w14:paraId="42879775" w14:textId="77777777" w:rsidR="00D12B36" w:rsidRDefault="00D12B36" w:rsidP="00D12B36">
      <w:pPr>
        <w:pStyle w:val="InstructionsText"/>
      </w:pPr>
      <w:r>
        <w:t>*</w:t>
      </w:r>
      <w:r w:rsidRPr="00E87F9D">
        <w:t>For solid oral dosage form, it is not required to provide information related to “Material origin of the components”</w:t>
      </w:r>
    </w:p>
    <w:p w14:paraId="42879776" w14:textId="77777777" w:rsidR="004C4118" w:rsidRPr="004C4118" w:rsidRDefault="004C4118" w:rsidP="00FF73DF">
      <w:pPr>
        <w:keepNext/>
        <w:rPr>
          <w:rStyle w:val="ReplaceText"/>
        </w:rPr>
      </w:pPr>
      <w:r w:rsidRPr="004C4118">
        <w:rPr>
          <w:rStyle w:val="ReplaceText"/>
        </w:rPr>
        <w:t>Comments:</w:t>
      </w:r>
    </w:p>
    <w:p w14:paraId="42879777" w14:textId="77777777" w:rsidR="004C4118" w:rsidRPr="004C4118" w:rsidRDefault="004C4118" w:rsidP="004C4118"/>
    <w:p w14:paraId="42879778" w14:textId="3B3E930B" w:rsidR="00B55A2B" w:rsidRPr="00716BA7" w:rsidRDefault="00D12B36" w:rsidP="00415484">
      <w:pPr>
        <w:pStyle w:val="Heading2"/>
      </w:pPr>
      <w:r w:rsidRPr="00716BA7">
        <w:t xml:space="preserve"> </w:t>
      </w:r>
      <w:bookmarkStart w:id="15" w:name="_Toc99712119"/>
      <w:r w:rsidR="00B55A2B" w:rsidRPr="00716BA7">
        <w:t>Water grade used to manufacture the drug product</w:t>
      </w:r>
      <w:bookmarkEnd w:id="15"/>
      <w:r w:rsidR="002C45F7" w:rsidRPr="00716BA7">
        <w:fldChar w:fldCharType="begin"/>
      </w:r>
      <w:r w:rsidR="002C45F7" w:rsidRPr="00716BA7">
        <w:instrText xml:space="preserve"> DOCVARIABLE VAULT_ND_03e3be4c-3d5c-478f-827d-805b6186e5d6 \* MERGEFORMAT </w:instrText>
      </w:r>
      <w:r w:rsidR="002C45F7" w:rsidRPr="00716BA7">
        <w:fldChar w:fldCharType="separate"/>
      </w:r>
      <w:r w:rsidR="005E6AD6">
        <w:t xml:space="preserve"> </w:t>
      </w:r>
      <w:r w:rsidR="002C45F7" w:rsidRPr="00716BA7">
        <w:fldChar w:fldCharType="end"/>
      </w:r>
      <w:fldSimple w:instr=" DOCVARIABLE VAULT_ND_1bec9adc-efd4-4f75-bc7e-681803fe2c62 \* MERGEFORMAT ">
        <w:r w:rsidR="005E6AD6">
          <w:t xml:space="preserve"> </w:t>
        </w:r>
      </w:fldSimple>
    </w:p>
    <w:p w14:paraId="42879779" w14:textId="77777777" w:rsidR="00415484" w:rsidRPr="00E87F9D" w:rsidRDefault="00415484" w:rsidP="00415484">
      <w:pPr>
        <w:pStyle w:val="InstructionsText"/>
      </w:pPr>
      <w:r w:rsidRPr="00E87F9D">
        <w:t>e.g.: purified water, water for injection… compliant with compendial (e.g., European Pharmacopoeia, Japanese Pharmacopoeia, US Pharmacopeial Convention) water quality requirements.</w:t>
      </w:r>
    </w:p>
    <w:p w14:paraId="4287977A" w14:textId="77777777" w:rsidR="00415484" w:rsidRPr="00415484" w:rsidRDefault="00415484" w:rsidP="00415484">
      <w:r>
        <w:t xml:space="preserve">Description: </w:t>
      </w:r>
      <w:r w:rsidRPr="00415484">
        <w:rPr>
          <w:rStyle w:val="ReplaceText"/>
        </w:rPr>
        <w:t>Purified</w:t>
      </w:r>
      <w:r>
        <w:t xml:space="preserve"> water</w:t>
      </w:r>
    </w:p>
    <w:p w14:paraId="4287977B" w14:textId="78F95CAA" w:rsidR="00B55A2B" w:rsidRPr="00716BA7" w:rsidRDefault="00B55A2B" w:rsidP="00C440CC">
      <w:pPr>
        <w:pStyle w:val="Heading2"/>
      </w:pPr>
      <w:bookmarkStart w:id="16" w:name="_Toc99712120"/>
      <w:r w:rsidRPr="00716BA7">
        <w:t>Manufacturing  equipment/process</w:t>
      </w:r>
      <w:bookmarkEnd w:id="16"/>
      <w:r w:rsidR="002C45F7" w:rsidRPr="00716BA7">
        <w:fldChar w:fldCharType="begin"/>
      </w:r>
      <w:r w:rsidR="002C45F7" w:rsidRPr="00716BA7">
        <w:instrText xml:space="preserve"> DOCVARIABLE VAULT_ND_9b05dc4b-6e76-44f5-a965-4b8246426738 \* MERGEFORMAT </w:instrText>
      </w:r>
      <w:r w:rsidR="002C45F7" w:rsidRPr="00716BA7">
        <w:fldChar w:fldCharType="separate"/>
      </w:r>
      <w:r w:rsidR="005E6AD6">
        <w:t xml:space="preserve"> </w:t>
      </w:r>
      <w:r w:rsidR="002C45F7" w:rsidRPr="00716BA7">
        <w:fldChar w:fldCharType="end"/>
      </w:r>
    </w:p>
    <w:p w14:paraId="4287977C" w14:textId="77777777" w:rsidR="007B7B35" w:rsidRPr="00E87F9D" w:rsidRDefault="007B7B35" w:rsidP="007B7B35">
      <w:pPr>
        <w:pStyle w:val="InstructionsText"/>
      </w:pPr>
      <w:r w:rsidRPr="00E87F9D">
        <w:t xml:space="preserve">eg, Give a short description of the used Manufacturing equipment / Give information on the process, such as : solid mixing (blending), granulation, </w:t>
      </w:r>
      <w:r w:rsidR="00E87F9D" w:rsidRPr="00E87F9D">
        <w:t>tableting</w:t>
      </w:r>
      <w:r w:rsidRPr="00E87F9D">
        <w:t xml:space="preserve"> (compression), coating and particles size reduction, hot melt extrusion, for liquid product manufacture: dissolution or suspension of solid excipients, filling </w:t>
      </w:r>
      <w:r w:rsidR="00E87F9D" w:rsidRPr="00E87F9D">
        <w:t>lyophilization</w:t>
      </w:r>
      <w:r w:rsidRPr="00E87F9D">
        <w:t xml:space="preserve">,…. / Explain if </w:t>
      </w:r>
      <w:r w:rsidR="00E74CE5">
        <w:t>f</w:t>
      </w:r>
      <w:r w:rsidRPr="00E87F9D">
        <w:t>luids are used for processing (</w:t>
      </w:r>
      <w:r w:rsidR="00E74CE5">
        <w:t>a</w:t>
      </w:r>
      <w:r w:rsidRPr="00E87F9D">
        <w:t xml:space="preserve">ir, other gases: </w:t>
      </w:r>
      <w:r w:rsidR="00E74CE5">
        <w:t>o</w:t>
      </w:r>
      <w:r w:rsidRPr="00E87F9D">
        <w:t xml:space="preserve">xygen, </w:t>
      </w:r>
      <w:r w:rsidR="00E74CE5">
        <w:t>c</w:t>
      </w:r>
      <w:r w:rsidRPr="00E87F9D">
        <w:t xml:space="preserve">arbon dioxide, </w:t>
      </w:r>
      <w:r w:rsidR="00E74CE5">
        <w:t>ni</w:t>
      </w:r>
      <w:r w:rsidRPr="00E87F9D">
        <w:t>trogen) and which quality grade</w:t>
      </w:r>
    </w:p>
    <w:p w14:paraId="4287977D" w14:textId="77777777" w:rsidR="00356E57" w:rsidRPr="00E87F9D" w:rsidRDefault="00B46671" w:rsidP="00356E57">
      <w:pPr>
        <w:pStyle w:val="InstructionsText"/>
        <w:rPr>
          <w:rFonts w:eastAsia="Times New Roman" w:cs="Arial"/>
          <w:color w:val="auto"/>
          <w:sz w:val="18"/>
          <w:szCs w:val="18"/>
        </w:rPr>
      </w:pPr>
      <w:r>
        <w:t>A</w:t>
      </w:r>
      <w:r w:rsidR="00356E57" w:rsidRPr="00E87F9D">
        <w:t xml:space="preserve">dd flow chart </w:t>
      </w:r>
    </w:p>
    <w:p w14:paraId="4287977E" w14:textId="77777777" w:rsidR="00C440CC" w:rsidRDefault="00415484" w:rsidP="00C440CC">
      <w:pPr>
        <w:rPr>
          <w:rStyle w:val="ReplaceText"/>
        </w:rPr>
      </w:pPr>
      <w:r>
        <w:rPr>
          <w:rStyle w:val="ReplaceText"/>
        </w:rPr>
        <w:t>Description</w:t>
      </w:r>
    </w:p>
    <w:p w14:paraId="4287977F" w14:textId="77777777" w:rsidR="00415484" w:rsidRDefault="00415484" w:rsidP="00C440CC">
      <w:pPr>
        <w:rPr>
          <w:rStyle w:val="ReplaceText"/>
        </w:rPr>
      </w:pPr>
      <w:r>
        <w:rPr>
          <w:rStyle w:val="ReplaceText"/>
        </w:rPr>
        <w:t>Xxx</w:t>
      </w:r>
    </w:p>
    <w:p w14:paraId="42879780" w14:textId="77777777" w:rsidR="00415484" w:rsidRDefault="00415484" w:rsidP="00C440CC">
      <w:pPr>
        <w:rPr>
          <w:rStyle w:val="ReplaceText"/>
        </w:rPr>
      </w:pPr>
      <w:r>
        <w:rPr>
          <w:rStyle w:val="ReplaceText"/>
        </w:rPr>
        <w:t>Equipment</w:t>
      </w:r>
    </w:p>
    <w:p w14:paraId="42879781" w14:textId="77777777" w:rsidR="00415484" w:rsidRDefault="00415484" w:rsidP="00415484">
      <w:pPr>
        <w:pStyle w:val="ListBulletLevel1"/>
        <w:rPr>
          <w:rStyle w:val="ReplaceText"/>
        </w:rPr>
      </w:pPr>
    </w:p>
    <w:p w14:paraId="42879782" w14:textId="77777777" w:rsidR="00415484" w:rsidRDefault="00415484" w:rsidP="007D60EB">
      <w:pPr>
        <w:pStyle w:val="ListBulletLevel1"/>
        <w:numPr>
          <w:ilvl w:val="0"/>
          <w:numId w:val="16"/>
        </w:numPr>
        <w:rPr>
          <w:rStyle w:val="ReplaceText"/>
        </w:rPr>
      </w:pPr>
    </w:p>
    <w:p w14:paraId="42879783" w14:textId="77777777" w:rsidR="007D60EB" w:rsidRDefault="007D60EB" w:rsidP="007D60EB">
      <w:pPr>
        <w:rPr>
          <w:rStyle w:val="ReplaceText"/>
        </w:rPr>
      </w:pPr>
      <w:r>
        <w:rPr>
          <w:rStyle w:val="ReplaceText"/>
        </w:rPr>
        <w:t>M</w:t>
      </w:r>
      <w:r w:rsidRPr="007D60EB">
        <w:rPr>
          <w:rStyle w:val="ReplaceText"/>
        </w:rPr>
        <w:t>aterial type in contact with DP.</w:t>
      </w:r>
    </w:p>
    <w:p w14:paraId="42879784" w14:textId="77777777" w:rsidR="007D60EB" w:rsidRDefault="007D60EB" w:rsidP="007D60EB">
      <w:pPr>
        <w:pStyle w:val="ListBulletLevel1"/>
        <w:numPr>
          <w:ilvl w:val="0"/>
          <w:numId w:val="17"/>
        </w:numPr>
        <w:rPr>
          <w:rStyle w:val="ReplaceText"/>
        </w:rPr>
      </w:pPr>
    </w:p>
    <w:p w14:paraId="42879785" w14:textId="07C29706" w:rsidR="00D76631" w:rsidRPr="00415484" w:rsidRDefault="00D76631" w:rsidP="007D60EB">
      <w:pPr>
        <w:pStyle w:val="Caption"/>
        <w:rPr>
          <w:rStyle w:val="ReplaceText"/>
        </w:rPr>
      </w:pPr>
      <w:r w:rsidRPr="00415484">
        <w:rPr>
          <w:rStyle w:val="ReplaceText"/>
        </w:rPr>
        <w:t xml:space="preserve"> </w:t>
      </w:r>
      <w:bookmarkStart w:id="17" w:name="_Toc99712130"/>
      <w:r w:rsidRPr="00415484">
        <w:rPr>
          <w:rStyle w:val="ReplaceText"/>
        </w:rPr>
        <w:t>Figure </w:t>
      </w:r>
      <w:r w:rsidRPr="00415484">
        <w:rPr>
          <w:rStyle w:val="ReplaceText"/>
        </w:rPr>
        <w:fldChar w:fldCharType="begin"/>
      </w:r>
      <w:r w:rsidRPr="00415484">
        <w:rPr>
          <w:rStyle w:val="ReplaceText"/>
        </w:rPr>
        <w:instrText xml:space="preserve"> SEQ Figure \* ARABIC </w:instrText>
      </w:r>
      <w:r w:rsidRPr="00415484">
        <w:rPr>
          <w:rStyle w:val="ReplaceText"/>
        </w:rPr>
        <w:fldChar w:fldCharType="separate"/>
      </w:r>
      <w:r w:rsidR="005E6AD6">
        <w:rPr>
          <w:rStyle w:val="ReplaceText"/>
          <w:noProof/>
        </w:rPr>
        <w:t>1</w:t>
      </w:r>
      <w:r w:rsidRPr="00415484">
        <w:rPr>
          <w:rStyle w:val="ReplaceText"/>
        </w:rPr>
        <w:fldChar w:fldCharType="end"/>
      </w:r>
      <w:r w:rsidRPr="00415484">
        <w:rPr>
          <w:rStyle w:val="ReplaceText"/>
        </w:rPr>
        <w:t xml:space="preserve"> ­ Manufacturing flow chart of DP process</w:t>
      </w:r>
      <w:bookmarkEnd w:id="17"/>
      <w:r w:rsidR="002C45F7">
        <w:rPr>
          <w:rStyle w:val="ReplaceText"/>
        </w:rPr>
        <w:fldChar w:fldCharType="begin"/>
      </w:r>
      <w:r w:rsidR="002C45F7">
        <w:rPr>
          <w:rStyle w:val="ReplaceText"/>
        </w:rPr>
        <w:instrText xml:space="preserve"> DOCVARIABLE vault_nd_b290051d-67c5-49e5-b023-33353dbe9993 \* MERGEFORMAT </w:instrText>
      </w:r>
      <w:r w:rsidR="002C45F7">
        <w:rPr>
          <w:rStyle w:val="ReplaceText"/>
        </w:rPr>
        <w:fldChar w:fldCharType="separate"/>
      </w:r>
      <w:r w:rsidR="005E6AD6">
        <w:rPr>
          <w:rStyle w:val="ReplaceText"/>
        </w:rPr>
        <w:t xml:space="preserve"> </w:t>
      </w:r>
      <w:r w:rsidR="002C45F7">
        <w:rPr>
          <w:rStyle w:val="ReplaceText"/>
        </w:rPr>
        <w:fldChar w:fldCharType="end"/>
      </w:r>
    </w:p>
    <w:tbl>
      <w:tblPr>
        <w:tblW w:w="5015" w:type="pct"/>
        <w:tblLayout w:type="fixed"/>
        <w:tblCellMar>
          <w:left w:w="57" w:type="dxa"/>
          <w:right w:w="57" w:type="dxa"/>
        </w:tblCellMar>
        <w:tblLook w:val="0000" w:firstRow="0" w:lastRow="0" w:firstColumn="0" w:lastColumn="0" w:noHBand="0" w:noVBand="0"/>
      </w:tblPr>
      <w:tblGrid>
        <w:gridCol w:w="2552"/>
        <w:gridCol w:w="283"/>
        <w:gridCol w:w="426"/>
        <w:gridCol w:w="23"/>
        <w:gridCol w:w="460"/>
        <w:gridCol w:w="685"/>
        <w:gridCol w:w="107"/>
        <w:gridCol w:w="121"/>
        <w:gridCol w:w="1013"/>
        <w:gridCol w:w="427"/>
        <w:gridCol w:w="850"/>
        <w:gridCol w:w="2551"/>
      </w:tblGrid>
      <w:tr w:rsidR="00D76631" w:rsidRPr="00D76631" w14:paraId="4287978D" w14:textId="77777777" w:rsidTr="00D76631">
        <w:tc>
          <w:tcPr>
            <w:tcW w:w="2552" w:type="dxa"/>
            <w:tcBorders>
              <w:top w:val="single" w:sz="4" w:space="0" w:color="auto"/>
              <w:bottom w:val="single" w:sz="4" w:space="0" w:color="auto"/>
            </w:tcBorders>
            <w:vAlign w:val="center"/>
          </w:tcPr>
          <w:p w14:paraId="42879786" w14:textId="77777777" w:rsidR="00D76631" w:rsidRPr="00D76631" w:rsidRDefault="00D76631" w:rsidP="00D76631">
            <w:pPr>
              <w:pStyle w:val="TblHeadingCenter"/>
            </w:pPr>
            <w:r w:rsidRPr="00D76631">
              <w:t>Components</w:t>
            </w:r>
          </w:p>
        </w:tc>
        <w:tc>
          <w:tcPr>
            <w:tcW w:w="283" w:type="dxa"/>
            <w:tcBorders>
              <w:top w:val="single" w:sz="4" w:space="0" w:color="auto"/>
              <w:left w:val="nil"/>
              <w:bottom w:val="single" w:sz="4" w:space="0" w:color="auto"/>
              <w:right w:val="single" w:sz="4" w:space="0" w:color="auto"/>
            </w:tcBorders>
            <w:vAlign w:val="center"/>
          </w:tcPr>
          <w:p w14:paraId="42879787" w14:textId="77777777" w:rsidR="00D76631" w:rsidRPr="00D76631" w:rsidRDefault="00D76631" w:rsidP="00D76631">
            <w:pPr>
              <w:pStyle w:val="TblHeadingCenter"/>
            </w:pPr>
          </w:p>
        </w:tc>
        <w:tc>
          <w:tcPr>
            <w:tcW w:w="426" w:type="dxa"/>
            <w:tcBorders>
              <w:top w:val="single" w:sz="4" w:space="0" w:color="auto"/>
              <w:left w:val="single" w:sz="4" w:space="0" w:color="auto"/>
              <w:bottom w:val="single" w:sz="4" w:space="0" w:color="auto"/>
            </w:tcBorders>
            <w:vAlign w:val="center"/>
          </w:tcPr>
          <w:p w14:paraId="42879788" w14:textId="77777777" w:rsidR="00D76631" w:rsidRPr="00D76631" w:rsidRDefault="00D76631" w:rsidP="00D76631">
            <w:pPr>
              <w:pStyle w:val="TblHeadingCenter"/>
            </w:pPr>
          </w:p>
        </w:tc>
        <w:tc>
          <w:tcPr>
            <w:tcW w:w="2409" w:type="dxa"/>
            <w:gridSpan w:val="6"/>
            <w:tcBorders>
              <w:top w:val="single" w:sz="4" w:space="0" w:color="auto"/>
              <w:bottom w:val="single" w:sz="4" w:space="0" w:color="auto"/>
            </w:tcBorders>
            <w:vAlign w:val="center"/>
          </w:tcPr>
          <w:p w14:paraId="42879789" w14:textId="77777777" w:rsidR="00D76631" w:rsidRPr="00D76631" w:rsidRDefault="00D76631" w:rsidP="00D76631">
            <w:pPr>
              <w:pStyle w:val="TblHeadingCenter"/>
            </w:pPr>
            <w:r w:rsidRPr="00D76631">
              <w:t>Operations</w:t>
            </w:r>
          </w:p>
        </w:tc>
        <w:tc>
          <w:tcPr>
            <w:tcW w:w="427" w:type="dxa"/>
            <w:tcBorders>
              <w:top w:val="single" w:sz="4" w:space="0" w:color="auto"/>
              <w:left w:val="nil"/>
              <w:bottom w:val="single" w:sz="4" w:space="0" w:color="auto"/>
              <w:right w:val="single" w:sz="4" w:space="0" w:color="auto"/>
            </w:tcBorders>
            <w:vAlign w:val="center"/>
          </w:tcPr>
          <w:p w14:paraId="4287978A" w14:textId="77777777" w:rsidR="00D76631" w:rsidRPr="00D76631" w:rsidRDefault="00D76631" w:rsidP="00D76631">
            <w:pPr>
              <w:pStyle w:val="TblHeadingCenter"/>
            </w:pPr>
          </w:p>
        </w:tc>
        <w:tc>
          <w:tcPr>
            <w:tcW w:w="850" w:type="dxa"/>
            <w:tcBorders>
              <w:top w:val="single" w:sz="4" w:space="0" w:color="auto"/>
              <w:left w:val="single" w:sz="4" w:space="0" w:color="auto"/>
              <w:bottom w:val="single" w:sz="4" w:space="0" w:color="auto"/>
              <w:right w:val="single" w:sz="4" w:space="0" w:color="auto"/>
            </w:tcBorders>
            <w:vAlign w:val="center"/>
          </w:tcPr>
          <w:p w14:paraId="4287978B" w14:textId="77777777" w:rsidR="00D76631" w:rsidRPr="00D76631" w:rsidRDefault="00D76631" w:rsidP="00D76631">
            <w:pPr>
              <w:pStyle w:val="TblHeadingCenter"/>
            </w:pPr>
            <w:r w:rsidRPr="00D76631">
              <w:t>Steps</w:t>
            </w:r>
          </w:p>
        </w:tc>
        <w:tc>
          <w:tcPr>
            <w:tcW w:w="2551" w:type="dxa"/>
            <w:tcBorders>
              <w:top w:val="single" w:sz="4" w:space="0" w:color="auto"/>
              <w:left w:val="single" w:sz="4" w:space="0" w:color="auto"/>
              <w:bottom w:val="single" w:sz="4" w:space="0" w:color="auto"/>
            </w:tcBorders>
            <w:vAlign w:val="center"/>
          </w:tcPr>
          <w:p w14:paraId="4287978C" w14:textId="77777777" w:rsidR="00D76631" w:rsidRPr="006A0FEA" w:rsidRDefault="00D76631" w:rsidP="00D76631">
            <w:pPr>
              <w:pStyle w:val="TblHeadingCenter"/>
              <w:rPr>
                <w:lang w:val="en-US"/>
              </w:rPr>
            </w:pPr>
            <w:r w:rsidRPr="006A0FEA">
              <w:rPr>
                <w:lang w:val="en-US"/>
              </w:rPr>
              <w:t>In-process controls (IPC) and checks</w:t>
            </w:r>
          </w:p>
        </w:tc>
      </w:tr>
      <w:tr w:rsidR="00D76631" w:rsidRPr="00D76631" w14:paraId="42879795" w14:textId="77777777" w:rsidTr="00D76631">
        <w:tc>
          <w:tcPr>
            <w:tcW w:w="2552" w:type="dxa"/>
            <w:tcBorders>
              <w:top w:val="single" w:sz="4" w:space="0" w:color="auto"/>
            </w:tcBorders>
            <w:vAlign w:val="center"/>
          </w:tcPr>
          <w:p w14:paraId="4287978E" w14:textId="77777777" w:rsidR="00D76631" w:rsidRPr="00D76631" w:rsidRDefault="00D76631" w:rsidP="00D76631">
            <w:pPr>
              <w:pStyle w:val="TblTextLeft"/>
              <w:spacing w:before="0" w:after="0"/>
              <w:rPr>
                <w:rStyle w:val="ReplaceText"/>
              </w:rPr>
            </w:pPr>
          </w:p>
        </w:tc>
        <w:tc>
          <w:tcPr>
            <w:tcW w:w="283" w:type="dxa"/>
            <w:tcBorders>
              <w:top w:val="single" w:sz="4" w:space="0" w:color="auto"/>
              <w:left w:val="nil"/>
              <w:right w:val="single" w:sz="4" w:space="0" w:color="auto"/>
            </w:tcBorders>
            <w:vAlign w:val="center"/>
          </w:tcPr>
          <w:p w14:paraId="4287978F" w14:textId="77777777" w:rsidR="00D76631" w:rsidRPr="00D76631" w:rsidRDefault="00D76631" w:rsidP="00D76631">
            <w:pPr>
              <w:pStyle w:val="TblTextLeft"/>
              <w:keepNext/>
              <w:rPr>
                <w:rStyle w:val="ReplaceText"/>
              </w:rPr>
            </w:pPr>
          </w:p>
        </w:tc>
        <w:tc>
          <w:tcPr>
            <w:tcW w:w="426" w:type="dxa"/>
            <w:tcBorders>
              <w:top w:val="single" w:sz="4" w:space="0" w:color="auto"/>
              <w:left w:val="single" w:sz="4" w:space="0" w:color="auto"/>
            </w:tcBorders>
            <w:vAlign w:val="center"/>
          </w:tcPr>
          <w:p w14:paraId="42879790" w14:textId="77777777" w:rsidR="00D76631" w:rsidRPr="00D76631" w:rsidRDefault="00D76631" w:rsidP="00D76631">
            <w:pPr>
              <w:pStyle w:val="TblTextCenter"/>
              <w:keepNext/>
              <w:rPr>
                <w:rStyle w:val="ReplaceText"/>
              </w:rPr>
            </w:pPr>
          </w:p>
        </w:tc>
        <w:tc>
          <w:tcPr>
            <w:tcW w:w="2409" w:type="dxa"/>
            <w:gridSpan w:val="6"/>
            <w:tcBorders>
              <w:top w:val="single" w:sz="4" w:space="0" w:color="auto"/>
              <w:bottom w:val="single" w:sz="4" w:space="0" w:color="auto"/>
            </w:tcBorders>
            <w:vAlign w:val="center"/>
          </w:tcPr>
          <w:p w14:paraId="42879791" w14:textId="77777777" w:rsidR="00D76631" w:rsidRPr="00D76631" w:rsidRDefault="00D76631" w:rsidP="00D76631">
            <w:pPr>
              <w:pStyle w:val="TblTextCenter"/>
              <w:keepNext/>
              <w:rPr>
                <w:rStyle w:val="ReplaceText"/>
              </w:rPr>
            </w:pPr>
          </w:p>
        </w:tc>
        <w:tc>
          <w:tcPr>
            <w:tcW w:w="427" w:type="dxa"/>
            <w:tcBorders>
              <w:top w:val="single" w:sz="4" w:space="0" w:color="auto"/>
              <w:left w:val="nil"/>
              <w:right w:val="single" w:sz="4" w:space="0" w:color="auto"/>
            </w:tcBorders>
            <w:vAlign w:val="center"/>
          </w:tcPr>
          <w:p w14:paraId="42879792" w14:textId="77777777" w:rsidR="00D76631" w:rsidRPr="00D76631" w:rsidRDefault="00D76631" w:rsidP="00D76631">
            <w:pPr>
              <w:pStyle w:val="TblTextCenter"/>
              <w:keepNext/>
              <w:rPr>
                <w:rStyle w:val="ReplaceText"/>
              </w:rPr>
            </w:pPr>
          </w:p>
        </w:tc>
        <w:tc>
          <w:tcPr>
            <w:tcW w:w="850" w:type="dxa"/>
            <w:tcBorders>
              <w:top w:val="single" w:sz="4" w:space="0" w:color="auto"/>
              <w:left w:val="single" w:sz="4" w:space="0" w:color="auto"/>
              <w:right w:val="single" w:sz="4" w:space="0" w:color="auto"/>
            </w:tcBorders>
            <w:vAlign w:val="center"/>
          </w:tcPr>
          <w:p w14:paraId="42879793" w14:textId="77777777" w:rsidR="00D76631" w:rsidRPr="00D76631" w:rsidRDefault="00D76631" w:rsidP="00D76631">
            <w:pPr>
              <w:pStyle w:val="TblTextCenter"/>
              <w:keepNext/>
              <w:rPr>
                <w:rStyle w:val="ReplaceText"/>
              </w:rPr>
            </w:pPr>
          </w:p>
        </w:tc>
        <w:tc>
          <w:tcPr>
            <w:tcW w:w="2551" w:type="dxa"/>
            <w:tcBorders>
              <w:top w:val="single" w:sz="4" w:space="0" w:color="auto"/>
              <w:left w:val="single" w:sz="4" w:space="0" w:color="auto"/>
            </w:tcBorders>
            <w:vAlign w:val="center"/>
          </w:tcPr>
          <w:p w14:paraId="42879794" w14:textId="77777777" w:rsidR="00D76631" w:rsidRPr="00D76631" w:rsidRDefault="00D76631" w:rsidP="00D76631">
            <w:pPr>
              <w:pStyle w:val="TblTextCenter"/>
              <w:keepNext/>
              <w:rPr>
                <w:rStyle w:val="ReplaceText"/>
              </w:rPr>
            </w:pPr>
          </w:p>
        </w:tc>
      </w:tr>
      <w:tr w:rsidR="00D76631" w:rsidRPr="00D76631" w14:paraId="4287979D" w14:textId="77777777" w:rsidTr="00D76631">
        <w:tblPrEx>
          <w:tblBorders>
            <w:right w:val="single" w:sz="4" w:space="0" w:color="auto"/>
          </w:tblBorders>
        </w:tblPrEx>
        <w:tc>
          <w:tcPr>
            <w:tcW w:w="2552" w:type="dxa"/>
            <w:tcBorders>
              <w:right w:val="nil"/>
            </w:tcBorders>
            <w:vAlign w:val="center"/>
          </w:tcPr>
          <w:p w14:paraId="42879796" w14:textId="77777777" w:rsidR="00D76631" w:rsidRPr="00D76631" w:rsidRDefault="00D76631" w:rsidP="00D76631">
            <w:pPr>
              <w:pStyle w:val="TblTextLeft"/>
              <w:spacing w:before="0" w:after="0"/>
              <w:rPr>
                <w:rStyle w:val="ReplaceText"/>
              </w:rPr>
            </w:pPr>
            <w:r w:rsidRPr="00D76631">
              <w:rPr>
                <w:rStyle w:val="ReplaceText"/>
              </w:rPr>
              <w:t xml:space="preserve"> </w:t>
            </w:r>
          </w:p>
        </w:tc>
        <w:tc>
          <w:tcPr>
            <w:tcW w:w="283" w:type="dxa"/>
            <w:tcBorders>
              <w:left w:val="nil"/>
              <w:bottom w:val="nil"/>
              <w:right w:val="single" w:sz="4" w:space="0" w:color="auto"/>
            </w:tcBorders>
            <w:vAlign w:val="center"/>
          </w:tcPr>
          <w:p w14:paraId="42879797" w14:textId="77777777" w:rsidR="00D76631" w:rsidRPr="00D76631" w:rsidRDefault="00D76631" w:rsidP="00D76631">
            <w:pPr>
              <w:pStyle w:val="TblTextLeft"/>
              <w:keepNext/>
              <w:spacing w:before="0" w:after="0"/>
              <w:rPr>
                <w:rStyle w:val="ReplaceText"/>
              </w:rPr>
            </w:pPr>
          </w:p>
        </w:tc>
        <w:tc>
          <w:tcPr>
            <w:tcW w:w="426" w:type="dxa"/>
            <w:tcBorders>
              <w:left w:val="single" w:sz="4" w:space="0" w:color="auto"/>
              <w:bottom w:val="nil"/>
              <w:right w:val="single" w:sz="4" w:space="0" w:color="auto"/>
            </w:tcBorders>
            <w:vAlign w:val="center"/>
          </w:tcPr>
          <w:p w14:paraId="42879798" w14:textId="77777777" w:rsidR="00D76631" w:rsidRPr="00D76631" w:rsidRDefault="00D76631" w:rsidP="00D76631">
            <w:pPr>
              <w:pStyle w:val="TblTextCenter"/>
              <w:keepNext/>
              <w:rPr>
                <w:rStyle w:val="ReplaceText"/>
              </w:rPr>
            </w:pPr>
          </w:p>
        </w:tc>
        <w:tc>
          <w:tcPr>
            <w:tcW w:w="2409" w:type="dxa"/>
            <w:gridSpan w:val="6"/>
            <w:vMerge w:val="restart"/>
            <w:tcBorders>
              <w:left w:val="single" w:sz="4" w:space="0" w:color="auto"/>
              <w:right w:val="single" w:sz="4" w:space="0" w:color="auto"/>
            </w:tcBorders>
            <w:vAlign w:val="center"/>
          </w:tcPr>
          <w:p w14:paraId="42879799" w14:textId="77777777" w:rsidR="00D76631" w:rsidRPr="00D76631" w:rsidRDefault="00D76631" w:rsidP="00D76631">
            <w:pPr>
              <w:pStyle w:val="TblTextCenter"/>
              <w:keepNext/>
              <w:rPr>
                <w:rStyle w:val="ReplaceText"/>
              </w:rPr>
            </w:pPr>
            <w:r w:rsidRPr="00D76631">
              <w:rPr>
                <w:rStyle w:val="ReplaceText"/>
              </w:rPr>
              <w:t>Weighing of components</w:t>
            </w:r>
          </w:p>
        </w:tc>
        <w:tc>
          <w:tcPr>
            <w:tcW w:w="427" w:type="dxa"/>
            <w:tcBorders>
              <w:left w:val="single" w:sz="4" w:space="0" w:color="auto"/>
              <w:right w:val="single" w:sz="4" w:space="0" w:color="auto"/>
            </w:tcBorders>
            <w:vAlign w:val="center"/>
          </w:tcPr>
          <w:p w14:paraId="4287979A" w14:textId="77777777" w:rsidR="00D76631" w:rsidRPr="00D76631" w:rsidRDefault="00D76631" w:rsidP="00D76631">
            <w:pPr>
              <w:pStyle w:val="TblTextCenter"/>
              <w:keepNext/>
              <w:rPr>
                <w:rStyle w:val="ReplaceText"/>
              </w:rPr>
            </w:pPr>
          </w:p>
        </w:tc>
        <w:tc>
          <w:tcPr>
            <w:tcW w:w="850" w:type="dxa"/>
            <w:vMerge w:val="restart"/>
            <w:tcBorders>
              <w:left w:val="single" w:sz="4" w:space="0" w:color="auto"/>
              <w:right w:val="single" w:sz="4" w:space="0" w:color="auto"/>
            </w:tcBorders>
            <w:vAlign w:val="center"/>
          </w:tcPr>
          <w:p w14:paraId="4287979B" w14:textId="77777777" w:rsidR="00D76631" w:rsidRPr="00D76631" w:rsidRDefault="00D76631" w:rsidP="00D76631">
            <w:pPr>
              <w:pStyle w:val="TblTextCenter"/>
              <w:keepNext/>
              <w:rPr>
                <w:rStyle w:val="ReplaceText"/>
              </w:rPr>
            </w:pPr>
            <w:r w:rsidRPr="00D76631">
              <w:rPr>
                <w:rStyle w:val="ReplaceText"/>
              </w:rPr>
              <w:t>1</w:t>
            </w:r>
          </w:p>
        </w:tc>
        <w:tc>
          <w:tcPr>
            <w:tcW w:w="2551" w:type="dxa"/>
            <w:tcBorders>
              <w:left w:val="single" w:sz="4" w:space="0" w:color="auto"/>
              <w:right w:val="nil"/>
            </w:tcBorders>
            <w:vAlign w:val="center"/>
          </w:tcPr>
          <w:p w14:paraId="4287979C" w14:textId="77777777" w:rsidR="00D76631" w:rsidRPr="00D76631" w:rsidRDefault="00D76631" w:rsidP="00D76631">
            <w:pPr>
              <w:pStyle w:val="TblTextCenter"/>
              <w:keepNext/>
              <w:rPr>
                <w:rStyle w:val="ReplaceText"/>
              </w:rPr>
            </w:pPr>
          </w:p>
        </w:tc>
      </w:tr>
      <w:tr w:rsidR="00D76631" w:rsidRPr="00D76631" w14:paraId="428797A5" w14:textId="77777777" w:rsidTr="00D76631">
        <w:tblPrEx>
          <w:tblBorders>
            <w:right w:val="single" w:sz="4" w:space="0" w:color="auto"/>
          </w:tblBorders>
        </w:tblPrEx>
        <w:tc>
          <w:tcPr>
            <w:tcW w:w="2552" w:type="dxa"/>
            <w:tcBorders>
              <w:bottom w:val="nil"/>
              <w:right w:val="nil"/>
            </w:tcBorders>
            <w:vAlign w:val="center"/>
          </w:tcPr>
          <w:p w14:paraId="4287979E" w14:textId="77777777" w:rsidR="00D76631" w:rsidRPr="00D76631" w:rsidRDefault="00D76631" w:rsidP="00D76631">
            <w:pPr>
              <w:pStyle w:val="TblTextLeft"/>
              <w:spacing w:before="0" w:after="0"/>
              <w:rPr>
                <w:rStyle w:val="ReplaceText"/>
              </w:rPr>
            </w:pPr>
            <w:r w:rsidRPr="00D76631">
              <w:rPr>
                <w:rStyle w:val="ReplaceText"/>
              </w:rPr>
              <w:t xml:space="preserve">   </w:t>
            </w:r>
          </w:p>
        </w:tc>
        <w:tc>
          <w:tcPr>
            <w:tcW w:w="283" w:type="dxa"/>
            <w:tcBorders>
              <w:top w:val="nil"/>
              <w:left w:val="nil"/>
              <w:right w:val="single" w:sz="4" w:space="0" w:color="auto"/>
            </w:tcBorders>
            <w:vAlign w:val="center"/>
          </w:tcPr>
          <w:p w14:paraId="4287979F" w14:textId="77777777" w:rsidR="00D76631" w:rsidRPr="00D76631" w:rsidRDefault="00D76631" w:rsidP="00D76631">
            <w:pPr>
              <w:pStyle w:val="TblTextLeft"/>
              <w:keepNext/>
              <w:spacing w:before="0" w:after="0"/>
              <w:rPr>
                <w:rStyle w:val="ReplaceText"/>
              </w:rPr>
            </w:pPr>
          </w:p>
        </w:tc>
        <w:tc>
          <w:tcPr>
            <w:tcW w:w="426" w:type="dxa"/>
            <w:tcBorders>
              <w:top w:val="nil"/>
              <w:left w:val="single" w:sz="4" w:space="0" w:color="auto"/>
              <w:right w:val="single" w:sz="4" w:space="0" w:color="auto"/>
            </w:tcBorders>
            <w:vAlign w:val="center"/>
          </w:tcPr>
          <w:p w14:paraId="428797A0" w14:textId="77777777" w:rsidR="00D76631" w:rsidRPr="00D76631" w:rsidRDefault="00D76631" w:rsidP="00D76631">
            <w:pPr>
              <w:pStyle w:val="TblTextCenter"/>
              <w:keepNext/>
              <w:rPr>
                <w:rStyle w:val="ReplaceText"/>
              </w:rPr>
            </w:pPr>
          </w:p>
        </w:tc>
        <w:tc>
          <w:tcPr>
            <w:tcW w:w="2409" w:type="dxa"/>
            <w:gridSpan w:val="6"/>
            <w:vMerge/>
            <w:tcBorders>
              <w:left w:val="single" w:sz="4" w:space="0" w:color="auto"/>
              <w:bottom w:val="single" w:sz="4" w:space="0" w:color="auto"/>
              <w:right w:val="single" w:sz="4" w:space="0" w:color="auto"/>
            </w:tcBorders>
            <w:vAlign w:val="center"/>
          </w:tcPr>
          <w:p w14:paraId="428797A1" w14:textId="77777777" w:rsidR="00D76631" w:rsidRPr="00D76631" w:rsidRDefault="00D76631" w:rsidP="00D76631">
            <w:pPr>
              <w:pStyle w:val="TblTextCenter"/>
              <w:keepNext/>
              <w:rPr>
                <w:rStyle w:val="ReplaceText"/>
              </w:rPr>
            </w:pPr>
          </w:p>
        </w:tc>
        <w:tc>
          <w:tcPr>
            <w:tcW w:w="427" w:type="dxa"/>
            <w:tcBorders>
              <w:left w:val="single" w:sz="4" w:space="0" w:color="auto"/>
              <w:right w:val="single" w:sz="4" w:space="0" w:color="auto"/>
            </w:tcBorders>
            <w:vAlign w:val="center"/>
          </w:tcPr>
          <w:p w14:paraId="428797A2" w14:textId="77777777" w:rsidR="00D76631" w:rsidRPr="00D76631" w:rsidRDefault="00D76631" w:rsidP="00D76631">
            <w:pPr>
              <w:pStyle w:val="TblTextCenter"/>
              <w:keepNext/>
              <w:rPr>
                <w:rStyle w:val="ReplaceText"/>
              </w:rPr>
            </w:pPr>
          </w:p>
        </w:tc>
        <w:tc>
          <w:tcPr>
            <w:tcW w:w="850" w:type="dxa"/>
            <w:vMerge/>
            <w:tcBorders>
              <w:left w:val="single" w:sz="4" w:space="0" w:color="auto"/>
              <w:right w:val="single" w:sz="4" w:space="0" w:color="auto"/>
            </w:tcBorders>
            <w:vAlign w:val="center"/>
          </w:tcPr>
          <w:p w14:paraId="428797A3" w14:textId="77777777" w:rsidR="00D76631" w:rsidRPr="00D76631" w:rsidRDefault="00D76631" w:rsidP="00D76631">
            <w:pPr>
              <w:pStyle w:val="TblTextCenter"/>
              <w:keepNext/>
              <w:rPr>
                <w:rStyle w:val="ReplaceText"/>
              </w:rPr>
            </w:pPr>
          </w:p>
        </w:tc>
        <w:tc>
          <w:tcPr>
            <w:tcW w:w="2551" w:type="dxa"/>
            <w:tcBorders>
              <w:left w:val="single" w:sz="4" w:space="0" w:color="auto"/>
              <w:right w:val="nil"/>
            </w:tcBorders>
            <w:vAlign w:val="center"/>
          </w:tcPr>
          <w:p w14:paraId="428797A4" w14:textId="77777777" w:rsidR="00D76631" w:rsidRPr="00D76631" w:rsidRDefault="00D76631" w:rsidP="00D76631">
            <w:pPr>
              <w:pStyle w:val="TblTextCenter"/>
              <w:keepNext/>
              <w:rPr>
                <w:rStyle w:val="ReplaceText"/>
              </w:rPr>
            </w:pPr>
          </w:p>
        </w:tc>
      </w:tr>
      <w:tr w:rsidR="00D76631" w:rsidRPr="00D76631" w14:paraId="428797AE" w14:textId="77777777" w:rsidTr="00D76631">
        <w:tc>
          <w:tcPr>
            <w:tcW w:w="2552" w:type="dxa"/>
            <w:vAlign w:val="center"/>
          </w:tcPr>
          <w:p w14:paraId="428797A6"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7A7" w14:textId="77777777" w:rsidR="00D76631" w:rsidRPr="00D76631" w:rsidRDefault="00D76631" w:rsidP="00D76631">
            <w:pPr>
              <w:pStyle w:val="TblTextCenter"/>
              <w:keepNext/>
              <w:rPr>
                <w:rStyle w:val="ReplaceText"/>
              </w:rPr>
            </w:pPr>
          </w:p>
        </w:tc>
        <w:tc>
          <w:tcPr>
            <w:tcW w:w="449" w:type="dxa"/>
            <w:gridSpan w:val="2"/>
            <w:tcBorders>
              <w:left w:val="single" w:sz="4" w:space="0" w:color="auto"/>
            </w:tcBorders>
            <w:vAlign w:val="center"/>
          </w:tcPr>
          <w:p w14:paraId="428797A8" w14:textId="77777777" w:rsidR="00D76631" w:rsidRPr="00D76631" w:rsidRDefault="00D76631" w:rsidP="00D76631">
            <w:pPr>
              <w:pStyle w:val="TblTextCenter"/>
              <w:keepNext/>
              <w:rPr>
                <w:rStyle w:val="ReplaceText"/>
              </w:rPr>
            </w:pPr>
          </w:p>
        </w:tc>
        <w:tc>
          <w:tcPr>
            <w:tcW w:w="1373" w:type="dxa"/>
            <w:gridSpan w:val="4"/>
            <w:tcBorders>
              <w:left w:val="nil"/>
              <w:bottom w:val="single" w:sz="4" w:space="0" w:color="auto"/>
              <w:right w:val="single" w:sz="4" w:space="0" w:color="auto"/>
            </w:tcBorders>
            <w:vAlign w:val="center"/>
          </w:tcPr>
          <w:p w14:paraId="428797A9" w14:textId="77777777" w:rsidR="00D76631" w:rsidRPr="00D76631" w:rsidRDefault="00D76631" w:rsidP="00D76631">
            <w:pPr>
              <w:pStyle w:val="TblTextCenter"/>
              <w:keepNext/>
              <w:rPr>
                <w:rStyle w:val="ReplaceText"/>
              </w:rPr>
            </w:pPr>
          </w:p>
        </w:tc>
        <w:tc>
          <w:tcPr>
            <w:tcW w:w="1013" w:type="dxa"/>
            <w:tcBorders>
              <w:left w:val="single" w:sz="4" w:space="0" w:color="auto"/>
              <w:bottom w:val="single" w:sz="4" w:space="0" w:color="auto"/>
            </w:tcBorders>
            <w:vAlign w:val="center"/>
          </w:tcPr>
          <w:p w14:paraId="428797AA" w14:textId="77777777" w:rsidR="00D76631" w:rsidRPr="00D76631" w:rsidRDefault="00D76631" w:rsidP="00D76631">
            <w:pPr>
              <w:pStyle w:val="TblTextCenter"/>
              <w:keepNext/>
              <w:rPr>
                <w:rStyle w:val="ReplaceText"/>
              </w:rPr>
            </w:pPr>
          </w:p>
        </w:tc>
        <w:tc>
          <w:tcPr>
            <w:tcW w:w="427" w:type="dxa"/>
            <w:tcBorders>
              <w:right w:val="single" w:sz="4" w:space="0" w:color="auto"/>
            </w:tcBorders>
            <w:vAlign w:val="center"/>
          </w:tcPr>
          <w:p w14:paraId="428797AB" w14:textId="77777777" w:rsidR="00D76631" w:rsidRPr="00D76631" w:rsidRDefault="00D76631" w:rsidP="00D76631">
            <w:pPr>
              <w:pStyle w:val="TblTextCenter"/>
              <w:keepNext/>
              <w:rPr>
                <w:rStyle w:val="ReplaceText"/>
              </w:rPr>
            </w:pPr>
          </w:p>
        </w:tc>
        <w:tc>
          <w:tcPr>
            <w:tcW w:w="850" w:type="dxa"/>
            <w:tcBorders>
              <w:left w:val="single" w:sz="4" w:space="0" w:color="auto"/>
              <w:right w:val="single" w:sz="4" w:space="0" w:color="auto"/>
            </w:tcBorders>
            <w:vAlign w:val="center"/>
          </w:tcPr>
          <w:p w14:paraId="428797AC" w14:textId="77777777" w:rsidR="00D76631" w:rsidRPr="00D76631" w:rsidRDefault="00D76631" w:rsidP="00D76631">
            <w:pPr>
              <w:pStyle w:val="TblTextCenter"/>
              <w:keepNext/>
              <w:rPr>
                <w:rStyle w:val="ReplaceText"/>
              </w:rPr>
            </w:pPr>
          </w:p>
        </w:tc>
        <w:tc>
          <w:tcPr>
            <w:tcW w:w="2551" w:type="dxa"/>
            <w:tcBorders>
              <w:top w:val="nil"/>
              <w:left w:val="single" w:sz="4" w:space="0" w:color="auto"/>
              <w:bottom w:val="nil"/>
            </w:tcBorders>
            <w:vAlign w:val="center"/>
          </w:tcPr>
          <w:p w14:paraId="428797AD" w14:textId="77777777" w:rsidR="00D76631" w:rsidRPr="00D76631" w:rsidRDefault="00D76631" w:rsidP="00D76631">
            <w:pPr>
              <w:pStyle w:val="TblTextCenter"/>
              <w:keepNext/>
              <w:rPr>
                <w:rStyle w:val="ReplaceText"/>
              </w:rPr>
            </w:pPr>
          </w:p>
        </w:tc>
      </w:tr>
      <w:tr w:rsidR="00D76631" w:rsidRPr="00D76631" w14:paraId="428797B7" w14:textId="77777777" w:rsidTr="00D76631">
        <w:tc>
          <w:tcPr>
            <w:tcW w:w="2552" w:type="dxa"/>
            <w:vMerge w:val="restart"/>
            <w:tcBorders>
              <w:right w:val="single" w:sz="4" w:space="0" w:color="auto"/>
            </w:tcBorders>
            <w:vAlign w:val="center"/>
          </w:tcPr>
          <w:p w14:paraId="428797AF" w14:textId="77777777" w:rsidR="00D76631" w:rsidRPr="00D76631" w:rsidRDefault="00D76631" w:rsidP="00D76631">
            <w:pPr>
              <w:pStyle w:val="TblTextLeft"/>
              <w:spacing w:before="0" w:after="0"/>
              <w:rPr>
                <w:rStyle w:val="ReplaceText"/>
              </w:rPr>
            </w:pPr>
            <w:r w:rsidRPr="00D76631">
              <w:rPr>
                <w:rStyle w:val="ReplaceText"/>
              </w:rPr>
              <w:t>Lactose monohydrate (fraction)</w:t>
            </w:r>
          </w:p>
          <w:p w14:paraId="428797B0" w14:textId="609125DD" w:rsidR="00D76631" w:rsidRPr="00D76631" w:rsidRDefault="00D76631" w:rsidP="00D76631">
            <w:pPr>
              <w:pStyle w:val="TblTextLeft"/>
              <w:spacing w:before="0" w:after="0"/>
              <w:rPr>
                <w:rStyle w:val="ReplaceText"/>
              </w:rPr>
            </w:pPr>
            <w:r w:rsidRPr="00D76631">
              <w:rPr>
                <w:rStyle w:val="ReplaceText"/>
              </w:rPr>
              <w:fldChar w:fldCharType="begin"/>
            </w:r>
            <w:r w:rsidRPr="00D76631">
              <w:rPr>
                <w:rStyle w:val="ReplaceText"/>
              </w:rPr>
              <w:instrText xml:space="preserve"> DOCPROPERTY  "Product Code"  \* MERGEFORMAT </w:instrText>
            </w:r>
            <w:r w:rsidRPr="00D76631">
              <w:rPr>
                <w:rStyle w:val="ReplaceText"/>
              </w:rPr>
              <w:fldChar w:fldCharType="separate"/>
            </w:r>
            <w:r w:rsidR="005E6AD6">
              <w:rPr>
                <w:rStyle w:val="ReplaceText"/>
              </w:rPr>
              <w:t>Product code</w:t>
            </w:r>
            <w:r w:rsidRPr="00D76631">
              <w:rPr>
                <w:rStyle w:val="ReplaceText"/>
              </w:rPr>
              <w:fldChar w:fldCharType="end"/>
            </w:r>
          </w:p>
        </w:tc>
        <w:tc>
          <w:tcPr>
            <w:tcW w:w="283" w:type="dxa"/>
            <w:tcBorders>
              <w:left w:val="single" w:sz="4" w:space="0" w:color="auto"/>
              <w:bottom w:val="single" w:sz="4" w:space="0" w:color="auto"/>
              <w:right w:val="single" w:sz="4" w:space="0" w:color="auto"/>
            </w:tcBorders>
            <w:vAlign w:val="center"/>
          </w:tcPr>
          <w:p w14:paraId="428797B1" w14:textId="77777777" w:rsidR="00D76631" w:rsidRPr="00D76631" w:rsidRDefault="00D76631" w:rsidP="00D76631">
            <w:pPr>
              <w:pStyle w:val="TblTextCenter"/>
              <w:keepNext/>
              <w:rPr>
                <w:rStyle w:val="ReplaceText"/>
              </w:rPr>
            </w:pPr>
          </w:p>
        </w:tc>
        <w:tc>
          <w:tcPr>
            <w:tcW w:w="449" w:type="dxa"/>
            <w:gridSpan w:val="2"/>
            <w:tcBorders>
              <w:left w:val="single" w:sz="4" w:space="0" w:color="auto"/>
              <w:bottom w:val="single" w:sz="4" w:space="0" w:color="auto"/>
              <w:right w:val="single" w:sz="4" w:space="0" w:color="auto"/>
            </w:tcBorders>
            <w:vAlign w:val="center"/>
          </w:tcPr>
          <w:p w14:paraId="428797B2" w14:textId="77777777" w:rsidR="00D76631" w:rsidRPr="00D76631" w:rsidRDefault="00D76631" w:rsidP="00D76631">
            <w:pPr>
              <w:pStyle w:val="TblTextCenter"/>
              <w:keepNext/>
              <w:rPr>
                <w:rStyle w:val="ReplaceText"/>
              </w:rPr>
            </w:pPr>
          </w:p>
        </w:tc>
        <w:tc>
          <w:tcPr>
            <w:tcW w:w="2386" w:type="dxa"/>
            <w:gridSpan w:val="5"/>
            <w:vMerge w:val="restart"/>
            <w:tcBorders>
              <w:top w:val="single" w:sz="4" w:space="0" w:color="auto"/>
              <w:left w:val="single" w:sz="4" w:space="0" w:color="auto"/>
              <w:right w:val="single" w:sz="4" w:space="0" w:color="auto"/>
            </w:tcBorders>
            <w:vAlign w:val="center"/>
          </w:tcPr>
          <w:p w14:paraId="428797B3" w14:textId="77777777" w:rsidR="00D76631" w:rsidRPr="00D76631" w:rsidRDefault="00D76631" w:rsidP="00D76631">
            <w:pPr>
              <w:pStyle w:val="TblTextCenter"/>
              <w:keepNext/>
              <w:rPr>
                <w:rStyle w:val="ReplaceText"/>
              </w:rPr>
            </w:pPr>
            <w:r w:rsidRPr="00D76631">
              <w:rPr>
                <w:rStyle w:val="ReplaceText"/>
              </w:rPr>
              <w:t>Pre-mixing</w:t>
            </w:r>
          </w:p>
        </w:tc>
        <w:tc>
          <w:tcPr>
            <w:tcW w:w="427" w:type="dxa"/>
            <w:tcBorders>
              <w:left w:val="single" w:sz="4" w:space="0" w:color="auto"/>
              <w:right w:val="single" w:sz="4" w:space="0" w:color="auto"/>
            </w:tcBorders>
            <w:vAlign w:val="center"/>
          </w:tcPr>
          <w:p w14:paraId="428797B4" w14:textId="77777777" w:rsidR="00D76631" w:rsidRPr="00D76631" w:rsidRDefault="00D76631" w:rsidP="00D76631">
            <w:pPr>
              <w:pStyle w:val="TblTextCenter"/>
              <w:keepNext/>
              <w:rPr>
                <w:rStyle w:val="ReplaceText"/>
              </w:rPr>
            </w:pPr>
          </w:p>
        </w:tc>
        <w:tc>
          <w:tcPr>
            <w:tcW w:w="850" w:type="dxa"/>
            <w:vMerge w:val="restart"/>
            <w:tcBorders>
              <w:left w:val="single" w:sz="4" w:space="0" w:color="auto"/>
              <w:right w:val="single" w:sz="4" w:space="0" w:color="auto"/>
            </w:tcBorders>
            <w:vAlign w:val="center"/>
          </w:tcPr>
          <w:p w14:paraId="428797B5" w14:textId="77777777" w:rsidR="00D76631" w:rsidRPr="00D76631" w:rsidRDefault="00D76631" w:rsidP="00D76631">
            <w:pPr>
              <w:pStyle w:val="TblTextCenter"/>
              <w:keepNext/>
              <w:rPr>
                <w:rStyle w:val="ReplaceText"/>
              </w:rPr>
            </w:pPr>
            <w:r w:rsidRPr="00D76631">
              <w:rPr>
                <w:rStyle w:val="ReplaceText"/>
              </w:rPr>
              <w:t>2</w:t>
            </w:r>
          </w:p>
        </w:tc>
        <w:tc>
          <w:tcPr>
            <w:tcW w:w="2551" w:type="dxa"/>
            <w:tcBorders>
              <w:top w:val="nil"/>
              <w:left w:val="single" w:sz="4" w:space="0" w:color="auto"/>
              <w:bottom w:val="nil"/>
            </w:tcBorders>
            <w:vAlign w:val="center"/>
          </w:tcPr>
          <w:p w14:paraId="428797B6" w14:textId="77777777" w:rsidR="00D76631" w:rsidRPr="00D76631" w:rsidRDefault="00D76631" w:rsidP="00D76631">
            <w:pPr>
              <w:keepNext/>
              <w:tabs>
                <w:tab w:val="left" w:pos="220"/>
                <w:tab w:val="left" w:pos="410"/>
              </w:tabs>
              <w:spacing w:before="0"/>
              <w:ind w:left="741"/>
              <w:rPr>
                <w:rStyle w:val="ReplaceText"/>
              </w:rPr>
            </w:pPr>
          </w:p>
        </w:tc>
      </w:tr>
      <w:tr w:rsidR="00D76631" w:rsidRPr="00D76631" w14:paraId="428797BF" w14:textId="77777777" w:rsidTr="00D76631">
        <w:tc>
          <w:tcPr>
            <w:tcW w:w="2552" w:type="dxa"/>
            <w:vMerge/>
            <w:tcBorders>
              <w:bottom w:val="single" w:sz="4" w:space="0" w:color="auto"/>
              <w:right w:val="single" w:sz="4" w:space="0" w:color="auto"/>
            </w:tcBorders>
            <w:vAlign w:val="center"/>
          </w:tcPr>
          <w:p w14:paraId="428797B8" w14:textId="77777777" w:rsidR="00D76631" w:rsidRPr="00D76631" w:rsidRDefault="00D76631" w:rsidP="00D76631">
            <w:pPr>
              <w:pStyle w:val="TblTextLeft"/>
              <w:spacing w:before="0" w:after="0"/>
              <w:rPr>
                <w:rStyle w:val="ReplaceText"/>
              </w:rPr>
            </w:pPr>
          </w:p>
        </w:tc>
        <w:tc>
          <w:tcPr>
            <w:tcW w:w="283" w:type="dxa"/>
            <w:tcBorders>
              <w:top w:val="single" w:sz="4" w:space="0" w:color="auto"/>
              <w:left w:val="single" w:sz="4" w:space="0" w:color="auto"/>
              <w:right w:val="single" w:sz="4" w:space="0" w:color="auto"/>
            </w:tcBorders>
            <w:vAlign w:val="center"/>
          </w:tcPr>
          <w:p w14:paraId="428797B9" w14:textId="77777777" w:rsidR="00D76631" w:rsidRPr="00D76631" w:rsidRDefault="00D76631" w:rsidP="00D76631">
            <w:pPr>
              <w:pStyle w:val="TblTextCenter"/>
              <w:keepNext/>
              <w:rPr>
                <w:rStyle w:val="ReplaceText"/>
              </w:rPr>
            </w:pPr>
          </w:p>
        </w:tc>
        <w:tc>
          <w:tcPr>
            <w:tcW w:w="449" w:type="dxa"/>
            <w:gridSpan w:val="2"/>
            <w:tcBorders>
              <w:top w:val="single" w:sz="4" w:space="0" w:color="auto"/>
              <w:left w:val="single" w:sz="4" w:space="0" w:color="auto"/>
              <w:right w:val="single" w:sz="4" w:space="0" w:color="auto"/>
            </w:tcBorders>
            <w:vAlign w:val="center"/>
          </w:tcPr>
          <w:p w14:paraId="428797BA" w14:textId="77777777" w:rsidR="00D76631" w:rsidRPr="00D76631" w:rsidRDefault="00D76631" w:rsidP="00D76631">
            <w:pPr>
              <w:pStyle w:val="TblTextCenter"/>
              <w:keepNext/>
              <w:rPr>
                <w:rStyle w:val="ReplaceText"/>
              </w:rPr>
            </w:pPr>
          </w:p>
        </w:tc>
        <w:tc>
          <w:tcPr>
            <w:tcW w:w="2386" w:type="dxa"/>
            <w:gridSpan w:val="5"/>
            <w:vMerge/>
            <w:tcBorders>
              <w:left w:val="single" w:sz="4" w:space="0" w:color="auto"/>
              <w:bottom w:val="single" w:sz="4" w:space="0" w:color="auto"/>
              <w:right w:val="single" w:sz="4" w:space="0" w:color="auto"/>
            </w:tcBorders>
            <w:vAlign w:val="center"/>
          </w:tcPr>
          <w:p w14:paraId="428797BB" w14:textId="77777777" w:rsidR="00D76631" w:rsidRPr="00D76631" w:rsidRDefault="00D76631" w:rsidP="00D76631">
            <w:pPr>
              <w:pStyle w:val="TblTextCenter"/>
              <w:keepNext/>
              <w:rPr>
                <w:rStyle w:val="ReplaceText"/>
              </w:rPr>
            </w:pPr>
          </w:p>
        </w:tc>
        <w:tc>
          <w:tcPr>
            <w:tcW w:w="427" w:type="dxa"/>
            <w:tcBorders>
              <w:left w:val="single" w:sz="4" w:space="0" w:color="auto"/>
              <w:right w:val="single" w:sz="4" w:space="0" w:color="auto"/>
            </w:tcBorders>
            <w:vAlign w:val="center"/>
          </w:tcPr>
          <w:p w14:paraId="428797BC" w14:textId="77777777" w:rsidR="00D76631" w:rsidRPr="00D76631" w:rsidRDefault="00D76631" w:rsidP="00D76631">
            <w:pPr>
              <w:pStyle w:val="TblTextCenter"/>
              <w:keepNext/>
              <w:rPr>
                <w:rStyle w:val="ReplaceText"/>
              </w:rPr>
            </w:pPr>
          </w:p>
        </w:tc>
        <w:tc>
          <w:tcPr>
            <w:tcW w:w="850" w:type="dxa"/>
            <w:vMerge/>
            <w:tcBorders>
              <w:left w:val="single" w:sz="4" w:space="0" w:color="auto"/>
              <w:right w:val="single" w:sz="4" w:space="0" w:color="auto"/>
            </w:tcBorders>
            <w:vAlign w:val="center"/>
          </w:tcPr>
          <w:p w14:paraId="428797BD" w14:textId="77777777" w:rsidR="00D76631" w:rsidRPr="00D76631" w:rsidRDefault="00D76631" w:rsidP="00D76631">
            <w:pPr>
              <w:pStyle w:val="TblTextCenter"/>
              <w:keepNext/>
              <w:rPr>
                <w:rStyle w:val="ReplaceText"/>
              </w:rPr>
            </w:pPr>
          </w:p>
        </w:tc>
        <w:tc>
          <w:tcPr>
            <w:tcW w:w="2551" w:type="dxa"/>
            <w:tcBorders>
              <w:top w:val="nil"/>
              <w:left w:val="single" w:sz="4" w:space="0" w:color="auto"/>
              <w:bottom w:val="nil"/>
            </w:tcBorders>
            <w:vAlign w:val="center"/>
          </w:tcPr>
          <w:p w14:paraId="428797BE" w14:textId="77777777" w:rsidR="00D76631" w:rsidRPr="00D76631" w:rsidRDefault="00D76631" w:rsidP="00D76631">
            <w:pPr>
              <w:keepNext/>
              <w:tabs>
                <w:tab w:val="left" w:pos="220"/>
                <w:tab w:val="left" w:pos="410"/>
              </w:tabs>
              <w:spacing w:before="0"/>
              <w:ind w:left="741"/>
              <w:rPr>
                <w:rStyle w:val="ReplaceText"/>
              </w:rPr>
            </w:pPr>
          </w:p>
        </w:tc>
      </w:tr>
      <w:tr w:rsidR="00D76631" w:rsidRPr="00D76631" w14:paraId="428797C8" w14:textId="77777777" w:rsidTr="00D76631">
        <w:tc>
          <w:tcPr>
            <w:tcW w:w="2552" w:type="dxa"/>
            <w:tcBorders>
              <w:top w:val="single" w:sz="4" w:space="0" w:color="auto"/>
            </w:tcBorders>
            <w:vAlign w:val="center"/>
          </w:tcPr>
          <w:p w14:paraId="428797C0"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7C1" w14:textId="77777777" w:rsidR="00D76631" w:rsidRPr="00D76631" w:rsidRDefault="00D76631" w:rsidP="00D76631">
            <w:pPr>
              <w:pStyle w:val="TblTextCenter"/>
              <w:keepNext/>
              <w:rPr>
                <w:rStyle w:val="ReplaceText"/>
              </w:rPr>
            </w:pPr>
          </w:p>
        </w:tc>
        <w:tc>
          <w:tcPr>
            <w:tcW w:w="449" w:type="dxa"/>
            <w:gridSpan w:val="2"/>
            <w:tcBorders>
              <w:left w:val="single" w:sz="4" w:space="0" w:color="auto"/>
            </w:tcBorders>
            <w:vAlign w:val="center"/>
          </w:tcPr>
          <w:p w14:paraId="428797C2" w14:textId="77777777" w:rsidR="00D76631" w:rsidRPr="00D76631" w:rsidRDefault="00D76631" w:rsidP="00D76631">
            <w:pPr>
              <w:pStyle w:val="TblTextCenter"/>
              <w:keepNext/>
              <w:rPr>
                <w:rStyle w:val="ReplaceText"/>
              </w:rPr>
            </w:pPr>
          </w:p>
        </w:tc>
        <w:tc>
          <w:tcPr>
            <w:tcW w:w="1373" w:type="dxa"/>
            <w:gridSpan w:val="4"/>
            <w:tcBorders>
              <w:top w:val="single" w:sz="4" w:space="0" w:color="auto"/>
              <w:left w:val="nil"/>
              <w:right w:val="single" w:sz="4" w:space="0" w:color="auto"/>
            </w:tcBorders>
            <w:vAlign w:val="center"/>
          </w:tcPr>
          <w:p w14:paraId="428797C3" w14:textId="77777777" w:rsidR="00D76631" w:rsidRPr="00D76631" w:rsidRDefault="00D76631" w:rsidP="00D76631">
            <w:pPr>
              <w:pStyle w:val="TblTextCenter"/>
              <w:keepNext/>
              <w:rPr>
                <w:rStyle w:val="ReplaceText"/>
              </w:rPr>
            </w:pPr>
          </w:p>
        </w:tc>
        <w:tc>
          <w:tcPr>
            <w:tcW w:w="1013" w:type="dxa"/>
            <w:tcBorders>
              <w:top w:val="single" w:sz="4" w:space="0" w:color="auto"/>
              <w:left w:val="single" w:sz="4" w:space="0" w:color="auto"/>
            </w:tcBorders>
            <w:vAlign w:val="center"/>
          </w:tcPr>
          <w:p w14:paraId="428797C4" w14:textId="77777777" w:rsidR="00D76631" w:rsidRPr="00D76631" w:rsidRDefault="00D76631" w:rsidP="00D76631">
            <w:pPr>
              <w:pStyle w:val="TblTextCenter"/>
              <w:keepNext/>
              <w:rPr>
                <w:rStyle w:val="ReplaceText"/>
              </w:rPr>
            </w:pPr>
          </w:p>
        </w:tc>
        <w:tc>
          <w:tcPr>
            <w:tcW w:w="427" w:type="dxa"/>
            <w:tcBorders>
              <w:right w:val="single" w:sz="4" w:space="0" w:color="auto"/>
            </w:tcBorders>
            <w:vAlign w:val="center"/>
          </w:tcPr>
          <w:p w14:paraId="428797C5" w14:textId="77777777" w:rsidR="00D76631" w:rsidRPr="00D76631" w:rsidRDefault="00D76631" w:rsidP="00D76631">
            <w:pPr>
              <w:pStyle w:val="TblTextCenter"/>
              <w:keepNext/>
              <w:rPr>
                <w:rStyle w:val="ReplaceText"/>
              </w:rPr>
            </w:pPr>
          </w:p>
        </w:tc>
        <w:tc>
          <w:tcPr>
            <w:tcW w:w="850" w:type="dxa"/>
            <w:tcBorders>
              <w:left w:val="single" w:sz="4" w:space="0" w:color="auto"/>
              <w:right w:val="single" w:sz="4" w:space="0" w:color="auto"/>
            </w:tcBorders>
            <w:vAlign w:val="center"/>
          </w:tcPr>
          <w:p w14:paraId="428797C6" w14:textId="77777777" w:rsidR="00D76631" w:rsidRPr="00D76631" w:rsidRDefault="00D76631" w:rsidP="00D76631">
            <w:pPr>
              <w:pStyle w:val="TblTextCenter"/>
              <w:keepNext/>
              <w:rPr>
                <w:rStyle w:val="ReplaceText"/>
              </w:rPr>
            </w:pPr>
          </w:p>
        </w:tc>
        <w:tc>
          <w:tcPr>
            <w:tcW w:w="2551" w:type="dxa"/>
            <w:tcBorders>
              <w:top w:val="nil"/>
              <w:left w:val="single" w:sz="4" w:space="0" w:color="auto"/>
              <w:bottom w:val="nil"/>
            </w:tcBorders>
            <w:vAlign w:val="center"/>
          </w:tcPr>
          <w:p w14:paraId="428797C7" w14:textId="77777777" w:rsidR="00D76631" w:rsidRPr="00D76631" w:rsidRDefault="00D76631" w:rsidP="00D76631">
            <w:pPr>
              <w:pStyle w:val="TblTextCenter"/>
              <w:keepNext/>
              <w:rPr>
                <w:rStyle w:val="ReplaceText"/>
              </w:rPr>
            </w:pPr>
          </w:p>
        </w:tc>
      </w:tr>
      <w:tr w:rsidR="00D76631" w:rsidRPr="00D76631" w14:paraId="428797D2" w14:textId="77777777" w:rsidTr="00D76631">
        <w:tc>
          <w:tcPr>
            <w:tcW w:w="2552" w:type="dxa"/>
            <w:vMerge w:val="restart"/>
            <w:tcBorders>
              <w:right w:val="single" w:sz="4" w:space="0" w:color="auto"/>
            </w:tcBorders>
            <w:vAlign w:val="center"/>
          </w:tcPr>
          <w:p w14:paraId="428797C9" w14:textId="77777777" w:rsidR="00D76631" w:rsidRPr="00D76631" w:rsidRDefault="00D76631" w:rsidP="00D76631">
            <w:pPr>
              <w:pStyle w:val="TblTextLeft"/>
              <w:spacing w:before="0" w:after="0"/>
              <w:rPr>
                <w:rStyle w:val="ReplaceText"/>
              </w:rPr>
            </w:pPr>
            <w:r w:rsidRPr="00D76631">
              <w:rPr>
                <w:rStyle w:val="ReplaceText"/>
              </w:rPr>
              <w:t>Crospovidone type A</w:t>
            </w:r>
          </w:p>
          <w:p w14:paraId="428797CA" w14:textId="77777777" w:rsidR="00D76631" w:rsidRPr="00D76631" w:rsidRDefault="00D76631" w:rsidP="00D76631">
            <w:pPr>
              <w:pStyle w:val="TblTextLeft"/>
              <w:spacing w:before="0" w:after="0"/>
              <w:rPr>
                <w:rStyle w:val="ReplaceText"/>
              </w:rPr>
            </w:pPr>
            <w:r w:rsidRPr="00D76631">
              <w:rPr>
                <w:rStyle w:val="ReplaceText"/>
              </w:rPr>
              <w:t>Hypromellose</w:t>
            </w:r>
          </w:p>
          <w:p w14:paraId="428797CB" w14:textId="77777777" w:rsidR="00D76631" w:rsidRPr="00D76631" w:rsidRDefault="00D76631" w:rsidP="00D76631">
            <w:pPr>
              <w:pStyle w:val="TblTextLeft"/>
              <w:spacing w:before="0" w:after="0"/>
              <w:rPr>
                <w:rStyle w:val="ReplaceText"/>
              </w:rPr>
            </w:pPr>
            <w:r w:rsidRPr="00D76631">
              <w:rPr>
                <w:rStyle w:val="ReplaceText"/>
              </w:rPr>
              <w:t>Lactose monohydrate</w:t>
            </w:r>
          </w:p>
        </w:tc>
        <w:tc>
          <w:tcPr>
            <w:tcW w:w="283" w:type="dxa"/>
            <w:tcBorders>
              <w:left w:val="single" w:sz="4" w:space="0" w:color="auto"/>
              <w:bottom w:val="single" w:sz="4" w:space="0" w:color="auto"/>
              <w:right w:val="single" w:sz="4" w:space="0" w:color="auto"/>
            </w:tcBorders>
            <w:vAlign w:val="center"/>
          </w:tcPr>
          <w:p w14:paraId="428797CC" w14:textId="77777777" w:rsidR="00D76631" w:rsidRPr="00D76631" w:rsidRDefault="00D76631" w:rsidP="00D76631">
            <w:pPr>
              <w:pStyle w:val="TblTextLeft"/>
              <w:keepNext/>
              <w:spacing w:before="0" w:after="0"/>
              <w:rPr>
                <w:rStyle w:val="ReplaceText"/>
              </w:rPr>
            </w:pPr>
          </w:p>
        </w:tc>
        <w:tc>
          <w:tcPr>
            <w:tcW w:w="426" w:type="dxa"/>
            <w:tcBorders>
              <w:left w:val="single" w:sz="4" w:space="0" w:color="auto"/>
              <w:bottom w:val="single" w:sz="4" w:space="0" w:color="auto"/>
              <w:right w:val="single" w:sz="4" w:space="0" w:color="auto"/>
            </w:tcBorders>
            <w:vAlign w:val="center"/>
          </w:tcPr>
          <w:p w14:paraId="428797CD" w14:textId="77777777" w:rsidR="00D76631" w:rsidRPr="00D76631" w:rsidRDefault="00D76631" w:rsidP="00D76631">
            <w:pPr>
              <w:pStyle w:val="TblTextCenter"/>
              <w:keepNext/>
              <w:rPr>
                <w:rStyle w:val="ReplaceText"/>
              </w:rPr>
            </w:pPr>
          </w:p>
        </w:tc>
        <w:tc>
          <w:tcPr>
            <w:tcW w:w="2409" w:type="dxa"/>
            <w:gridSpan w:val="6"/>
            <w:vMerge w:val="restart"/>
            <w:tcBorders>
              <w:top w:val="single" w:sz="4" w:space="0" w:color="auto"/>
              <w:left w:val="single" w:sz="4" w:space="0" w:color="auto"/>
              <w:right w:val="single" w:sz="4" w:space="0" w:color="auto"/>
            </w:tcBorders>
            <w:vAlign w:val="center"/>
          </w:tcPr>
          <w:p w14:paraId="428797CE" w14:textId="77777777" w:rsidR="00D76631" w:rsidRPr="00D76631" w:rsidRDefault="00D76631" w:rsidP="00D76631">
            <w:pPr>
              <w:pStyle w:val="TblTextCenter"/>
              <w:keepNext/>
              <w:rPr>
                <w:rStyle w:val="ReplaceText"/>
              </w:rPr>
            </w:pPr>
            <w:r w:rsidRPr="00D76631">
              <w:rPr>
                <w:rStyle w:val="ReplaceText"/>
              </w:rPr>
              <w:t>Sieving</w:t>
            </w:r>
          </w:p>
        </w:tc>
        <w:tc>
          <w:tcPr>
            <w:tcW w:w="427" w:type="dxa"/>
            <w:tcBorders>
              <w:left w:val="single" w:sz="4" w:space="0" w:color="auto"/>
              <w:right w:val="single" w:sz="4" w:space="0" w:color="auto"/>
            </w:tcBorders>
            <w:vAlign w:val="center"/>
          </w:tcPr>
          <w:p w14:paraId="428797CF" w14:textId="77777777" w:rsidR="00D76631" w:rsidRPr="00D76631" w:rsidRDefault="00D76631" w:rsidP="00D76631">
            <w:pPr>
              <w:pStyle w:val="TblTextCenter"/>
              <w:keepNext/>
              <w:rPr>
                <w:rStyle w:val="ReplaceText"/>
              </w:rPr>
            </w:pPr>
          </w:p>
        </w:tc>
        <w:tc>
          <w:tcPr>
            <w:tcW w:w="850" w:type="dxa"/>
            <w:vMerge w:val="restart"/>
            <w:tcBorders>
              <w:left w:val="single" w:sz="4" w:space="0" w:color="auto"/>
              <w:right w:val="single" w:sz="4" w:space="0" w:color="auto"/>
            </w:tcBorders>
            <w:vAlign w:val="center"/>
          </w:tcPr>
          <w:p w14:paraId="428797D0" w14:textId="77777777" w:rsidR="00D76631" w:rsidRPr="00D76631" w:rsidRDefault="00D76631" w:rsidP="00D76631">
            <w:pPr>
              <w:pStyle w:val="TblTextCenter"/>
              <w:keepNext/>
              <w:rPr>
                <w:rStyle w:val="ReplaceText"/>
              </w:rPr>
            </w:pPr>
            <w:r w:rsidRPr="00D76631">
              <w:rPr>
                <w:rStyle w:val="ReplaceText"/>
              </w:rPr>
              <w:t>3</w:t>
            </w:r>
          </w:p>
        </w:tc>
        <w:tc>
          <w:tcPr>
            <w:tcW w:w="2551" w:type="dxa"/>
            <w:tcBorders>
              <w:top w:val="nil"/>
              <w:left w:val="single" w:sz="4" w:space="0" w:color="auto"/>
              <w:bottom w:val="nil"/>
            </w:tcBorders>
            <w:vAlign w:val="center"/>
          </w:tcPr>
          <w:p w14:paraId="428797D1" w14:textId="77777777" w:rsidR="00D76631" w:rsidRPr="00D76631" w:rsidRDefault="00D76631" w:rsidP="00D76631">
            <w:pPr>
              <w:pStyle w:val="TblTextbulletedlist"/>
              <w:keepNext/>
              <w:numPr>
                <w:ilvl w:val="0"/>
                <w:numId w:val="0"/>
              </w:numPr>
              <w:ind w:left="360"/>
              <w:rPr>
                <w:rStyle w:val="ReplaceText"/>
              </w:rPr>
            </w:pPr>
          </w:p>
        </w:tc>
      </w:tr>
      <w:tr w:rsidR="00D76631" w:rsidRPr="00D76631" w14:paraId="428797DA" w14:textId="77777777" w:rsidTr="00D76631">
        <w:tc>
          <w:tcPr>
            <w:tcW w:w="2552" w:type="dxa"/>
            <w:vMerge/>
            <w:tcBorders>
              <w:right w:val="single" w:sz="4" w:space="0" w:color="auto"/>
            </w:tcBorders>
            <w:vAlign w:val="center"/>
          </w:tcPr>
          <w:p w14:paraId="428797D3" w14:textId="77777777" w:rsidR="00D76631" w:rsidRPr="00D76631" w:rsidRDefault="00D76631" w:rsidP="00D76631">
            <w:pPr>
              <w:pStyle w:val="TblTextLeft"/>
              <w:spacing w:before="0" w:after="0"/>
              <w:rPr>
                <w:rStyle w:val="ReplaceText"/>
              </w:rPr>
            </w:pPr>
          </w:p>
        </w:tc>
        <w:tc>
          <w:tcPr>
            <w:tcW w:w="283" w:type="dxa"/>
            <w:tcBorders>
              <w:top w:val="single" w:sz="4" w:space="0" w:color="auto"/>
              <w:left w:val="single" w:sz="4" w:space="0" w:color="auto"/>
              <w:right w:val="single" w:sz="4" w:space="0" w:color="auto"/>
            </w:tcBorders>
            <w:vAlign w:val="center"/>
          </w:tcPr>
          <w:p w14:paraId="428797D4" w14:textId="77777777" w:rsidR="00D76631" w:rsidRPr="00D76631" w:rsidRDefault="00D76631" w:rsidP="00D76631">
            <w:pPr>
              <w:pStyle w:val="TblTextLeft"/>
              <w:keepNext/>
              <w:spacing w:before="0" w:after="0"/>
              <w:rPr>
                <w:rStyle w:val="ReplaceText"/>
              </w:rPr>
            </w:pPr>
          </w:p>
        </w:tc>
        <w:tc>
          <w:tcPr>
            <w:tcW w:w="426" w:type="dxa"/>
            <w:tcBorders>
              <w:top w:val="single" w:sz="4" w:space="0" w:color="auto"/>
              <w:left w:val="single" w:sz="4" w:space="0" w:color="auto"/>
              <w:right w:val="single" w:sz="4" w:space="0" w:color="auto"/>
            </w:tcBorders>
            <w:vAlign w:val="center"/>
          </w:tcPr>
          <w:p w14:paraId="428797D5" w14:textId="77777777" w:rsidR="00D76631" w:rsidRPr="00D76631" w:rsidRDefault="00D76631" w:rsidP="00D76631">
            <w:pPr>
              <w:pStyle w:val="TblTextCenter"/>
              <w:keepNext/>
              <w:rPr>
                <w:rStyle w:val="ReplaceText"/>
              </w:rPr>
            </w:pPr>
          </w:p>
        </w:tc>
        <w:tc>
          <w:tcPr>
            <w:tcW w:w="2409" w:type="dxa"/>
            <w:gridSpan w:val="6"/>
            <w:vMerge/>
            <w:tcBorders>
              <w:left w:val="single" w:sz="4" w:space="0" w:color="auto"/>
              <w:bottom w:val="single" w:sz="4" w:space="0" w:color="auto"/>
              <w:right w:val="single" w:sz="4" w:space="0" w:color="auto"/>
            </w:tcBorders>
            <w:vAlign w:val="center"/>
          </w:tcPr>
          <w:p w14:paraId="428797D6" w14:textId="77777777" w:rsidR="00D76631" w:rsidRPr="00D76631" w:rsidRDefault="00D76631" w:rsidP="00D76631">
            <w:pPr>
              <w:pStyle w:val="TblTextCenter"/>
              <w:keepNext/>
              <w:rPr>
                <w:rStyle w:val="ReplaceText"/>
              </w:rPr>
            </w:pPr>
          </w:p>
        </w:tc>
        <w:tc>
          <w:tcPr>
            <w:tcW w:w="427" w:type="dxa"/>
            <w:tcBorders>
              <w:left w:val="single" w:sz="4" w:space="0" w:color="auto"/>
              <w:right w:val="single" w:sz="4" w:space="0" w:color="auto"/>
            </w:tcBorders>
            <w:vAlign w:val="center"/>
          </w:tcPr>
          <w:p w14:paraId="428797D7" w14:textId="77777777" w:rsidR="00D76631" w:rsidRPr="00D76631" w:rsidRDefault="00D76631" w:rsidP="00D76631">
            <w:pPr>
              <w:pStyle w:val="TblTextCenter"/>
              <w:keepNext/>
              <w:rPr>
                <w:rStyle w:val="ReplaceText"/>
              </w:rPr>
            </w:pPr>
          </w:p>
        </w:tc>
        <w:tc>
          <w:tcPr>
            <w:tcW w:w="850" w:type="dxa"/>
            <w:vMerge/>
            <w:tcBorders>
              <w:left w:val="single" w:sz="4" w:space="0" w:color="auto"/>
              <w:right w:val="single" w:sz="4" w:space="0" w:color="auto"/>
            </w:tcBorders>
            <w:vAlign w:val="center"/>
          </w:tcPr>
          <w:p w14:paraId="428797D8" w14:textId="77777777" w:rsidR="00D76631" w:rsidRPr="00D76631" w:rsidRDefault="00D76631" w:rsidP="00D76631">
            <w:pPr>
              <w:pStyle w:val="TblTextCenter"/>
              <w:keepNext/>
              <w:rPr>
                <w:rStyle w:val="ReplaceText"/>
              </w:rPr>
            </w:pPr>
          </w:p>
        </w:tc>
        <w:tc>
          <w:tcPr>
            <w:tcW w:w="2551" w:type="dxa"/>
            <w:tcBorders>
              <w:top w:val="nil"/>
              <w:left w:val="single" w:sz="4" w:space="0" w:color="auto"/>
              <w:bottom w:val="nil"/>
            </w:tcBorders>
            <w:vAlign w:val="center"/>
          </w:tcPr>
          <w:p w14:paraId="428797D9" w14:textId="77777777" w:rsidR="00D76631" w:rsidRPr="00D76631" w:rsidRDefault="00D76631" w:rsidP="00D76631">
            <w:pPr>
              <w:pStyle w:val="TblTextbulletedlist"/>
              <w:keepNext/>
              <w:numPr>
                <w:ilvl w:val="0"/>
                <w:numId w:val="0"/>
              </w:numPr>
              <w:ind w:left="360"/>
              <w:rPr>
                <w:rStyle w:val="ReplaceText"/>
              </w:rPr>
            </w:pPr>
          </w:p>
        </w:tc>
      </w:tr>
      <w:tr w:rsidR="00D76631" w:rsidRPr="00D76631" w14:paraId="428797E2" w14:textId="77777777" w:rsidTr="00D76631">
        <w:tc>
          <w:tcPr>
            <w:tcW w:w="2552" w:type="dxa"/>
            <w:tcBorders>
              <w:top w:val="single" w:sz="4" w:space="0" w:color="auto"/>
            </w:tcBorders>
            <w:vAlign w:val="center"/>
          </w:tcPr>
          <w:p w14:paraId="428797DB"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7DC" w14:textId="77777777" w:rsidR="00D76631" w:rsidRPr="00D76631" w:rsidRDefault="00D76631" w:rsidP="00D76631">
            <w:pPr>
              <w:pStyle w:val="TblTextLeft"/>
              <w:keepNext/>
              <w:spacing w:before="0" w:after="0"/>
              <w:rPr>
                <w:rStyle w:val="ReplaceText"/>
              </w:rPr>
            </w:pPr>
          </w:p>
        </w:tc>
        <w:tc>
          <w:tcPr>
            <w:tcW w:w="1594" w:type="dxa"/>
            <w:gridSpan w:val="4"/>
            <w:tcBorders>
              <w:left w:val="single" w:sz="4" w:space="0" w:color="auto"/>
              <w:right w:val="single" w:sz="4" w:space="0" w:color="auto"/>
            </w:tcBorders>
            <w:vAlign w:val="center"/>
          </w:tcPr>
          <w:p w14:paraId="428797DD" w14:textId="77777777" w:rsidR="00D76631" w:rsidRPr="00D76631" w:rsidRDefault="00D76631" w:rsidP="00D76631">
            <w:pPr>
              <w:pStyle w:val="TblTextCenter"/>
              <w:keepNext/>
              <w:rPr>
                <w:rStyle w:val="ReplaceText"/>
              </w:rPr>
            </w:pPr>
          </w:p>
        </w:tc>
        <w:tc>
          <w:tcPr>
            <w:tcW w:w="1241" w:type="dxa"/>
            <w:gridSpan w:val="3"/>
            <w:tcBorders>
              <w:left w:val="single" w:sz="4" w:space="0" w:color="auto"/>
            </w:tcBorders>
            <w:vAlign w:val="center"/>
          </w:tcPr>
          <w:p w14:paraId="428797DE" w14:textId="77777777" w:rsidR="00D76631" w:rsidRPr="00D76631" w:rsidRDefault="00D76631" w:rsidP="00D76631">
            <w:pPr>
              <w:pStyle w:val="TblTextCenter"/>
              <w:keepNext/>
              <w:rPr>
                <w:rStyle w:val="ReplaceText"/>
              </w:rPr>
            </w:pPr>
          </w:p>
        </w:tc>
        <w:tc>
          <w:tcPr>
            <w:tcW w:w="427" w:type="dxa"/>
            <w:tcBorders>
              <w:left w:val="nil"/>
              <w:right w:val="single" w:sz="4" w:space="0" w:color="auto"/>
            </w:tcBorders>
            <w:vAlign w:val="center"/>
          </w:tcPr>
          <w:p w14:paraId="428797DF" w14:textId="77777777" w:rsidR="00D76631" w:rsidRPr="00D76631" w:rsidRDefault="00D76631" w:rsidP="00D76631">
            <w:pPr>
              <w:pStyle w:val="TblTextCenter"/>
              <w:keepNext/>
              <w:rPr>
                <w:rStyle w:val="ReplaceText"/>
              </w:rPr>
            </w:pPr>
          </w:p>
        </w:tc>
        <w:tc>
          <w:tcPr>
            <w:tcW w:w="850" w:type="dxa"/>
            <w:tcBorders>
              <w:left w:val="single" w:sz="4" w:space="0" w:color="auto"/>
              <w:right w:val="single" w:sz="4" w:space="0" w:color="auto"/>
            </w:tcBorders>
            <w:vAlign w:val="center"/>
          </w:tcPr>
          <w:p w14:paraId="428797E0" w14:textId="77777777" w:rsidR="00D76631" w:rsidRPr="00D76631" w:rsidRDefault="00D76631" w:rsidP="00D76631">
            <w:pPr>
              <w:pStyle w:val="TblTextCenter"/>
              <w:keepNext/>
              <w:rPr>
                <w:rStyle w:val="ReplaceText"/>
              </w:rPr>
            </w:pPr>
          </w:p>
        </w:tc>
        <w:tc>
          <w:tcPr>
            <w:tcW w:w="2551" w:type="dxa"/>
            <w:tcBorders>
              <w:top w:val="nil"/>
              <w:left w:val="single" w:sz="4" w:space="0" w:color="auto"/>
              <w:bottom w:val="nil"/>
            </w:tcBorders>
            <w:vAlign w:val="center"/>
          </w:tcPr>
          <w:p w14:paraId="428797E1" w14:textId="77777777" w:rsidR="00D76631" w:rsidRPr="00D76631" w:rsidRDefault="00D76631" w:rsidP="00D76631">
            <w:pPr>
              <w:pStyle w:val="TblTextLeft"/>
              <w:keepNext/>
              <w:rPr>
                <w:rStyle w:val="ReplaceText"/>
              </w:rPr>
            </w:pPr>
          </w:p>
        </w:tc>
      </w:tr>
      <w:tr w:rsidR="00D76631" w:rsidRPr="00D76631" w14:paraId="428797EA" w14:textId="77777777" w:rsidTr="00D76631">
        <w:tc>
          <w:tcPr>
            <w:tcW w:w="2552" w:type="dxa"/>
            <w:vAlign w:val="center"/>
          </w:tcPr>
          <w:p w14:paraId="428797E3"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7E4" w14:textId="77777777" w:rsidR="00D76631" w:rsidRPr="00D76631" w:rsidRDefault="00D76631" w:rsidP="00D76631">
            <w:pPr>
              <w:pStyle w:val="TblTextLeft"/>
              <w:keepNext/>
              <w:spacing w:before="0" w:after="0"/>
              <w:rPr>
                <w:rStyle w:val="ReplaceText"/>
              </w:rPr>
            </w:pPr>
          </w:p>
        </w:tc>
        <w:tc>
          <w:tcPr>
            <w:tcW w:w="426" w:type="dxa"/>
            <w:tcBorders>
              <w:left w:val="single" w:sz="4" w:space="0" w:color="auto"/>
              <w:right w:val="single" w:sz="4" w:space="0" w:color="auto"/>
            </w:tcBorders>
            <w:vAlign w:val="center"/>
          </w:tcPr>
          <w:p w14:paraId="428797E5" w14:textId="77777777" w:rsidR="00D76631" w:rsidRPr="00D76631" w:rsidRDefault="00D76631" w:rsidP="00D76631">
            <w:pPr>
              <w:pStyle w:val="TblTextCenter"/>
              <w:keepNext/>
              <w:rPr>
                <w:rStyle w:val="ReplaceText"/>
              </w:rPr>
            </w:pPr>
          </w:p>
        </w:tc>
        <w:tc>
          <w:tcPr>
            <w:tcW w:w="2409" w:type="dxa"/>
            <w:gridSpan w:val="6"/>
            <w:vMerge w:val="restart"/>
            <w:tcBorders>
              <w:top w:val="single" w:sz="4" w:space="0" w:color="auto"/>
              <w:left w:val="single" w:sz="4" w:space="0" w:color="auto"/>
              <w:right w:val="single" w:sz="4" w:space="0" w:color="auto"/>
            </w:tcBorders>
            <w:vAlign w:val="center"/>
          </w:tcPr>
          <w:p w14:paraId="428797E6" w14:textId="77777777" w:rsidR="00D76631" w:rsidRPr="00D76631" w:rsidRDefault="00D76631" w:rsidP="00D76631">
            <w:pPr>
              <w:pStyle w:val="TblTextCenter"/>
              <w:keepNext/>
              <w:rPr>
                <w:rStyle w:val="ReplaceText"/>
              </w:rPr>
            </w:pPr>
            <w:r w:rsidRPr="00D76631">
              <w:rPr>
                <w:rStyle w:val="ReplaceText"/>
              </w:rPr>
              <w:t>Mixing</w:t>
            </w:r>
          </w:p>
        </w:tc>
        <w:tc>
          <w:tcPr>
            <w:tcW w:w="427" w:type="dxa"/>
            <w:tcBorders>
              <w:left w:val="single" w:sz="4" w:space="0" w:color="auto"/>
              <w:right w:val="single" w:sz="4" w:space="0" w:color="auto"/>
            </w:tcBorders>
            <w:vAlign w:val="center"/>
          </w:tcPr>
          <w:p w14:paraId="428797E7" w14:textId="77777777" w:rsidR="00D76631" w:rsidRPr="00D76631" w:rsidRDefault="00D76631" w:rsidP="00D76631">
            <w:pPr>
              <w:pStyle w:val="TblTextCenter"/>
              <w:keepNext/>
              <w:rPr>
                <w:rStyle w:val="ReplaceText"/>
              </w:rPr>
            </w:pPr>
          </w:p>
        </w:tc>
        <w:tc>
          <w:tcPr>
            <w:tcW w:w="850" w:type="dxa"/>
            <w:vMerge w:val="restart"/>
            <w:tcBorders>
              <w:left w:val="single" w:sz="4" w:space="0" w:color="auto"/>
              <w:right w:val="single" w:sz="4" w:space="0" w:color="auto"/>
            </w:tcBorders>
            <w:vAlign w:val="center"/>
          </w:tcPr>
          <w:p w14:paraId="428797E8" w14:textId="77777777" w:rsidR="00D76631" w:rsidRPr="00D76631" w:rsidRDefault="00D76631" w:rsidP="00D76631">
            <w:pPr>
              <w:pStyle w:val="TblTextCenter"/>
              <w:keepNext/>
              <w:rPr>
                <w:rStyle w:val="ReplaceText"/>
              </w:rPr>
            </w:pPr>
            <w:r w:rsidRPr="00D76631">
              <w:rPr>
                <w:rStyle w:val="ReplaceText"/>
              </w:rPr>
              <w:t>4</w:t>
            </w:r>
          </w:p>
        </w:tc>
        <w:tc>
          <w:tcPr>
            <w:tcW w:w="2551" w:type="dxa"/>
            <w:vMerge w:val="restart"/>
            <w:tcBorders>
              <w:top w:val="nil"/>
              <w:left w:val="single" w:sz="4" w:space="0" w:color="auto"/>
            </w:tcBorders>
            <w:vAlign w:val="center"/>
          </w:tcPr>
          <w:p w14:paraId="428797E9" w14:textId="77777777" w:rsidR="00D76631" w:rsidRPr="00D76631" w:rsidRDefault="00D76631" w:rsidP="00D76631">
            <w:pPr>
              <w:pStyle w:val="TblTextbulletedlist"/>
              <w:keepNext/>
              <w:numPr>
                <w:ilvl w:val="0"/>
                <w:numId w:val="15"/>
              </w:numPr>
              <w:tabs>
                <w:tab w:val="clear" w:pos="113"/>
                <w:tab w:val="left" w:pos="216"/>
              </w:tabs>
              <w:spacing w:before="0" w:after="0"/>
              <w:rPr>
                <w:rStyle w:val="ReplaceText"/>
              </w:rPr>
            </w:pPr>
            <w:r w:rsidRPr="00D76631">
              <w:rPr>
                <w:rStyle w:val="ReplaceText"/>
              </w:rPr>
              <w:t>Loss on drying checked</w:t>
            </w:r>
          </w:p>
        </w:tc>
      </w:tr>
      <w:tr w:rsidR="00D76631" w:rsidRPr="00D76631" w14:paraId="428797F2" w14:textId="77777777" w:rsidTr="00D76631">
        <w:tc>
          <w:tcPr>
            <w:tcW w:w="2552" w:type="dxa"/>
            <w:vAlign w:val="center"/>
          </w:tcPr>
          <w:p w14:paraId="428797EB"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7EC" w14:textId="77777777" w:rsidR="00D76631" w:rsidRPr="00D76631" w:rsidRDefault="00D76631" w:rsidP="00D76631">
            <w:pPr>
              <w:pStyle w:val="TblTextLeft"/>
              <w:keepNext/>
              <w:spacing w:before="0" w:after="0"/>
              <w:rPr>
                <w:rStyle w:val="ReplaceText"/>
              </w:rPr>
            </w:pPr>
          </w:p>
        </w:tc>
        <w:tc>
          <w:tcPr>
            <w:tcW w:w="426" w:type="dxa"/>
            <w:tcBorders>
              <w:left w:val="single" w:sz="4" w:space="0" w:color="auto"/>
              <w:right w:val="single" w:sz="4" w:space="0" w:color="auto"/>
            </w:tcBorders>
            <w:vAlign w:val="center"/>
          </w:tcPr>
          <w:p w14:paraId="428797ED" w14:textId="77777777" w:rsidR="00D76631" w:rsidRPr="00D76631" w:rsidRDefault="00D76631" w:rsidP="00D76631">
            <w:pPr>
              <w:pStyle w:val="TblTextCenter"/>
              <w:keepNext/>
              <w:rPr>
                <w:rStyle w:val="ReplaceText"/>
              </w:rPr>
            </w:pPr>
          </w:p>
        </w:tc>
        <w:tc>
          <w:tcPr>
            <w:tcW w:w="2409" w:type="dxa"/>
            <w:gridSpan w:val="6"/>
            <w:vMerge/>
            <w:tcBorders>
              <w:left w:val="single" w:sz="4" w:space="0" w:color="auto"/>
              <w:bottom w:val="single" w:sz="4" w:space="0" w:color="auto"/>
              <w:right w:val="single" w:sz="4" w:space="0" w:color="auto"/>
            </w:tcBorders>
            <w:vAlign w:val="center"/>
          </w:tcPr>
          <w:p w14:paraId="428797EE" w14:textId="77777777" w:rsidR="00D76631" w:rsidRPr="00D76631" w:rsidRDefault="00D76631" w:rsidP="00D76631">
            <w:pPr>
              <w:pStyle w:val="TblTextCenter"/>
              <w:keepNext/>
              <w:rPr>
                <w:rStyle w:val="ReplaceText"/>
              </w:rPr>
            </w:pPr>
          </w:p>
        </w:tc>
        <w:tc>
          <w:tcPr>
            <w:tcW w:w="427" w:type="dxa"/>
            <w:tcBorders>
              <w:left w:val="single" w:sz="4" w:space="0" w:color="auto"/>
              <w:right w:val="single" w:sz="4" w:space="0" w:color="auto"/>
            </w:tcBorders>
            <w:vAlign w:val="center"/>
          </w:tcPr>
          <w:p w14:paraId="428797EF" w14:textId="77777777" w:rsidR="00D76631" w:rsidRPr="00D76631" w:rsidRDefault="00D76631" w:rsidP="00D76631">
            <w:pPr>
              <w:pStyle w:val="TblTextCenter"/>
              <w:keepNext/>
              <w:rPr>
                <w:rStyle w:val="ReplaceText"/>
              </w:rPr>
            </w:pPr>
          </w:p>
        </w:tc>
        <w:tc>
          <w:tcPr>
            <w:tcW w:w="850" w:type="dxa"/>
            <w:vMerge/>
            <w:tcBorders>
              <w:left w:val="single" w:sz="4" w:space="0" w:color="auto"/>
              <w:right w:val="single" w:sz="4" w:space="0" w:color="auto"/>
            </w:tcBorders>
            <w:vAlign w:val="center"/>
          </w:tcPr>
          <w:p w14:paraId="428797F0" w14:textId="77777777" w:rsidR="00D76631" w:rsidRPr="00D76631" w:rsidRDefault="00D76631" w:rsidP="00D76631">
            <w:pPr>
              <w:pStyle w:val="TblTextCenter"/>
              <w:keepNext/>
              <w:rPr>
                <w:rStyle w:val="ReplaceText"/>
              </w:rPr>
            </w:pPr>
          </w:p>
        </w:tc>
        <w:tc>
          <w:tcPr>
            <w:tcW w:w="2551" w:type="dxa"/>
            <w:vMerge/>
            <w:tcBorders>
              <w:left w:val="single" w:sz="4" w:space="0" w:color="auto"/>
              <w:bottom w:val="nil"/>
            </w:tcBorders>
            <w:vAlign w:val="center"/>
          </w:tcPr>
          <w:p w14:paraId="428797F1" w14:textId="77777777" w:rsidR="00D76631" w:rsidRPr="00D76631" w:rsidRDefault="00D76631" w:rsidP="00D76631">
            <w:pPr>
              <w:pStyle w:val="TblTextbulletedlist"/>
              <w:keepNext/>
              <w:numPr>
                <w:ilvl w:val="0"/>
                <w:numId w:val="15"/>
              </w:numPr>
              <w:tabs>
                <w:tab w:val="clear" w:pos="113"/>
                <w:tab w:val="left" w:pos="216"/>
              </w:tabs>
              <w:spacing w:before="0" w:after="0"/>
              <w:rPr>
                <w:rStyle w:val="ReplaceText"/>
              </w:rPr>
            </w:pPr>
          </w:p>
        </w:tc>
      </w:tr>
      <w:tr w:rsidR="00D76631" w:rsidRPr="00D76631" w14:paraId="428797FA" w14:textId="77777777" w:rsidTr="00D76631">
        <w:tc>
          <w:tcPr>
            <w:tcW w:w="2552" w:type="dxa"/>
            <w:vAlign w:val="center"/>
          </w:tcPr>
          <w:p w14:paraId="428797F3"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7F4" w14:textId="77777777" w:rsidR="00D76631" w:rsidRPr="00D76631" w:rsidRDefault="00D76631" w:rsidP="00D76631">
            <w:pPr>
              <w:pStyle w:val="TblTextLeft"/>
              <w:keepNext/>
              <w:spacing w:before="0" w:after="0"/>
              <w:rPr>
                <w:rStyle w:val="ReplaceText"/>
              </w:rPr>
            </w:pPr>
          </w:p>
        </w:tc>
        <w:tc>
          <w:tcPr>
            <w:tcW w:w="1594" w:type="dxa"/>
            <w:gridSpan w:val="4"/>
            <w:tcBorders>
              <w:left w:val="single" w:sz="4" w:space="0" w:color="auto"/>
              <w:right w:val="single" w:sz="4" w:space="0" w:color="auto"/>
            </w:tcBorders>
            <w:vAlign w:val="center"/>
          </w:tcPr>
          <w:p w14:paraId="428797F5" w14:textId="77777777" w:rsidR="00D76631" w:rsidRPr="00D76631" w:rsidRDefault="00D76631" w:rsidP="00D76631">
            <w:pPr>
              <w:pStyle w:val="TblTextCenter"/>
              <w:keepNext/>
              <w:rPr>
                <w:rStyle w:val="ReplaceText"/>
              </w:rPr>
            </w:pPr>
          </w:p>
        </w:tc>
        <w:tc>
          <w:tcPr>
            <w:tcW w:w="1241" w:type="dxa"/>
            <w:gridSpan w:val="3"/>
            <w:tcBorders>
              <w:left w:val="single" w:sz="4" w:space="0" w:color="auto"/>
            </w:tcBorders>
            <w:vAlign w:val="center"/>
          </w:tcPr>
          <w:p w14:paraId="428797F6" w14:textId="77777777" w:rsidR="00D76631" w:rsidRPr="00D76631" w:rsidRDefault="00D76631" w:rsidP="00D76631">
            <w:pPr>
              <w:pStyle w:val="TblTextCenter"/>
              <w:keepNext/>
              <w:rPr>
                <w:rStyle w:val="ReplaceText"/>
              </w:rPr>
            </w:pPr>
          </w:p>
        </w:tc>
        <w:tc>
          <w:tcPr>
            <w:tcW w:w="427" w:type="dxa"/>
            <w:tcBorders>
              <w:left w:val="nil"/>
              <w:right w:val="single" w:sz="4" w:space="0" w:color="auto"/>
            </w:tcBorders>
            <w:vAlign w:val="center"/>
          </w:tcPr>
          <w:p w14:paraId="428797F7" w14:textId="77777777" w:rsidR="00D76631" w:rsidRPr="00D76631" w:rsidRDefault="00D76631" w:rsidP="00D76631">
            <w:pPr>
              <w:pStyle w:val="TblTextCenter"/>
              <w:keepNext/>
              <w:rPr>
                <w:rStyle w:val="ReplaceText"/>
              </w:rPr>
            </w:pPr>
          </w:p>
        </w:tc>
        <w:tc>
          <w:tcPr>
            <w:tcW w:w="850" w:type="dxa"/>
            <w:tcBorders>
              <w:left w:val="single" w:sz="4" w:space="0" w:color="auto"/>
              <w:right w:val="single" w:sz="4" w:space="0" w:color="auto"/>
            </w:tcBorders>
            <w:vAlign w:val="center"/>
          </w:tcPr>
          <w:p w14:paraId="428797F8" w14:textId="77777777" w:rsidR="00D76631" w:rsidRPr="00D76631" w:rsidRDefault="00D76631" w:rsidP="00D76631">
            <w:pPr>
              <w:pStyle w:val="TblTextCenter"/>
              <w:keepNext/>
              <w:rPr>
                <w:rStyle w:val="ReplaceText"/>
              </w:rPr>
            </w:pPr>
          </w:p>
        </w:tc>
        <w:tc>
          <w:tcPr>
            <w:tcW w:w="2551" w:type="dxa"/>
            <w:tcBorders>
              <w:top w:val="nil"/>
              <w:left w:val="single" w:sz="4" w:space="0" w:color="auto"/>
              <w:bottom w:val="nil"/>
            </w:tcBorders>
            <w:vAlign w:val="center"/>
          </w:tcPr>
          <w:p w14:paraId="428797F9" w14:textId="77777777" w:rsidR="00D76631" w:rsidRPr="00D76631" w:rsidRDefault="00D76631" w:rsidP="00D76631">
            <w:pPr>
              <w:pStyle w:val="TblTextLeft"/>
              <w:keepNext/>
              <w:rPr>
                <w:rStyle w:val="ReplaceText"/>
              </w:rPr>
            </w:pPr>
          </w:p>
        </w:tc>
      </w:tr>
      <w:tr w:rsidR="00D76631" w:rsidRPr="00D76631" w14:paraId="42879802" w14:textId="77777777" w:rsidTr="00D76631">
        <w:tc>
          <w:tcPr>
            <w:tcW w:w="2552" w:type="dxa"/>
            <w:vMerge w:val="restart"/>
            <w:tcBorders>
              <w:right w:val="single" w:sz="4" w:space="0" w:color="auto"/>
            </w:tcBorders>
            <w:vAlign w:val="center"/>
          </w:tcPr>
          <w:p w14:paraId="428797FB" w14:textId="77777777" w:rsidR="00D76631" w:rsidRPr="00D76631" w:rsidRDefault="00D76631" w:rsidP="00D76631">
            <w:pPr>
              <w:pStyle w:val="TblTextLeft"/>
              <w:spacing w:before="0" w:after="0"/>
              <w:rPr>
                <w:rStyle w:val="ReplaceText"/>
              </w:rPr>
            </w:pPr>
            <w:r w:rsidRPr="00D76631">
              <w:rPr>
                <w:rStyle w:val="ReplaceText"/>
              </w:rPr>
              <w:t>Purified water</w:t>
            </w:r>
          </w:p>
        </w:tc>
        <w:tc>
          <w:tcPr>
            <w:tcW w:w="283" w:type="dxa"/>
            <w:tcBorders>
              <w:left w:val="single" w:sz="4" w:space="0" w:color="auto"/>
              <w:bottom w:val="single" w:sz="4" w:space="0" w:color="auto"/>
              <w:right w:val="single" w:sz="4" w:space="0" w:color="auto"/>
            </w:tcBorders>
            <w:vAlign w:val="center"/>
          </w:tcPr>
          <w:p w14:paraId="428797FC" w14:textId="77777777" w:rsidR="00D76631" w:rsidRPr="00D76631" w:rsidRDefault="00D76631" w:rsidP="00D76631">
            <w:pPr>
              <w:pStyle w:val="TblTextLeft"/>
              <w:keepNext/>
              <w:spacing w:before="0" w:after="0"/>
              <w:rPr>
                <w:rStyle w:val="ReplaceText"/>
              </w:rPr>
            </w:pPr>
          </w:p>
        </w:tc>
        <w:tc>
          <w:tcPr>
            <w:tcW w:w="426" w:type="dxa"/>
            <w:tcBorders>
              <w:left w:val="single" w:sz="4" w:space="0" w:color="auto"/>
              <w:bottom w:val="single" w:sz="4" w:space="0" w:color="auto"/>
              <w:right w:val="single" w:sz="4" w:space="0" w:color="auto"/>
            </w:tcBorders>
            <w:vAlign w:val="center"/>
          </w:tcPr>
          <w:p w14:paraId="428797FD" w14:textId="77777777" w:rsidR="00D76631" w:rsidRPr="00D76631" w:rsidRDefault="00D76631" w:rsidP="00D76631">
            <w:pPr>
              <w:pStyle w:val="TblTextCenter"/>
              <w:keepNext/>
              <w:rPr>
                <w:rStyle w:val="ReplaceText"/>
              </w:rPr>
            </w:pPr>
          </w:p>
        </w:tc>
        <w:tc>
          <w:tcPr>
            <w:tcW w:w="2409" w:type="dxa"/>
            <w:gridSpan w:val="6"/>
            <w:vMerge w:val="restart"/>
            <w:tcBorders>
              <w:top w:val="single" w:sz="4" w:space="0" w:color="auto"/>
              <w:left w:val="single" w:sz="4" w:space="0" w:color="auto"/>
              <w:right w:val="single" w:sz="4" w:space="0" w:color="auto"/>
            </w:tcBorders>
            <w:vAlign w:val="center"/>
          </w:tcPr>
          <w:p w14:paraId="428797FE" w14:textId="77777777" w:rsidR="00D76631" w:rsidRPr="00D76631" w:rsidRDefault="00D76631" w:rsidP="00D76631">
            <w:pPr>
              <w:pStyle w:val="TblTextCenter"/>
              <w:keepNext/>
              <w:rPr>
                <w:rStyle w:val="ReplaceText"/>
              </w:rPr>
            </w:pPr>
            <w:r w:rsidRPr="00D76631">
              <w:rPr>
                <w:rStyle w:val="ReplaceText"/>
              </w:rPr>
              <w:t>Wet Granulation</w:t>
            </w:r>
          </w:p>
        </w:tc>
        <w:tc>
          <w:tcPr>
            <w:tcW w:w="427" w:type="dxa"/>
            <w:tcBorders>
              <w:left w:val="single" w:sz="4" w:space="0" w:color="auto"/>
              <w:right w:val="single" w:sz="4" w:space="0" w:color="auto"/>
            </w:tcBorders>
            <w:vAlign w:val="center"/>
          </w:tcPr>
          <w:p w14:paraId="428797FF" w14:textId="77777777" w:rsidR="00D76631" w:rsidRPr="00D76631" w:rsidRDefault="00D76631" w:rsidP="00D76631">
            <w:pPr>
              <w:pStyle w:val="TblTextCenter"/>
              <w:keepNext/>
              <w:rPr>
                <w:rStyle w:val="ReplaceText"/>
              </w:rPr>
            </w:pPr>
          </w:p>
        </w:tc>
        <w:tc>
          <w:tcPr>
            <w:tcW w:w="850" w:type="dxa"/>
            <w:vMerge w:val="restart"/>
            <w:tcBorders>
              <w:left w:val="single" w:sz="4" w:space="0" w:color="auto"/>
              <w:right w:val="single" w:sz="4" w:space="0" w:color="auto"/>
            </w:tcBorders>
            <w:vAlign w:val="center"/>
          </w:tcPr>
          <w:p w14:paraId="42879800" w14:textId="77777777" w:rsidR="00D76631" w:rsidRPr="00D76631" w:rsidRDefault="00D76631" w:rsidP="00D76631">
            <w:pPr>
              <w:pStyle w:val="TblTextCenter"/>
              <w:keepNext/>
              <w:rPr>
                <w:rStyle w:val="ReplaceText"/>
              </w:rPr>
            </w:pPr>
            <w:r w:rsidRPr="00D76631">
              <w:rPr>
                <w:rStyle w:val="ReplaceText"/>
              </w:rPr>
              <w:t>5</w:t>
            </w:r>
          </w:p>
        </w:tc>
        <w:tc>
          <w:tcPr>
            <w:tcW w:w="2551" w:type="dxa"/>
            <w:tcBorders>
              <w:top w:val="nil"/>
              <w:left w:val="single" w:sz="4" w:space="0" w:color="auto"/>
            </w:tcBorders>
            <w:vAlign w:val="center"/>
          </w:tcPr>
          <w:p w14:paraId="42879801" w14:textId="77777777" w:rsidR="00D76631" w:rsidRPr="00D76631" w:rsidRDefault="00D76631" w:rsidP="00D76631">
            <w:pPr>
              <w:pStyle w:val="TblTextbulletedlist"/>
              <w:keepNext/>
              <w:numPr>
                <w:ilvl w:val="0"/>
                <w:numId w:val="0"/>
              </w:numPr>
              <w:ind w:left="216" w:hanging="216"/>
              <w:rPr>
                <w:rStyle w:val="ReplaceText"/>
              </w:rPr>
            </w:pPr>
          </w:p>
        </w:tc>
      </w:tr>
      <w:tr w:rsidR="00D76631" w:rsidRPr="00D76631" w14:paraId="4287980A" w14:textId="77777777" w:rsidTr="00D76631">
        <w:tc>
          <w:tcPr>
            <w:tcW w:w="2552" w:type="dxa"/>
            <w:vMerge/>
            <w:tcBorders>
              <w:right w:val="single" w:sz="4" w:space="0" w:color="auto"/>
            </w:tcBorders>
            <w:vAlign w:val="center"/>
          </w:tcPr>
          <w:p w14:paraId="42879803" w14:textId="77777777" w:rsidR="00D76631" w:rsidRPr="00D76631" w:rsidRDefault="00D76631" w:rsidP="00D76631">
            <w:pPr>
              <w:pStyle w:val="TblTextLeft"/>
              <w:keepNext/>
              <w:spacing w:before="0" w:after="0"/>
              <w:rPr>
                <w:rStyle w:val="ReplaceText"/>
              </w:rPr>
            </w:pPr>
          </w:p>
        </w:tc>
        <w:tc>
          <w:tcPr>
            <w:tcW w:w="283" w:type="dxa"/>
            <w:tcBorders>
              <w:top w:val="single" w:sz="4" w:space="0" w:color="auto"/>
              <w:left w:val="single" w:sz="4" w:space="0" w:color="auto"/>
              <w:right w:val="single" w:sz="4" w:space="0" w:color="auto"/>
            </w:tcBorders>
            <w:vAlign w:val="center"/>
          </w:tcPr>
          <w:p w14:paraId="42879804" w14:textId="77777777" w:rsidR="00D76631" w:rsidRPr="00D76631" w:rsidRDefault="00D76631" w:rsidP="00D76631">
            <w:pPr>
              <w:pStyle w:val="TblTextLeft"/>
              <w:keepNext/>
              <w:spacing w:before="0" w:after="0"/>
              <w:rPr>
                <w:rStyle w:val="ReplaceText"/>
              </w:rPr>
            </w:pPr>
          </w:p>
        </w:tc>
        <w:tc>
          <w:tcPr>
            <w:tcW w:w="426" w:type="dxa"/>
            <w:tcBorders>
              <w:top w:val="single" w:sz="4" w:space="0" w:color="auto"/>
              <w:left w:val="single" w:sz="4" w:space="0" w:color="auto"/>
              <w:right w:val="single" w:sz="4" w:space="0" w:color="auto"/>
            </w:tcBorders>
            <w:vAlign w:val="center"/>
          </w:tcPr>
          <w:p w14:paraId="42879805" w14:textId="77777777" w:rsidR="00D76631" w:rsidRPr="00D76631" w:rsidRDefault="00D76631" w:rsidP="00D76631">
            <w:pPr>
              <w:pStyle w:val="TblTextCenter"/>
              <w:keepNext/>
              <w:rPr>
                <w:rStyle w:val="ReplaceText"/>
              </w:rPr>
            </w:pPr>
          </w:p>
        </w:tc>
        <w:tc>
          <w:tcPr>
            <w:tcW w:w="2409" w:type="dxa"/>
            <w:gridSpan w:val="6"/>
            <w:vMerge/>
            <w:tcBorders>
              <w:left w:val="single" w:sz="4" w:space="0" w:color="auto"/>
              <w:bottom w:val="single" w:sz="4" w:space="0" w:color="auto"/>
              <w:right w:val="single" w:sz="4" w:space="0" w:color="auto"/>
            </w:tcBorders>
            <w:vAlign w:val="center"/>
          </w:tcPr>
          <w:p w14:paraId="42879806" w14:textId="77777777" w:rsidR="00D76631" w:rsidRPr="00D76631" w:rsidRDefault="00D76631" w:rsidP="00D76631">
            <w:pPr>
              <w:pStyle w:val="TblTextCenter"/>
              <w:keepNext/>
              <w:rPr>
                <w:rStyle w:val="ReplaceText"/>
              </w:rPr>
            </w:pPr>
          </w:p>
        </w:tc>
        <w:tc>
          <w:tcPr>
            <w:tcW w:w="427" w:type="dxa"/>
            <w:tcBorders>
              <w:left w:val="single" w:sz="4" w:space="0" w:color="auto"/>
              <w:right w:val="single" w:sz="4" w:space="0" w:color="auto"/>
            </w:tcBorders>
            <w:vAlign w:val="center"/>
          </w:tcPr>
          <w:p w14:paraId="42879807" w14:textId="77777777" w:rsidR="00D76631" w:rsidRPr="00D76631" w:rsidRDefault="00D76631" w:rsidP="00D76631">
            <w:pPr>
              <w:pStyle w:val="TblTextCenter"/>
              <w:keepNext/>
              <w:rPr>
                <w:rStyle w:val="ReplaceText"/>
              </w:rPr>
            </w:pPr>
          </w:p>
        </w:tc>
        <w:tc>
          <w:tcPr>
            <w:tcW w:w="850" w:type="dxa"/>
            <w:vMerge/>
            <w:tcBorders>
              <w:left w:val="single" w:sz="4" w:space="0" w:color="auto"/>
              <w:right w:val="single" w:sz="4" w:space="0" w:color="auto"/>
            </w:tcBorders>
            <w:vAlign w:val="center"/>
          </w:tcPr>
          <w:p w14:paraId="42879808" w14:textId="77777777" w:rsidR="00D76631" w:rsidRPr="00D76631" w:rsidRDefault="00D76631" w:rsidP="00D76631">
            <w:pPr>
              <w:pStyle w:val="TblTextCenter"/>
              <w:keepNext/>
              <w:rPr>
                <w:rStyle w:val="ReplaceText"/>
              </w:rPr>
            </w:pPr>
          </w:p>
        </w:tc>
        <w:tc>
          <w:tcPr>
            <w:tcW w:w="2551" w:type="dxa"/>
            <w:tcBorders>
              <w:top w:val="nil"/>
              <w:left w:val="single" w:sz="4" w:space="0" w:color="auto"/>
            </w:tcBorders>
            <w:vAlign w:val="center"/>
          </w:tcPr>
          <w:p w14:paraId="42879809" w14:textId="77777777" w:rsidR="00D76631" w:rsidRPr="00D76631" w:rsidRDefault="00D76631" w:rsidP="00D76631">
            <w:pPr>
              <w:pStyle w:val="TblTextbulletedlist"/>
              <w:keepNext/>
              <w:numPr>
                <w:ilvl w:val="0"/>
                <w:numId w:val="0"/>
              </w:numPr>
              <w:ind w:left="216" w:hanging="216"/>
              <w:rPr>
                <w:rStyle w:val="ReplaceText"/>
              </w:rPr>
            </w:pPr>
          </w:p>
        </w:tc>
      </w:tr>
      <w:tr w:rsidR="00D76631" w:rsidRPr="00D76631" w14:paraId="42879812" w14:textId="77777777" w:rsidTr="00D76631">
        <w:tc>
          <w:tcPr>
            <w:tcW w:w="2552" w:type="dxa"/>
            <w:tcBorders>
              <w:top w:val="single" w:sz="4" w:space="0" w:color="auto"/>
            </w:tcBorders>
            <w:vAlign w:val="center"/>
          </w:tcPr>
          <w:p w14:paraId="4287980B"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80C" w14:textId="77777777" w:rsidR="00D76631" w:rsidRPr="00D76631" w:rsidRDefault="00D76631" w:rsidP="00D76631">
            <w:pPr>
              <w:pStyle w:val="TblTextLeft"/>
              <w:keepNext/>
              <w:spacing w:before="0" w:after="0"/>
              <w:rPr>
                <w:rStyle w:val="ReplaceText"/>
              </w:rPr>
            </w:pPr>
          </w:p>
        </w:tc>
        <w:tc>
          <w:tcPr>
            <w:tcW w:w="1594" w:type="dxa"/>
            <w:gridSpan w:val="4"/>
            <w:tcBorders>
              <w:left w:val="single" w:sz="4" w:space="0" w:color="auto"/>
              <w:right w:val="single" w:sz="4" w:space="0" w:color="auto"/>
            </w:tcBorders>
            <w:vAlign w:val="center"/>
          </w:tcPr>
          <w:p w14:paraId="4287980D" w14:textId="77777777" w:rsidR="00D76631" w:rsidRPr="00D76631" w:rsidRDefault="00D76631" w:rsidP="00D76631">
            <w:pPr>
              <w:pStyle w:val="TblTextCenter"/>
              <w:keepNext/>
              <w:rPr>
                <w:rStyle w:val="ReplaceText"/>
              </w:rPr>
            </w:pPr>
          </w:p>
        </w:tc>
        <w:tc>
          <w:tcPr>
            <w:tcW w:w="1241" w:type="dxa"/>
            <w:gridSpan w:val="3"/>
            <w:tcBorders>
              <w:left w:val="single" w:sz="4" w:space="0" w:color="auto"/>
            </w:tcBorders>
            <w:vAlign w:val="center"/>
          </w:tcPr>
          <w:p w14:paraId="4287980E" w14:textId="77777777" w:rsidR="00D76631" w:rsidRPr="00D76631" w:rsidRDefault="00D76631" w:rsidP="00D76631">
            <w:pPr>
              <w:pStyle w:val="TblTextCenter"/>
              <w:keepNext/>
              <w:rPr>
                <w:rStyle w:val="ReplaceText"/>
              </w:rPr>
            </w:pPr>
          </w:p>
        </w:tc>
        <w:tc>
          <w:tcPr>
            <w:tcW w:w="427" w:type="dxa"/>
            <w:tcBorders>
              <w:left w:val="nil"/>
              <w:right w:val="single" w:sz="4" w:space="0" w:color="auto"/>
            </w:tcBorders>
            <w:vAlign w:val="center"/>
          </w:tcPr>
          <w:p w14:paraId="4287980F" w14:textId="77777777" w:rsidR="00D76631" w:rsidRPr="00D76631" w:rsidRDefault="00D76631" w:rsidP="00D76631">
            <w:pPr>
              <w:pStyle w:val="TblTextCenter"/>
              <w:keepNext/>
              <w:rPr>
                <w:rStyle w:val="ReplaceText"/>
              </w:rPr>
            </w:pPr>
          </w:p>
        </w:tc>
        <w:tc>
          <w:tcPr>
            <w:tcW w:w="850" w:type="dxa"/>
            <w:tcBorders>
              <w:left w:val="single" w:sz="4" w:space="0" w:color="auto"/>
              <w:right w:val="single" w:sz="4" w:space="0" w:color="auto"/>
            </w:tcBorders>
            <w:vAlign w:val="center"/>
          </w:tcPr>
          <w:p w14:paraId="42879810" w14:textId="77777777" w:rsidR="00D76631" w:rsidRPr="00D76631" w:rsidRDefault="00D76631" w:rsidP="00D76631">
            <w:pPr>
              <w:pStyle w:val="TblTextCenter"/>
              <w:keepNext/>
              <w:rPr>
                <w:rStyle w:val="ReplaceText"/>
              </w:rPr>
            </w:pPr>
          </w:p>
        </w:tc>
        <w:tc>
          <w:tcPr>
            <w:tcW w:w="2551" w:type="dxa"/>
            <w:tcBorders>
              <w:top w:val="nil"/>
              <w:left w:val="single" w:sz="4" w:space="0" w:color="auto"/>
            </w:tcBorders>
            <w:vAlign w:val="center"/>
          </w:tcPr>
          <w:p w14:paraId="42879811" w14:textId="77777777" w:rsidR="00D76631" w:rsidRPr="00D76631" w:rsidRDefault="00D76631" w:rsidP="00D76631">
            <w:pPr>
              <w:pStyle w:val="TblTextLeft"/>
              <w:keepNext/>
              <w:rPr>
                <w:rStyle w:val="ReplaceText"/>
              </w:rPr>
            </w:pPr>
          </w:p>
        </w:tc>
      </w:tr>
      <w:tr w:rsidR="00D76631" w:rsidRPr="00D76631" w14:paraId="4287981A" w14:textId="77777777" w:rsidTr="00D76631">
        <w:tc>
          <w:tcPr>
            <w:tcW w:w="2552" w:type="dxa"/>
            <w:vAlign w:val="center"/>
          </w:tcPr>
          <w:p w14:paraId="42879813"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814" w14:textId="77777777" w:rsidR="00D76631" w:rsidRPr="00D76631" w:rsidRDefault="00D76631" w:rsidP="00D76631">
            <w:pPr>
              <w:pStyle w:val="TblTextLeft"/>
              <w:keepNext/>
              <w:spacing w:before="0" w:after="0"/>
              <w:rPr>
                <w:rStyle w:val="ReplaceText"/>
              </w:rPr>
            </w:pPr>
          </w:p>
        </w:tc>
        <w:tc>
          <w:tcPr>
            <w:tcW w:w="426" w:type="dxa"/>
            <w:tcBorders>
              <w:left w:val="single" w:sz="4" w:space="0" w:color="auto"/>
              <w:right w:val="single" w:sz="4" w:space="0" w:color="auto"/>
            </w:tcBorders>
            <w:vAlign w:val="center"/>
          </w:tcPr>
          <w:p w14:paraId="42879815" w14:textId="77777777" w:rsidR="00D76631" w:rsidRPr="00D76631" w:rsidRDefault="00D76631" w:rsidP="00D76631">
            <w:pPr>
              <w:pStyle w:val="TblTextCenter"/>
              <w:keepNext/>
              <w:rPr>
                <w:rStyle w:val="ReplaceText"/>
              </w:rPr>
            </w:pPr>
          </w:p>
        </w:tc>
        <w:tc>
          <w:tcPr>
            <w:tcW w:w="2409" w:type="dxa"/>
            <w:gridSpan w:val="6"/>
            <w:vMerge w:val="restart"/>
            <w:tcBorders>
              <w:top w:val="single" w:sz="4" w:space="0" w:color="auto"/>
              <w:left w:val="single" w:sz="4" w:space="0" w:color="auto"/>
              <w:right w:val="single" w:sz="4" w:space="0" w:color="auto"/>
            </w:tcBorders>
            <w:vAlign w:val="center"/>
          </w:tcPr>
          <w:p w14:paraId="42879816" w14:textId="77777777" w:rsidR="00D76631" w:rsidRPr="00D76631" w:rsidRDefault="00D76631" w:rsidP="00D76631">
            <w:pPr>
              <w:pStyle w:val="TblTextCenter"/>
              <w:keepNext/>
              <w:rPr>
                <w:rStyle w:val="ReplaceText"/>
              </w:rPr>
            </w:pPr>
            <w:r w:rsidRPr="00D76631">
              <w:rPr>
                <w:rStyle w:val="ReplaceText"/>
              </w:rPr>
              <w:t>Drying</w:t>
            </w:r>
          </w:p>
        </w:tc>
        <w:tc>
          <w:tcPr>
            <w:tcW w:w="427" w:type="dxa"/>
            <w:tcBorders>
              <w:left w:val="single" w:sz="4" w:space="0" w:color="auto"/>
              <w:right w:val="single" w:sz="4" w:space="0" w:color="auto"/>
            </w:tcBorders>
            <w:vAlign w:val="center"/>
          </w:tcPr>
          <w:p w14:paraId="42879817" w14:textId="77777777" w:rsidR="00D76631" w:rsidRPr="00D76631" w:rsidRDefault="00D76631" w:rsidP="00D76631">
            <w:pPr>
              <w:pStyle w:val="TblTextCenter"/>
              <w:keepNext/>
              <w:rPr>
                <w:rStyle w:val="ReplaceText"/>
              </w:rPr>
            </w:pPr>
          </w:p>
        </w:tc>
        <w:tc>
          <w:tcPr>
            <w:tcW w:w="850" w:type="dxa"/>
            <w:vMerge w:val="restart"/>
            <w:tcBorders>
              <w:left w:val="single" w:sz="4" w:space="0" w:color="auto"/>
              <w:right w:val="single" w:sz="4" w:space="0" w:color="auto"/>
            </w:tcBorders>
            <w:vAlign w:val="center"/>
          </w:tcPr>
          <w:p w14:paraId="42879818" w14:textId="77777777" w:rsidR="00D76631" w:rsidRPr="00D76631" w:rsidRDefault="00D76631" w:rsidP="00D76631">
            <w:pPr>
              <w:pStyle w:val="TblTextCenter"/>
              <w:keepNext/>
              <w:rPr>
                <w:rStyle w:val="ReplaceText"/>
              </w:rPr>
            </w:pPr>
            <w:r w:rsidRPr="00D76631">
              <w:rPr>
                <w:rStyle w:val="ReplaceText"/>
              </w:rPr>
              <w:t>6</w:t>
            </w:r>
          </w:p>
        </w:tc>
        <w:tc>
          <w:tcPr>
            <w:tcW w:w="2551" w:type="dxa"/>
            <w:vMerge w:val="restart"/>
            <w:tcBorders>
              <w:left w:val="single" w:sz="4" w:space="0" w:color="auto"/>
            </w:tcBorders>
            <w:vAlign w:val="center"/>
          </w:tcPr>
          <w:p w14:paraId="42879819" w14:textId="77777777" w:rsidR="00D76631" w:rsidRPr="00D76631" w:rsidRDefault="00D76631" w:rsidP="00D76631">
            <w:pPr>
              <w:pStyle w:val="TblTextbulletedlist"/>
              <w:keepNext/>
              <w:numPr>
                <w:ilvl w:val="0"/>
                <w:numId w:val="15"/>
              </w:numPr>
              <w:tabs>
                <w:tab w:val="clear" w:pos="113"/>
                <w:tab w:val="left" w:pos="216"/>
              </w:tabs>
              <w:spacing w:before="0" w:after="0"/>
              <w:rPr>
                <w:rStyle w:val="ReplaceText"/>
              </w:rPr>
            </w:pPr>
            <w:r w:rsidRPr="00D76631">
              <w:rPr>
                <w:rStyle w:val="ReplaceText"/>
              </w:rPr>
              <w:t>Loss on drying: IPC</w:t>
            </w:r>
          </w:p>
        </w:tc>
      </w:tr>
      <w:tr w:rsidR="00D76631" w:rsidRPr="00D76631" w14:paraId="42879822" w14:textId="77777777" w:rsidTr="00D76631">
        <w:tc>
          <w:tcPr>
            <w:tcW w:w="2552" w:type="dxa"/>
            <w:vAlign w:val="center"/>
          </w:tcPr>
          <w:p w14:paraId="4287981B"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81C" w14:textId="77777777" w:rsidR="00D76631" w:rsidRPr="00D76631" w:rsidRDefault="00D76631" w:rsidP="00D76631">
            <w:pPr>
              <w:pStyle w:val="TblTextLeft"/>
              <w:keepNext/>
              <w:spacing w:before="0" w:after="0"/>
              <w:rPr>
                <w:rStyle w:val="ReplaceText"/>
              </w:rPr>
            </w:pPr>
          </w:p>
        </w:tc>
        <w:tc>
          <w:tcPr>
            <w:tcW w:w="426" w:type="dxa"/>
            <w:tcBorders>
              <w:left w:val="single" w:sz="4" w:space="0" w:color="auto"/>
              <w:right w:val="single" w:sz="4" w:space="0" w:color="auto"/>
            </w:tcBorders>
            <w:vAlign w:val="center"/>
          </w:tcPr>
          <w:p w14:paraId="4287981D" w14:textId="77777777" w:rsidR="00D76631" w:rsidRPr="00D76631" w:rsidRDefault="00D76631" w:rsidP="00D76631">
            <w:pPr>
              <w:pStyle w:val="TblTextCenter"/>
              <w:keepNext/>
              <w:rPr>
                <w:rStyle w:val="ReplaceText"/>
              </w:rPr>
            </w:pPr>
          </w:p>
        </w:tc>
        <w:tc>
          <w:tcPr>
            <w:tcW w:w="2409" w:type="dxa"/>
            <w:gridSpan w:val="6"/>
            <w:vMerge/>
            <w:tcBorders>
              <w:left w:val="single" w:sz="4" w:space="0" w:color="auto"/>
              <w:bottom w:val="single" w:sz="4" w:space="0" w:color="auto"/>
              <w:right w:val="single" w:sz="4" w:space="0" w:color="auto"/>
            </w:tcBorders>
            <w:vAlign w:val="center"/>
          </w:tcPr>
          <w:p w14:paraId="4287981E" w14:textId="77777777" w:rsidR="00D76631" w:rsidRPr="00D76631" w:rsidRDefault="00D76631" w:rsidP="00D76631">
            <w:pPr>
              <w:pStyle w:val="TblTextCenter"/>
              <w:keepNext/>
              <w:rPr>
                <w:rStyle w:val="ReplaceText"/>
              </w:rPr>
            </w:pPr>
          </w:p>
        </w:tc>
        <w:tc>
          <w:tcPr>
            <w:tcW w:w="427" w:type="dxa"/>
            <w:tcBorders>
              <w:left w:val="single" w:sz="4" w:space="0" w:color="auto"/>
              <w:right w:val="single" w:sz="4" w:space="0" w:color="auto"/>
            </w:tcBorders>
            <w:vAlign w:val="center"/>
          </w:tcPr>
          <w:p w14:paraId="4287981F" w14:textId="77777777" w:rsidR="00D76631" w:rsidRPr="00D76631" w:rsidRDefault="00D76631" w:rsidP="00D76631">
            <w:pPr>
              <w:pStyle w:val="TblTextCenter"/>
              <w:keepNext/>
              <w:rPr>
                <w:rStyle w:val="ReplaceText"/>
              </w:rPr>
            </w:pPr>
          </w:p>
        </w:tc>
        <w:tc>
          <w:tcPr>
            <w:tcW w:w="850" w:type="dxa"/>
            <w:vMerge/>
            <w:tcBorders>
              <w:left w:val="single" w:sz="4" w:space="0" w:color="auto"/>
              <w:right w:val="single" w:sz="4" w:space="0" w:color="auto"/>
            </w:tcBorders>
            <w:vAlign w:val="center"/>
          </w:tcPr>
          <w:p w14:paraId="42879820" w14:textId="77777777" w:rsidR="00D76631" w:rsidRPr="00D76631" w:rsidRDefault="00D76631" w:rsidP="00D76631">
            <w:pPr>
              <w:pStyle w:val="TblTextCenter"/>
              <w:keepNext/>
              <w:rPr>
                <w:rStyle w:val="ReplaceText"/>
              </w:rPr>
            </w:pPr>
          </w:p>
        </w:tc>
        <w:tc>
          <w:tcPr>
            <w:tcW w:w="2551" w:type="dxa"/>
            <w:vMerge/>
            <w:tcBorders>
              <w:left w:val="single" w:sz="4" w:space="0" w:color="auto"/>
            </w:tcBorders>
            <w:vAlign w:val="center"/>
          </w:tcPr>
          <w:p w14:paraId="42879821" w14:textId="77777777" w:rsidR="00D76631" w:rsidRPr="00D76631" w:rsidRDefault="00D76631" w:rsidP="00D76631">
            <w:pPr>
              <w:pStyle w:val="TblTextbulletedlist"/>
              <w:keepNext/>
              <w:numPr>
                <w:ilvl w:val="0"/>
                <w:numId w:val="15"/>
              </w:numPr>
              <w:tabs>
                <w:tab w:val="clear" w:pos="113"/>
                <w:tab w:val="left" w:pos="216"/>
              </w:tabs>
              <w:spacing w:before="0" w:after="0"/>
              <w:rPr>
                <w:rStyle w:val="ReplaceText"/>
              </w:rPr>
            </w:pPr>
          </w:p>
        </w:tc>
      </w:tr>
      <w:tr w:rsidR="00D76631" w:rsidRPr="00D76631" w14:paraId="4287982A" w14:textId="77777777" w:rsidTr="00D76631">
        <w:tc>
          <w:tcPr>
            <w:tcW w:w="2552" w:type="dxa"/>
            <w:vAlign w:val="center"/>
          </w:tcPr>
          <w:p w14:paraId="42879823"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824" w14:textId="77777777" w:rsidR="00D76631" w:rsidRPr="00D76631" w:rsidRDefault="00D76631" w:rsidP="00D76631">
            <w:pPr>
              <w:pStyle w:val="TblTextLeft"/>
              <w:keepNext/>
              <w:spacing w:before="0" w:after="0"/>
              <w:rPr>
                <w:rStyle w:val="ReplaceText"/>
              </w:rPr>
            </w:pPr>
          </w:p>
        </w:tc>
        <w:tc>
          <w:tcPr>
            <w:tcW w:w="1594" w:type="dxa"/>
            <w:gridSpan w:val="4"/>
            <w:tcBorders>
              <w:left w:val="single" w:sz="4" w:space="0" w:color="auto"/>
              <w:right w:val="single" w:sz="4" w:space="0" w:color="auto"/>
            </w:tcBorders>
            <w:vAlign w:val="center"/>
          </w:tcPr>
          <w:p w14:paraId="42879825" w14:textId="77777777" w:rsidR="00D76631" w:rsidRPr="00D76631" w:rsidRDefault="00D76631" w:rsidP="00D76631">
            <w:pPr>
              <w:pStyle w:val="TblTextCenter"/>
              <w:keepNext/>
              <w:rPr>
                <w:rStyle w:val="ReplaceText"/>
              </w:rPr>
            </w:pPr>
          </w:p>
        </w:tc>
        <w:tc>
          <w:tcPr>
            <w:tcW w:w="1241" w:type="dxa"/>
            <w:gridSpan w:val="3"/>
            <w:tcBorders>
              <w:left w:val="single" w:sz="4" w:space="0" w:color="auto"/>
            </w:tcBorders>
            <w:vAlign w:val="center"/>
          </w:tcPr>
          <w:p w14:paraId="42879826" w14:textId="77777777" w:rsidR="00D76631" w:rsidRPr="00D76631" w:rsidRDefault="00D76631" w:rsidP="00D76631">
            <w:pPr>
              <w:pStyle w:val="TblTextCenter"/>
              <w:keepNext/>
              <w:rPr>
                <w:rStyle w:val="ReplaceText"/>
              </w:rPr>
            </w:pPr>
          </w:p>
        </w:tc>
        <w:tc>
          <w:tcPr>
            <w:tcW w:w="427" w:type="dxa"/>
            <w:tcBorders>
              <w:left w:val="nil"/>
              <w:right w:val="single" w:sz="4" w:space="0" w:color="auto"/>
            </w:tcBorders>
            <w:vAlign w:val="center"/>
          </w:tcPr>
          <w:p w14:paraId="42879827" w14:textId="77777777" w:rsidR="00D76631" w:rsidRPr="00D76631" w:rsidRDefault="00D76631" w:rsidP="00D76631">
            <w:pPr>
              <w:pStyle w:val="TblTextCenter"/>
              <w:keepNext/>
              <w:rPr>
                <w:rStyle w:val="ReplaceText"/>
              </w:rPr>
            </w:pPr>
          </w:p>
        </w:tc>
        <w:tc>
          <w:tcPr>
            <w:tcW w:w="850" w:type="dxa"/>
            <w:tcBorders>
              <w:left w:val="single" w:sz="4" w:space="0" w:color="auto"/>
              <w:right w:val="single" w:sz="4" w:space="0" w:color="auto"/>
            </w:tcBorders>
            <w:vAlign w:val="center"/>
          </w:tcPr>
          <w:p w14:paraId="42879828" w14:textId="77777777" w:rsidR="00D76631" w:rsidRPr="00D76631" w:rsidRDefault="00D76631" w:rsidP="00D76631">
            <w:pPr>
              <w:pStyle w:val="TblTextCenter"/>
              <w:keepNext/>
              <w:rPr>
                <w:rStyle w:val="ReplaceText"/>
              </w:rPr>
            </w:pPr>
          </w:p>
        </w:tc>
        <w:tc>
          <w:tcPr>
            <w:tcW w:w="2551" w:type="dxa"/>
            <w:tcBorders>
              <w:top w:val="nil"/>
              <w:left w:val="single" w:sz="4" w:space="0" w:color="auto"/>
              <w:bottom w:val="nil"/>
            </w:tcBorders>
            <w:vAlign w:val="center"/>
          </w:tcPr>
          <w:p w14:paraId="42879829" w14:textId="77777777" w:rsidR="00D76631" w:rsidRPr="00D76631" w:rsidRDefault="00D76631" w:rsidP="00D76631">
            <w:pPr>
              <w:pStyle w:val="TblTextLeft"/>
              <w:keepNext/>
              <w:rPr>
                <w:rStyle w:val="ReplaceText"/>
              </w:rPr>
            </w:pPr>
          </w:p>
        </w:tc>
      </w:tr>
      <w:tr w:rsidR="00D76631" w:rsidRPr="00D76631" w14:paraId="42879832" w14:textId="77777777" w:rsidTr="00D76631">
        <w:tc>
          <w:tcPr>
            <w:tcW w:w="2552" w:type="dxa"/>
            <w:vAlign w:val="center"/>
          </w:tcPr>
          <w:p w14:paraId="4287982B"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82C" w14:textId="77777777" w:rsidR="00D76631" w:rsidRPr="00D76631" w:rsidRDefault="00D76631" w:rsidP="00D76631">
            <w:pPr>
              <w:pStyle w:val="TblTextLeft"/>
              <w:keepNext/>
              <w:spacing w:before="0" w:after="0"/>
              <w:rPr>
                <w:rStyle w:val="ReplaceText"/>
              </w:rPr>
            </w:pPr>
          </w:p>
        </w:tc>
        <w:tc>
          <w:tcPr>
            <w:tcW w:w="426" w:type="dxa"/>
            <w:tcBorders>
              <w:left w:val="single" w:sz="4" w:space="0" w:color="auto"/>
              <w:right w:val="single" w:sz="4" w:space="0" w:color="auto"/>
            </w:tcBorders>
            <w:vAlign w:val="center"/>
          </w:tcPr>
          <w:p w14:paraId="4287982D" w14:textId="77777777" w:rsidR="00D76631" w:rsidRPr="00D76631" w:rsidRDefault="00D76631" w:rsidP="00D76631">
            <w:pPr>
              <w:pStyle w:val="TblTextCenter"/>
              <w:keepNext/>
              <w:rPr>
                <w:rStyle w:val="ReplaceText"/>
              </w:rPr>
            </w:pPr>
          </w:p>
        </w:tc>
        <w:tc>
          <w:tcPr>
            <w:tcW w:w="2409" w:type="dxa"/>
            <w:gridSpan w:val="6"/>
            <w:vMerge w:val="restart"/>
            <w:tcBorders>
              <w:top w:val="single" w:sz="4" w:space="0" w:color="auto"/>
              <w:left w:val="single" w:sz="4" w:space="0" w:color="auto"/>
              <w:bottom w:val="single" w:sz="4" w:space="0" w:color="auto"/>
              <w:right w:val="single" w:sz="4" w:space="0" w:color="auto"/>
            </w:tcBorders>
            <w:vAlign w:val="center"/>
          </w:tcPr>
          <w:p w14:paraId="4287982E" w14:textId="77777777" w:rsidR="00D76631" w:rsidRPr="00D76631" w:rsidRDefault="00D76631" w:rsidP="00D76631">
            <w:pPr>
              <w:pStyle w:val="TblTextCenter"/>
              <w:keepNext/>
              <w:rPr>
                <w:rStyle w:val="ReplaceText"/>
              </w:rPr>
            </w:pPr>
            <w:r w:rsidRPr="00D76631">
              <w:rPr>
                <w:rStyle w:val="ReplaceText"/>
              </w:rPr>
              <w:t>Sizing</w:t>
            </w:r>
          </w:p>
        </w:tc>
        <w:tc>
          <w:tcPr>
            <w:tcW w:w="427" w:type="dxa"/>
            <w:tcBorders>
              <w:left w:val="single" w:sz="4" w:space="0" w:color="auto"/>
              <w:right w:val="single" w:sz="4" w:space="0" w:color="auto"/>
            </w:tcBorders>
            <w:vAlign w:val="center"/>
          </w:tcPr>
          <w:p w14:paraId="4287982F" w14:textId="77777777" w:rsidR="00D76631" w:rsidRPr="00D76631" w:rsidRDefault="00D76631" w:rsidP="00D76631">
            <w:pPr>
              <w:pStyle w:val="TblTextCenter"/>
              <w:keepNext/>
              <w:rPr>
                <w:rStyle w:val="ReplaceText"/>
              </w:rPr>
            </w:pPr>
          </w:p>
        </w:tc>
        <w:tc>
          <w:tcPr>
            <w:tcW w:w="850" w:type="dxa"/>
            <w:vMerge w:val="restart"/>
            <w:tcBorders>
              <w:left w:val="single" w:sz="4" w:space="0" w:color="auto"/>
              <w:right w:val="single" w:sz="4" w:space="0" w:color="auto"/>
            </w:tcBorders>
            <w:vAlign w:val="center"/>
          </w:tcPr>
          <w:p w14:paraId="42879830" w14:textId="77777777" w:rsidR="00D76631" w:rsidRPr="00D76631" w:rsidRDefault="00D76631" w:rsidP="00D76631">
            <w:pPr>
              <w:pStyle w:val="TblTextCenter"/>
              <w:keepNext/>
              <w:rPr>
                <w:rStyle w:val="ReplaceText"/>
              </w:rPr>
            </w:pPr>
            <w:r w:rsidRPr="00D76631">
              <w:rPr>
                <w:rStyle w:val="ReplaceText"/>
              </w:rPr>
              <w:t>7</w:t>
            </w:r>
          </w:p>
        </w:tc>
        <w:tc>
          <w:tcPr>
            <w:tcW w:w="2551" w:type="dxa"/>
            <w:vMerge w:val="restart"/>
            <w:tcBorders>
              <w:left w:val="single" w:sz="4" w:space="0" w:color="auto"/>
            </w:tcBorders>
            <w:vAlign w:val="center"/>
          </w:tcPr>
          <w:p w14:paraId="42879831" w14:textId="77777777" w:rsidR="00D76631" w:rsidRPr="00D76631" w:rsidRDefault="00D76631" w:rsidP="00D76631">
            <w:pPr>
              <w:pStyle w:val="TblTextbulletedlist"/>
              <w:keepNext/>
              <w:numPr>
                <w:ilvl w:val="0"/>
                <w:numId w:val="15"/>
              </w:numPr>
              <w:tabs>
                <w:tab w:val="clear" w:pos="113"/>
                <w:tab w:val="left" w:pos="216"/>
              </w:tabs>
              <w:spacing w:before="0" w:after="0"/>
              <w:rPr>
                <w:rStyle w:val="ReplaceText"/>
              </w:rPr>
            </w:pPr>
            <w:r w:rsidRPr="00D76631">
              <w:rPr>
                <w:rStyle w:val="ReplaceText"/>
              </w:rPr>
              <w:t>Screen mesh size checked</w:t>
            </w:r>
          </w:p>
        </w:tc>
      </w:tr>
      <w:tr w:rsidR="00D76631" w:rsidRPr="00D76631" w14:paraId="4287983A" w14:textId="77777777" w:rsidTr="00D76631">
        <w:tc>
          <w:tcPr>
            <w:tcW w:w="2552" w:type="dxa"/>
            <w:vAlign w:val="center"/>
          </w:tcPr>
          <w:p w14:paraId="42879833"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834" w14:textId="77777777" w:rsidR="00D76631" w:rsidRPr="00D76631" w:rsidRDefault="00D76631" w:rsidP="00D76631">
            <w:pPr>
              <w:pStyle w:val="TblTextLeft"/>
              <w:keepNext/>
              <w:spacing w:before="0" w:after="0"/>
              <w:rPr>
                <w:rStyle w:val="ReplaceText"/>
              </w:rPr>
            </w:pPr>
          </w:p>
        </w:tc>
        <w:tc>
          <w:tcPr>
            <w:tcW w:w="426" w:type="dxa"/>
            <w:tcBorders>
              <w:left w:val="single" w:sz="4" w:space="0" w:color="auto"/>
              <w:right w:val="single" w:sz="4" w:space="0" w:color="auto"/>
            </w:tcBorders>
            <w:vAlign w:val="center"/>
          </w:tcPr>
          <w:p w14:paraId="42879835" w14:textId="77777777" w:rsidR="00D76631" w:rsidRPr="00D76631" w:rsidRDefault="00D76631" w:rsidP="00D76631">
            <w:pPr>
              <w:pStyle w:val="TblTextCenter"/>
              <w:keepNext/>
              <w:rPr>
                <w:rStyle w:val="ReplaceText"/>
              </w:rPr>
            </w:pPr>
          </w:p>
        </w:tc>
        <w:tc>
          <w:tcPr>
            <w:tcW w:w="2409" w:type="dxa"/>
            <w:gridSpan w:val="6"/>
            <w:vMerge/>
            <w:tcBorders>
              <w:top w:val="single" w:sz="4" w:space="0" w:color="auto"/>
              <w:left w:val="single" w:sz="4" w:space="0" w:color="auto"/>
              <w:bottom w:val="single" w:sz="4" w:space="0" w:color="auto"/>
              <w:right w:val="single" w:sz="4" w:space="0" w:color="auto"/>
            </w:tcBorders>
            <w:vAlign w:val="center"/>
          </w:tcPr>
          <w:p w14:paraId="42879836" w14:textId="77777777" w:rsidR="00D76631" w:rsidRPr="00D76631" w:rsidRDefault="00D76631" w:rsidP="00D76631">
            <w:pPr>
              <w:pStyle w:val="TblTextCenter"/>
              <w:keepNext/>
              <w:rPr>
                <w:rStyle w:val="ReplaceText"/>
              </w:rPr>
            </w:pPr>
          </w:p>
        </w:tc>
        <w:tc>
          <w:tcPr>
            <w:tcW w:w="427" w:type="dxa"/>
            <w:tcBorders>
              <w:left w:val="single" w:sz="4" w:space="0" w:color="auto"/>
              <w:right w:val="single" w:sz="4" w:space="0" w:color="auto"/>
            </w:tcBorders>
            <w:vAlign w:val="center"/>
          </w:tcPr>
          <w:p w14:paraId="42879837" w14:textId="77777777" w:rsidR="00D76631" w:rsidRPr="00D76631" w:rsidRDefault="00D76631" w:rsidP="00D76631">
            <w:pPr>
              <w:pStyle w:val="TblTextCenter"/>
              <w:keepNext/>
              <w:rPr>
                <w:rStyle w:val="ReplaceText"/>
              </w:rPr>
            </w:pPr>
          </w:p>
        </w:tc>
        <w:tc>
          <w:tcPr>
            <w:tcW w:w="850" w:type="dxa"/>
            <w:vMerge/>
            <w:tcBorders>
              <w:left w:val="single" w:sz="4" w:space="0" w:color="auto"/>
              <w:right w:val="single" w:sz="4" w:space="0" w:color="auto"/>
            </w:tcBorders>
            <w:vAlign w:val="center"/>
          </w:tcPr>
          <w:p w14:paraId="42879838" w14:textId="77777777" w:rsidR="00D76631" w:rsidRPr="00D76631" w:rsidRDefault="00D76631" w:rsidP="00D76631">
            <w:pPr>
              <w:pStyle w:val="TblTextCenter"/>
              <w:keepNext/>
              <w:rPr>
                <w:rStyle w:val="ReplaceText"/>
              </w:rPr>
            </w:pPr>
          </w:p>
        </w:tc>
        <w:tc>
          <w:tcPr>
            <w:tcW w:w="2551" w:type="dxa"/>
            <w:vMerge/>
            <w:tcBorders>
              <w:left w:val="single" w:sz="4" w:space="0" w:color="auto"/>
              <w:bottom w:val="nil"/>
            </w:tcBorders>
            <w:vAlign w:val="center"/>
          </w:tcPr>
          <w:p w14:paraId="42879839" w14:textId="77777777" w:rsidR="00D76631" w:rsidRPr="00D76631" w:rsidRDefault="00D76631" w:rsidP="00D76631">
            <w:pPr>
              <w:pStyle w:val="TblTextbulletedlist"/>
              <w:keepNext/>
              <w:numPr>
                <w:ilvl w:val="0"/>
                <w:numId w:val="15"/>
              </w:numPr>
              <w:tabs>
                <w:tab w:val="clear" w:pos="113"/>
                <w:tab w:val="left" w:pos="216"/>
              </w:tabs>
              <w:spacing w:before="0" w:after="0"/>
              <w:rPr>
                <w:rStyle w:val="ReplaceText"/>
              </w:rPr>
            </w:pPr>
          </w:p>
        </w:tc>
      </w:tr>
      <w:tr w:rsidR="00D76631" w:rsidRPr="00D76631" w14:paraId="42879842" w14:textId="77777777" w:rsidTr="00D76631">
        <w:tc>
          <w:tcPr>
            <w:tcW w:w="2552" w:type="dxa"/>
            <w:vAlign w:val="center"/>
          </w:tcPr>
          <w:p w14:paraId="4287983B"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83C" w14:textId="77777777" w:rsidR="00D76631" w:rsidRPr="00D76631" w:rsidRDefault="00D76631" w:rsidP="00D76631">
            <w:pPr>
              <w:pStyle w:val="TblTextLeft"/>
              <w:keepNext/>
              <w:spacing w:before="0" w:after="0"/>
              <w:rPr>
                <w:rStyle w:val="ReplaceText"/>
              </w:rPr>
            </w:pPr>
          </w:p>
        </w:tc>
        <w:tc>
          <w:tcPr>
            <w:tcW w:w="909" w:type="dxa"/>
            <w:gridSpan w:val="3"/>
            <w:tcBorders>
              <w:left w:val="single" w:sz="4" w:space="0" w:color="auto"/>
            </w:tcBorders>
            <w:vAlign w:val="center"/>
          </w:tcPr>
          <w:p w14:paraId="4287983D" w14:textId="77777777" w:rsidR="00D76631" w:rsidRPr="00D76631" w:rsidRDefault="00D76631" w:rsidP="00D76631">
            <w:pPr>
              <w:pStyle w:val="TblTextCenter"/>
              <w:keepNext/>
              <w:rPr>
                <w:rStyle w:val="ReplaceText"/>
              </w:rPr>
            </w:pPr>
          </w:p>
        </w:tc>
        <w:tc>
          <w:tcPr>
            <w:tcW w:w="792" w:type="dxa"/>
            <w:gridSpan w:val="2"/>
            <w:tcBorders>
              <w:right w:val="single" w:sz="4" w:space="0" w:color="auto"/>
            </w:tcBorders>
            <w:vAlign w:val="center"/>
          </w:tcPr>
          <w:p w14:paraId="4287983E" w14:textId="77777777" w:rsidR="00D76631" w:rsidRPr="00D76631" w:rsidRDefault="00D76631" w:rsidP="00D76631">
            <w:pPr>
              <w:pStyle w:val="TblTextCenter"/>
              <w:keepNext/>
              <w:rPr>
                <w:rStyle w:val="ReplaceText"/>
              </w:rPr>
            </w:pPr>
          </w:p>
        </w:tc>
        <w:tc>
          <w:tcPr>
            <w:tcW w:w="1561" w:type="dxa"/>
            <w:gridSpan w:val="3"/>
            <w:tcBorders>
              <w:left w:val="single" w:sz="4" w:space="0" w:color="auto"/>
              <w:right w:val="single" w:sz="4" w:space="0" w:color="auto"/>
            </w:tcBorders>
            <w:vAlign w:val="center"/>
          </w:tcPr>
          <w:p w14:paraId="4287983F" w14:textId="77777777" w:rsidR="00D76631" w:rsidRPr="00D76631" w:rsidRDefault="00D76631" w:rsidP="00D76631">
            <w:pPr>
              <w:pStyle w:val="TblTextCenter"/>
              <w:keepNext/>
              <w:rPr>
                <w:rStyle w:val="ReplaceText"/>
              </w:rPr>
            </w:pPr>
          </w:p>
        </w:tc>
        <w:tc>
          <w:tcPr>
            <w:tcW w:w="850" w:type="dxa"/>
            <w:tcBorders>
              <w:left w:val="single" w:sz="4" w:space="0" w:color="auto"/>
              <w:right w:val="single" w:sz="4" w:space="0" w:color="auto"/>
            </w:tcBorders>
            <w:vAlign w:val="center"/>
          </w:tcPr>
          <w:p w14:paraId="42879840" w14:textId="77777777" w:rsidR="00D76631" w:rsidRPr="00D76631" w:rsidRDefault="00D76631" w:rsidP="00D76631">
            <w:pPr>
              <w:pStyle w:val="TblTextCenter"/>
              <w:keepNext/>
              <w:rPr>
                <w:rStyle w:val="ReplaceText"/>
              </w:rPr>
            </w:pPr>
          </w:p>
        </w:tc>
        <w:tc>
          <w:tcPr>
            <w:tcW w:w="2551" w:type="dxa"/>
            <w:tcBorders>
              <w:top w:val="nil"/>
              <w:left w:val="single" w:sz="4" w:space="0" w:color="auto"/>
              <w:bottom w:val="nil"/>
            </w:tcBorders>
            <w:vAlign w:val="center"/>
          </w:tcPr>
          <w:p w14:paraId="42879841" w14:textId="77777777" w:rsidR="00D76631" w:rsidRPr="00D76631" w:rsidRDefault="00D76631" w:rsidP="00D76631">
            <w:pPr>
              <w:pStyle w:val="TblTextLeft"/>
              <w:keepNext/>
              <w:rPr>
                <w:rStyle w:val="ReplaceText"/>
              </w:rPr>
            </w:pPr>
          </w:p>
        </w:tc>
      </w:tr>
      <w:tr w:rsidR="00D76631" w:rsidRPr="00D76631" w14:paraId="4287984A" w14:textId="77777777" w:rsidTr="00D76631">
        <w:tc>
          <w:tcPr>
            <w:tcW w:w="2552" w:type="dxa"/>
            <w:vMerge w:val="restart"/>
            <w:tcBorders>
              <w:right w:val="single" w:sz="4" w:space="0" w:color="auto"/>
            </w:tcBorders>
            <w:vAlign w:val="center"/>
          </w:tcPr>
          <w:p w14:paraId="42879843" w14:textId="77777777" w:rsidR="00D76631" w:rsidRPr="00D76631" w:rsidRDefault="00D76631" w:rsidP="00D76631">
            <w:pPr>
              <w:pStyle w:val="TblTextLeft"/>
              <w:spacing w:before="0" w:after="0"/>
              <w:rPr>
                <w:rStyle w:val="ReplaceText"/>
              </w:rPr>
            </w:pPr>
            <w:r w:rsidRPr="00D76631">
              <w:rPr>
                <w:rStyle w:val="ReplaceText"/>
              </w:rPr>
              <w:t>Magnesium stearate</w:t>
            </w:r>
          </w:p>
        </w:tc>
        <w:tc>
          <w:tcPr>
            <w:tcW w:w="283" w:type="dxa"/>
            <w:tcBorders>
              <w:left w:val="single" w:sz="4" w:space="0" w:color="auto"/>
              <w:bottom w:val="single" w:sz="4" w:space="0" w:color="auto"/>
              <w:right w:val="single" w:sz="4" w:space="0" w:color="auto"/>
            </w:tcBorders>
            <w:vAlign w:val="center"/>
          </w:tcPr>
          <w:p w14:paraId="42879844" w14:textId="77777777" w:rsidR="00D76631" w:rsidRPr="00D76631" w:rsidRDefault="00D76631" w:rsidP="00D76631">
            <w:pPr>
              <w:pStyle w:val="TblTextCenter"/>
              <w:keepNext/>
              <w:rPr>
                <w:rStyle w:val="ReplaceText"/>
              </w:rPr>
            </w:pPr>
          </w:p>
        </w:tc>
        <w:tc>
          <w:tcPr>
            <w:tcW w:w="426" w:type="dxa"/>
            <w:tcBorders>
              <w:left w:val="single" w:sz="4" w:space="0" w:color="auto"/>
              <w:bottom w:val="single" w:sz="4" w:space="0" w:color="auto"/>
              <w:right w:val="single" w:sz="4" w:space="0" w:color="auto"/>
            </w:tcBorders>
            <w:vAlign w:val="center"/>
          </w:tcPr>
          <w:p w14:paraId="42879845" w14:textId="77777777" w:rsidR="00D76631" w:rsidRPr="00D76631" w:rsidRDefault="00D76631" w:rsidP="00D76631">
            <w:pPr>
              <w:pStyle w:val="TblTextCenter"/>
              <w:keepNext/>
              <w:rPr>
                <w:rStyle w:val="ReplaceText"/>
              </w:rPr>
            </w:pPr>
          </w:p>
        </w:tc>
        <w:tc>
          <w:tcPr>
            <w:tcW w:w="2409" w:type="dxa"/>
            <w:gridSpan w:val="6"/>
            <w:vMerge w:val="restart"/>
            <w:tcBorders>
              <w:top w:val="single" w:sz="4" w:space="0" w:color="auto"/>
              <w:left w:val="single" w:sz="4" w:space="0" w:color="auto"/>
              <w:bottom w:val="single" w:sz="4" w:space="0" w:color="auto"/>
              <w:right w:val="single" w:sz="4" w:space="0" w:color="auto"/>
            </w:tcBorders>
            <w:vAlign w:val="center"/>
          </w:tcPr>
          <w:p w14:paraId="42879846" w14:textId="77777777" w:rsidR="00D76631" w:rsidRPr="00D76631" w:rsidRDefault="00D76631" w:rsidP="00D76631">
            <w:pPr>
              <w:pStyle w:val="TblTextCenter"/>
              <w:keepNext/>
              <w:rPr>
                <w:rStyle w:val="ReplaceText"/>
              </w:rPr>
            </w:pPr>
            <w:r w:rsidRPr="00D76631">
              <w:rPr>
                <w:rStyle w:val="ReplaceText"/>
              </w:rPr>
              <w:t>Sieving</w:t>
            </w:r>
          </w:p>
        </w:tc>
        <w:tc>
          <w:tcPr>
            <w:tcW w:w="427" w:type="dxa"/>
            <w:tcBorders>
              <w:left w:val="single" w:sz="4" w:space="0" w:color="auto"/>
              <w:right w:val="single" w:sz="4" w:space="0" w:color="auto"/>
            </w:tcBorders>
            <w:vAlign w:val="center"/>
          </w:tcPr>
          <w:p w14:paraId="42879847" w14:textId="77777777" w:rsidR="00D76631" w:rsidRPr="00D76631" w:rsidRDefault="00D76631" w:rsidP="00D76631">
            <w:pPr>
              <w:pStyle w:val="TblTextCenter"/>
              <w:keepNext/>
              <w:rPr>
                <w:rStyle w:val="ReplaceText"/>
              </w:rPr>
            </w:pPr>
          </w:p>
        </w:tc>
        <w:tc>
          <w:tcPr>
            <w:tcW w:w="850" w:type="dxa"/>
            <w:vMerge w:val="restart"/>
            <w:tcBorders>
              <w:left w:val="single" w:sz="4" w:space="0" w:color="auto"/>
              <w:right w:val="single" w:sz="4" w:space="0" w:color="auto"/>
            </w:tcBorders>
            <w:vAlign w:val="center"/>
          </w:tcPr>
          <w:p w14:paraId="42879848" w14:textId="77777777" w:rsidR="00D76631" w:rsidRPr="00D76631" w:rsidRDefault="00D76631" w:rsidP="00D76631">
            <w:pPr>
              <w:pStyle w:val="TblTextCenter"/>
              <w:keepNext/>
              <w:rPr>
                <w:rStyle w:val="ReplaceText"/>
              </w:rPr>
            </w:pPr>
            <w:r w:rsidRPr="00D76631">
              <w:rPr>
                <w:rStyle w:val="ReplaceText"/>
              </w:rPr>
              <w:t>8</w:t>
            </w:r>
          </w:p>
        </w:tc>
        <w:tc>
          <w:tcPr>
            <w:tcW w:w="2551" w:type="dxa"/>
            <w:tcBorders>
              <w:left w:val="single" w:sz="4" w:space="0" w:color="auto"/>
            </w:tcBorders>
            <w:vAlign w:val="center"/>
          </w:tcPr>
          <w:p w14:paraId="42879849" w14:textId="77777777" w:rsidR="00D76631" w:rsidRPr="00D76631" w:rsidRDefault="00D76631" w:rsidP="00D76631">
            <w:pPr>
              <w:pStyle w:val="TblTextCenter"/>
              <w:keepNext/>
              <w:rPr>
                <w:rStyle w:val="ReplaceText"/>
              </w:rPr>
            </w:pPr>
          </w:p>
        </w:tc>
      </w:tr>
      <w:tr w:rsidR="00D76631" w:rsidRPr="00D76631" w14:paraId="42879852" w14:textId="77777777" w:rsidTr="00D76631">
        <w:tc>
          <w:tcPr>
            <w:tcW w:w="2552" w:type="dxa"/>
            <w:vMerge/>
            <w:tcBorders>
              <w:bottom w:val="single" w:sz="4" w:space="0" w:color="auto"/>
              <w:right w:val="single" w:sz="4" w:space="0" w:color="auto"/>
            </w:tcBorders>
            <w:vAlign w:val="center"/>
          </w:tcPr>
          <w:p w14:paraId="4287984B" w14:textId="77777777" w:rsidR="00D76631" w:rsidRPr="00D76631" w:rsidRDefault="00D76631" w:rsidP="00D76631">
            <w:pPr>
              <w:pStyle w:val="TblTextLeft"/>
              <w:spacing w:before="0" w:after="0"/>
              <w:rPr>
                <w:rStyle w:val="ReplaceText"/>
              </w:rPr>
            </w:pPr>
          </w:p>
        </w:tc>
        <w:tc>
          <w:tcPr>
            <w:tcW w:w="283" w:type="dxa"/>
            <w:tcBorders>
              <w:top w:val="single" w:sz="4" w:space="0" w:color="auto"/>
              <w:left w:val="single" w:sz="4" w:space="0" w:color="auto"/>
              <w:right w:val="single" w:sz="4" w:space="0" w:color="auto"/>
            </w:tcBorders>
            <w:vAlign w:val="center"/>
          </w:tcPr>
          <w:p w14:paraId="4287984C" w14:textId="77777777" w:rsidR="00D76631" w:rsidRPr="00D76631" w:rsidRDefault="00D76631" w:rsidP="00D76631">
            <w:pPr>
              <w:pStyle w:val="TblTextCenter"/>
              <w:keepNext/>
              <w:rPr>
                <w:rStyle w:val="ReplaceText"/>
              </w:rPr>
            </w:pPr>
          </w:p>
        </w:tc>
        <w:tc>
          <w:tcPr>
            <w:tcW w:w="426" w:type="dxa"/>
            <w:tcBorders>
              <w:top w:val="single" w:sz="4" w:space="0" w:color="auto"/>
              <w:left w:val="single" w:sz="4" w:space="0" w:color="auto"/>
              <w:right w:val="single" w:sz="4" w:space="0" w:color="auto"/>
            </w:tcBorders>
            <w:vAlign w:val="center"/>
          </w:tcPr>
          <w:p w14:paraId="4287984D" w14:textId="77777777" w:rsidR="00D76631" w:rsidRPr="00D76631" w:rsidRDefault="00D76631" w:rsidP="00D76631">
            <w:pPr>
              <w:pStyle w:val="TblTextCenter"/>
              <w:keepNext/>
              <w:rPr>
                <w:rStyle w:val="ReplaceText"/>
              </w:rPr>
            </w:pPr>
          </w:p>
        </w:tc>
        <w:tc>
          <w:tcPr>
            <w:tcW w:w="2409" w:type="dxa"/>
            <w:gridSpan w:val="6"/>
            <w:vMerge/>
            <w:tcBorders>
              <w:left w:val="single" w:sz="4" w:space="0" w:color="auto"/>
              <w:bottom w:val="single" w:sz="4" w:space="0" w:color="auto"/>
              <w:right w:val="single" w:sz="4" w:space="0" w:color="auto"/>
            </w:tcBorders>
            <w:vAlign w:val="center"/>
          </w:tcPr>
          <w:p w14:paraId="4287984E" w14:textId="77777777" w:rsidR="00D76631" w:rsidRPr="00D76631" w:rsidRDefault="00D76631" w:rsidP="00D76631">
            <w:pPr>
              <w:pStyle w:val="TblTextCenter"/>
              <w:keepNext/>
              <w:rPr>
                <w:rStyle w:val="ReplaceText"/>
              </w:rPr>
            </w:pPr>
          </w:p>
        </w:tc>
        <w:tc>
          <w:tcPr>
            <w:tcW w:w="427" w:type="dxa"/>
            <w:tcBorders>
              <w:left w:val="single" w:sz="4" w:space="0" w:color="auto"/>
              <w:right w:val="single" w:sz="4" w:space="0" w:color="auto"/>
            </w:tcBorders>
            <w:vAlign w:val="center"/>
          </w:tcPr>
          <w:p w14:paraId="4287984F" w14:textId="77777777" w:rsidR="00D76631" w:rsidRPr="00D76631" w:rsidRDefault="00D76631" w:rsidP="00D76631">
            <w:pPr>
              <w:pStyle w:val="TblTextCenter"/>
              <w:keepNext/>
              <w:rPr>
                <w:rStyle w:val="ReplaceText"/>
              </w:rPr>
            </w:pPr>
          </w:p>
        </w:tc>
        <w:tc>
          <w:tcPr>
            <w:tcW w:w="850" w:type="dxa"/>
            <w:vMerge/>
            <w:tcBorders>
              <w:left w:val="single" w:sz="4" w:space="0" w:color="auto"/>
              <w:right w:val="single" w:sz="4" w:space="0" w:color="auto"/>
            </w:tcBorders>
            <w:vAlign w:val="center"/>
          </w:tcPr>
          <w:p w14:paraId="42879850" w14:textId="77777777" w:rsidR="00D76631" w:rsidRPr="00D76631" w:rsidRDefault="00D76631" w:rsidP="00D76631">
            <w:pPr>
              <w:pStyle w:val="TblTextCenter"/>
              <w:keepNext/>
              <w:rPr>
                <w:rStyle w:val="ReplaceText"/>
              </w:rPr>
            </w:pPr>
          </w:p>
        </w:tc>
        <w:tc>
          <w:tcPr>
            <w:tcW w:w="2551" w:type="dxa"/>
            <w:tcBorders>
              <w:left w:val="single" w:sz="4" w:space="0" w:color="auto"/>
            </w:tcBorders>
            <w:vAlign w:val="center"/>
          </w:tcPr>
          <w:p w14:paraId="42879851" w14:textId="77777777" w:rsidR="00D76631" w:rsidRPr="00D76631" w:rsidRDefault="00D76631" w:rsidP="00D76631">
            <w:pPr>
              <w:pStyle w:val="TblTextbulletedlist"/>
              <w:keepNext/>
              <w:numPr>
                <w:ilvl w:val="0"/>
                <w:numId w:val="15"/>
              </w:numPr>
              <w:tabs>
                <w:tab w:val="clear" w:pos="113"/>
                <w:tab w:val="left" w:pos="216"/>
              </w:tabs>
              <w:spacing w:before="0" w:after="0"/>
              <w:rPr>
                <w:rStyle w:val="ReplaceText"/>
              </w:rPr>
            </w:pPr>
            <w:r w:rsidRPr="00D76631">
              <w:rPr>
                <w:rStyle w:val="ReplaceText"/>
              </w:rPr>
              <w:t>Screen mesh size checked</w:t>
            </w:r>
          </w:p>
        </w:tc>
      </w:tr>
      <w:tr w:rsidR="00D76631" w:rsidRPr="00D76631" w14:paraId="4287985A" w14:textId="77777777" w:rsidTr="00D76631">
        <w:tc>
          <w:tcPr>
            <w:tcW w:w="2552" w:type="dxa"/>
            <w:vAlign w:val="center"/>
          </w:tcPr>
          <w:p w14:paraId="42879853"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854" w14:textId="77777777" w:rsidR="00D76631" w:rsidRPr="00D76631" w:rsidRDefault="00D76631" w:rsidP="00D76631">
            <w:pPr>
              <w:pStyle w:val="TblTextCenter"/>
              <w:keepNext/>
              <w:spacing w:before="0" w:after="0"/>
              <w:rPr>
                <w:rStyle w:val="ReplaceText"/>
              </w:rPr>
            </w:pPr>
          </w:p>
        </w:tc>
        <w:tc>
          <w:tcPr>
            <w:tcW w:w="909" w:type="dxa"/>
            <w:gridSpan w:val="3"/>
            <w:tcBorders>
              <w:left w:val="single" w:sz="4" w:space="0" w:color="auto"/>
              <w:right w:val="single" w:sz="4" w:space="0" w:color="auto"/>
            </w:tcBorders>
            <w:vAlign w:val="center"/>
          </w:tcPr>
          <w:p w14:paraId="42879855" w14:textId="77777777" w:rsidR="00D76631" w:rsidRPr="00D76631" w:rsidRDefault="00D76631" w:rsidP="00D76631">
            <w:pPr>
              <w:pStyle w:val="TblTextCenter"/>
              <w:keepNext/>
              <w:rPr>
                <w:rStyle w:val="ReplaceText"/>
              </w:rPr>
            </w:pPr>
          </w:p>
        </w:tc>
        <w:tc>
          <w:tcPr>
            <w:tcW w:w="792" w:type="dxa"/>
            <w:gridSpan w:val="2"/>
            <w:tcBorders>
              <w:left w:val="single" w:sz="4" w:space="0" w:color="auto"/>
              <w:right w:val="single" w:sz="4" w:space="0" w:color="auto"/>
            </w:tcBorders>
            <w:vAlign w:val="center"/>
          </w:tcPr>
          <w:p w14:paraId="42879856" w14:textId="77777777" w:rsidR="00D76631" w:rsidRPr="00D76631" w:rsidRDefault="00D76631" w:rsidP="00D76631">
            <w:pPr>
              <w:pStyle w:val="TblTextCenter"/>
              <w:keepNext/>
              <w:rPr>
                <w:rStyle w:val="ReplaceText"/>
              </w:rPr>
            </w:pPr>
          </w:p>
        </w:tc>
        <w:tc>
          <w:tcPr>
            <w:tcW w:w="1561" w:type="dxa"/>
            <w:gridSpan w:val="3"/>
            <w:tcBorders>
              <w:left w:val="single" w:sz="4" w:space="0" w:color="auto"/>
              <w:right w:val="single" w:sz="4" w:space="0" w:color="auto"/>
            </w:tcBorders>
            <w:vAlign w:val="center"/>
          </w:tcPr>
          <w:p w14:paraId="42879857" w14:textId="77777777" w:rsidR="00D76631" w:rsidRPr="00D76631" w:rsidRDefault="00D76631" w:rsidP="00D76631">
            <w:pPr>
              <w:pStyle w:val="TblTextCenter"/>
              <w:keepNext/>
              <w:rPr>
                <w:rStyle w:val="ReplaceText"/>
              </w:rPr>
            </w:pPr>
          </w:p>
        </w:tc>
        <w:tc>
          <w:tcPr>
            <w:tcW w:w="850" w:type="dxa"/>
            <w:tcBorders>
              <w:left w:val="single" w:sz="4" w:space="0" w:color="auto"/>
              <w:right w:val="single" w:sz="4" w:space="0" w:color="auto"/>
            </w:tcBorders>
            <w:vAlign w:val="center"/>
          </w:tcPr>
          <w:p w14:paraId="42879858" w14:textId="77777777" w:rsidR="00D76631" w:rsidRPr="00D76631" w:rsidRDefault="00D76631" w:rsidP="00D76631">
            <w:pPr>
              <w:pStyle w:val="TblTextCenter"/>
              <w:keepNext/>
              <w:rPr>
                <w:rStyle w:val="ReplaceText"/>
              </w:rPr>
            </w:pPr>
          </w:p>
        </w:tc>
        <w:tc>
          <w:tcPr>
            <w:tcW w:w="2551" w:type="dxa"/>
            <w:tcBorders>
              <w:left w:val="single" w:sz="4" w:space="0" w:color="auto"/>
            </w:tcBorders>
            <w:vAlign w:val="center"/>
          </w:tcPr>
          <w:p w14:paraId="42879859" w14:textId="77777777" w:rsidR="00D76631" w:rsidRPr="00D76631" w:rsidRDefault="00D76631" w:rsidP="00D76631">
            <w:pPr>
              <w:pStyle w:val="TblTextCenter"/>
              <w:keepNext/>
              <w:rPr>
                <w:rStyle w:val="ReplaceText"/>
              </w:rPr>
            </w:pPr>
          </w:p>
        </w:tc>
      </w:tr>
      <w:tr w:rsidR="00D76631" w:rsidRPr="00D76631" w14:paraId="42879862" w14:textId="77777777" w:rsidTr="00D76631">
        <w:tc>
          <w:tcPr>
            <w:tcW w:w="2552" w:type="dxa"/>
            <w:vMerge w:val="restart"/>
            <w:tcBorders>
              <w:right w:val="single" w:sz="4" w:space="0" w:color="auto"/>
            </w:tcBorders>
            <w:vAlign w:val="center"/>
          </w:tcPr>
          <w:p w14:paraId="4287985B" w14:textId="77777777" w:rsidR="00D76631" w:rsidRPr="00D76631" w:rsidRDefault="00D76631" w:rsidP="00D76631">
            <w:pPr>
              <w:pStyle w:val="TblTextLeft"/>
              <w:spacing w:before="0" w:after="0"/>
              <w:rPr>
                <w:rStyle w:val="ReplaceText"/>
              </w:rPr>
            </w:pPr>
          </w:p>
        </w:tc>
        <w:tc>
          <w:tcPr>
            <w:tcW w:w="283" w:type="dxa"/>
            <w:tcBorders>
              <w:left w:val="single" w:sz="4" w:space="0" w:color="auto"/>
              <w:bottom w:val="single" w:sz="4" w:space="0" w:color="auto"/>
              <w:right w:val="single" w:sz="4" w:space="0" w:color="auto"/>
            </w:tcBorders>
            <w:vAlign w:val="center"/>
          </w:tcPr>
          <w:p w14:paraId="4287985C" w14:textId="77777777" w:rsidR="00D76631" w:rsidRPr="00D76631" w:rsidRDefault="00D76631" w:rsidP="00D76631">
            <w:pPr>
              <w:pStyle w:val="TblTextCenter"/>
              <w:keepNext/>
              <w:spacing w:before="0" w:after="0"/>
              <w:rPr>
                <w:rStyle w:val="ReplaceText"/>
              </w:rPr>
            </w:pPr>
          </w:p>
        </w:tc>
        <w:tc>
          <w:tcPr>
            <w:tcW w:w="426" w:type="dxa"/>
            <w:tcBorders>
              <w:left w:val="single" w:sz="4" w:space="0" w:color="auto"/>
              <w:bottom w:val="single" w:sz="4" w:space="0" w:color="auto"/>
              <w:right w:val="single" w:sz="4" w:space="0" w:color="auto"/>
            </w:tcBorders>
            <w:vAlign w:val="center"/>
          </w:tcPr>
          <w:p w14:paraId="4287985D" w14:textId="77777777" w:rsidR="00D76631" w:rsidRPr="00D76631" w:rsidRDefault="00D76631" w:rsidP="00D76631">
            <w:pPr>
              <w:pStyle w:val="TblTextCenter"/>
              <w:keepNext/>
              <w:rPr>
                <w:rStyle w:val="ReplaceText"/>
              </w:rPr>
            </w:pPr>
          </w:p>
        </w:tc>
        <w:tc>
          <w:tcPr>
            <w:tcW w:w="2409" w:type="dxa"/>
            <w:gridSpan w:val="6"/>
            <w:vMerge w:val="restart"/>
            <w:tcBorders>
              <w:top w:val="single" w:sz="4" w:space="0" w:color="auto"/>
              <w:left w:val="single" w:sz="4" w:space="0" w:color="auto"/>
              <w:right w:val="single" w:sz="4" w:space="0" w:color="auto"/>
            </w:tcBorders>
            <w:vAlign w:val="center"/>
          </w:tcPr>
          <w:p w14:paraId="4287985E" w14:textId="77777777" w:rsidR="00D76631" w:rsidRPr="00D76631" w:rsidRDefault="00D76631" w:rsidP="00D76631">
            <w:pPr>
              <w:pStyle w:val="TblTextCenter"/>
              <w:keepNext/>
              <w:rPr>
                <w:rStyle w:val="ReplaceText"/>
              </w:rPr>
            </w:pPr>
            <w:r w:rsidRPr="00D76631">
              <w:rPr>
                <w:rStyle w:val="ReplaceText"/>
              </w:rPr>
              <w:t>Lubrication and Final Mixing</w:t>
            </w:r>
          </w:p>
        </w:tc>
        <w:tc>
          <w:tcPr>
            <w:tcW w:w="427" w:type="dxa"/>
            <w:tcBorders>
              <w:left w:val="single" w:sz="4" w:space="0" w:color="auto"/>
              <w:right w:val="single" w:sz="4" w:space="0" w:color="auto"/>
            </w:tcBorders>
            <w:vAlign w:val="center"/>
          </w:tcPr>
          <w:p w14:paraId="4287985F" w14:textId="77777777" w:rsidR="00D76631" w:rsidRPr="00D76631" w:rsidRDefault="00D76631" w:rsidP="00D76631">
            <w:pPr>
              <w:pStyle w:val="TblTextCenter"/>
              <w:keepNext/>
              <w:rPr>
                <w:rStyle w:val="ReplaceText"/>
              </w:rPr>
            </w:pPr>
          </w:p>
        </w:tc>
        <w:tc>
          <w:tcPr>
            <w:tcW w:w="850" w:type="dxa"/>
            <w:vMerge w:val="restart"/>
            <w:tcBorders>
              <w:left w:val="single" w:sz="4" w:space="0" w:color="auto"/>
              <w:right w:val="single" w:sz="4" w:space="0" w:color="auto"/>
            </w:tcBorders>
            <w:vAlign w:val="center"/>
          </w:tcPr>
          <w:p w14:paraId="42879860" w14:textId="77777777" w:rsidR="00D76631" w:rsidRPr="00D76631" w:rsidRDefault="00D76631" w:rsidP="00D76631">
            <w:pPr>
              <w:pStyle w:val="TblTextCenter"/>
              <w:keepNext/>
              <w:rPr>
                <w:rStyle w:val="ReplaceText"/>
              </w:rPr>
            </w:pPr>
            <w:r w:rsidRPr="00D76631">
              <w:rPr>
                <w:rStyle w:val="ReplaceText"/>
              </w:rPr>
              <w:t>9</w:t>
            </w:r>
          </w:p>
        </w:tc>
        <w:tc>
          <w:tcPr>
            <w:tcW w:w="2551" w:type="dxa"/>
            <w:vMerge w:val="restart"/>
            <w:tcBorders>
              <w:left w:val="single" w:sz="4" w:space="0" w:color="auto"/>
            </w:tcBorders>
            <w:vAlign w:val="center"/>
          </w:tcPr>
          <w:p w14:paraId="42879861" w14:textId="77777777" w:rsidR="00D76631" w:rsidRPr="00D76631" w:rsidRDefault="00D76631" w:rsidP="00D76631">
            <w:pPr>
              <w:pStyle w:val="TblTextbulletedlist"/>
              <w:keepNext/>
              <w:numPr>
                <w:ilvl w:val="0"/>
                <w:numId w:val="15"/>
              </w:numPr>
              <w:tabs>
                <w:tab w:val="clear" w:pos="113"/>
                <w:tab w:val="left" w:pos="216"/>
              </w:tabs>
              <w:spacing w:before="0" w:after="0"/>
              <w:rPr>
                <w:rStyle w:val="ReplaceText"/>
              </w:rPr>
            </w:pPr>
            <w:r w:rsidRPr="00D76631">
              <w:rPr>
                <w:rStyle w:val="ReplaceText"/>
              </w:rPr>
              <w:t>Loss on drying checked</w:t>
            </w:r>
          </w:p>
        </w:tc>
      </w:tr>
      <w:tr w:rsidR="00D76631" w:rsidRPr="00D76631" w14:paraId="4287986A" w14:textId="77777777" w:rsidTr="00D76631">
        <w:tc>
          <w:tcPr>
            <w:tcW w:w="2552" w:type="dxa"/>
            <w:vMerge/>
            <w:tcBorders>
              <w:bottom w:val="single" w:sz="4" w:space="0" w:color="auto"/>
              <w:right w:val="single" w:sz="4" w:space="0" w:color="auto"/>
            </w:tcBorders>
            <w:vAlign w:val="center"/>
          </w:tcPr>
          <w:p w14:paraId="42879863" w14:textId="77777777" w:rsidR="00D76631" w:rsidRPr="00D76631" w:rsidRDefault="00D76631" w:rsidP="00D76631">
            <w:pPr>
              <w:pStyle w:val="TblTextLeft"/>
              <w:spacing w:before="0" w:after="0"/>
              <w:rPr>
                <w:rStyle w:val="ReplaceText"/>
              </w:rPr>
            </w:pPr>
          </w:p>
        </w:tc>
        <w:tc>
          <w:tcPr>
            <w:tcW w:w="283" w:type="dxa"/>
            <w:tcBorders>
              <w:top w:val="single" w:sz="4" w:space="0" w:color="auto"/>
              <w:left w:val="single" w:sz="4" w:space="0" w:color="auto"/>
              <w:right w:val="single" w:sz="4" w:space="0" w:color="auto"/>
            </w:tcBorders>
            <w:vAlign w:val="center"/>
          </w:tcPr>
          <w:p w14:paraId="42879864" w14:textId="77777777" w:rsidR="00D76631" w:rsidRPr="00D76631" w:rsidRDefault="00D76631" w:rsidP="00D76631">
            <w:pPr>
              <w:pStyle w:val="TblTextCenter"/>
              <w:keepNext/>
              <w:spacing w:before="0" w:after="0"/>
              <w:rPr>
                <w:rStyle w:val="ReplaceText"/>
              </w:rPr>
            </w:pPr>
          </w:p>
        </w:tc>
        <w:tc>
          <w:tcPr>
            <w:tcW w:w="426" w:type="dxa"/>
            <w:tcBorders>
              <w:top w:val="single" w:sz="4" w:space="0" w:color="auto"/>
              <w:left w:val="single" w:sz="4" w:space="0" w:color="auto"/>
              <w:right w:val="single" w:sz="4" w:space="0" w:color="auto"/>
            </w:tcBorders>
            <w:vAlign w:val="center"/>
          </w:tcPr>
          <w:p w14:paraId="42879865" w14:textId="77777777" w:rsidR="00D76631" w:rsidRPr="00D76631" w:rsidRDefault="00D76631" w:rsidP="00D76631">
            <w:pPr>
              <w:pStyle w:val="TblTextCenter"/>
              <w:keepNext/>
              <w:rPr>
                <w:rStyle w:val="ReplaceText"/>
              </w:rPr>
            </w:pPr>
          </w:p>
        </w:tc>
        <w:tc>
          <w:tcPr>
            <w:tcW w:w="2409" w:type="dxa"/>
            <w:gridSpan w:val="6"/>
            <w:vMerge/>
            <w:tcBorders>
              <w:left w:val="single" w:sz="4" w:space="0" w:color="auto"/>
              <w:bottom w:val="single" w:sz="4" w:space="0" w:color="auto"/>
              <w:right w:val="single" w:sz="4" w:space="0" w:color="auto"/>
            </w:tcBorders>
            <w:vAlign w:val="center"/>
          </w:tcPr>
          <w:p w14:paraId="42879866" w14:textId="77777777" w:rsidR="00D76631" w:rsidRPr="00D76631" w:rsidRDefault="00D76631" w:rsidP="00D76631">
            <w:pPr>
              <w:pStyle w:val="TblTextCenter"/>
              <w:keepNext/>
              <w:rPr>
                <w:rStyle w:val="ReplaceText"/>
              </w:rPr>
            </w:pPr>
          </w:p>
        </w:tc>
        <w:tc>
          <w:tcPr>
            <w:tcW w:w="427" w:type="dxa"/>
            <w:tcBorders>
              <w:left w:val="single" w:sz="4" w:space="0" w:color="auto"/>
              <w:right w:val="single" w:sz="4" w:space="0" w:color="auto"/>
            </w:tcBorders>
            <w:vAlign w:val="center"/>
          </w:tcPr>
          <w:p w14:paraId="42879867" w14:textId="77777777" w:rsidR="00D76631" w:rsidRPr="00D76631" w:rsidRDefault="00D76631" w:rsidP="00D76631">
            <w:pPr>
              <w:pStyle w:val="TblTextCenter"/>
              <w:keepNext/>
              <w:rPr>
                <w:rStyle w:val="ReplaceText"/>
              </w:rPr>
            </w:pPr>
          </w:p>
        </w:tc>
        <w:tc>
          <w:tcPr>
            <w:tcW w:w="850" w:type="dxa"/>
            <w:vMerge/>
            <w:tcBorders>
              <w:left w:val="single" w:sz="4" w:space="0" w:color="auto"/>
              <w:right w:val="single" w:sz="4" w:space="0" w:color="auto"/>
            </w:tcBorders>
            <w:vAlign w:val="center"/>
          </w:tcPr>
          <w:p w14:paraId="42879868" w14:textId="77777777" w:rsidR="00D76631" w:rsidRPr="00D76631" w:rsidRDefault="00D76631" w:rsidP="00D76631">
            <w:pPr>
              <w:pStyle w:val="TblTextCenter"/>
              <w:keepNext/>
              <w:rPr>
                <w:rStyle w:val="ReplaceText"/>
              </w:rPr>
            </w:pPr>
          </w:p>
        </w:tc>
        <w:tc>
          <w:tcPr>
            <w:tcW w:w="2551" w:type="dxa"/>
            <w:vMerge/>
            <w:tcBorders>
              <w:left w:val="single" w:sz="4" w:space="0" w:color="auto"/>
            </w:tcBorders>
            <w:vAlign w:val="center"/>
          </w:tcPr>
          <w:p w14:paraId="42879869" w14:textId="77777777" w:rsidR="00D76631" w:rsidRPr="00D76631" w:rsidRDefault="00D76631" w:rsidP="00D76631">
            <w:pPr>
              <w:pStyle w:val="TblTextbulletedlist"/>
              <w:keepNext/>
              <w:numPr>
                <w:ilvl w:val="0"/>
                <w:numId w:val="15"/>
              </w:numPr>
              <w:tabs>
                <w:tab w:val="clear" w:pos="113"/>
                <w:tab w:val="left" w:pos="216"/>
              </w:tabs>
              <w:spacing w:before="0" w:after="0"/>
              <w:rPr>
                <w:rStyle w:val="ReplaceText"/>
              </w:rPr>
            </w:pPr>
          </w:p>
        </w:tc>
      </w:tr>
      <w:tr w:rsidR="00D76631" w:rsidRPr="00D76631" w14:paraId="42879872" w14:textId="77777777" w:rsidTr="00D76631">
        <w:tc>
          <w:tcPr>
            <w:tcW w:w="2552" w:type="dxa"/>
            <w:vAlign w:val="center"/>
          </w:tcPr>
          <w:p w14:paraId="4287986B"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86C" w14:textId="77777777" w:rsidR="00D76631" w:rsidRPr="00D76631" w:rsidRDefault="00D76631" w:rsidP="00D76631">
            <w:pPr>
              <w:pStyle w:val="TblTextCenter"/>
              <w:keepNext/>
              <w:spacing w:before="0" w:after="0"/>
              <w:rPr>
                <w:rStyle w:val="ReplaceText"/>
              </w:rPr>
            </w:pPr>
          </w:p>
        </w:tc>
        <w:tc>
          <w:tcPr>
            <w:tcW w:w="1594" w:type="dxa"/>
            <w:gridSpan w:val="4"/>
            <w:tcBorders>
              <w:left w:val="single" w:sz="4" w:space="0" w:color="auto"/>
              <w:right w:val="single" w:sz="4" w:space="0" w:color="auto"/>
            </w:tcBorders>
            <w:vAlign w:val="center"/>
          </w:tcPr>
          <w:p w14:paraId="4287986D" w14:textId="77777777" w:rsidR="00D76631" w:rsidRPr="00D76631" w:rsidRDefault="00D76631" w:rsidP="00D76631">
            <w:pPr>
              <w:pStyle w:val="TblTextCenter"/>
              <w:keepNext/>
              <w:rPr>
                <w:rStyle w:val="ReplaceText"/>
              </w:rPr>
            </w:pPr>
          </w:p>
        </w:tc>
        <w:tc>
          <w:tcPr>
            <w:tcW w:w="1241" w:type="dxa"/>
            <w:gridSpan w:val="3"/>
            <w:tcBorders>
              <w:left w:val="single" w:sz="4" w:space="0" w:color="auto"/>
            </w:tcBorders>
            <w:vAlign w:val="center"/>
          </w:tcPr>
          <w:p w14:paraId="4287986E" w14:textId="77777777" w:rsidR="00D76631" w:rsidRPr="00D76631" w:rsidRDefault="00D76631" w:rsidP="00D76631">
            <w:pPr>
              <w:pStyle w:val="TblTextCenter"/>
              <w:keepNext/>
              <w:rPr>
                <w:rStyle w:val="ReplaceText"/>
              </w:rPr>
            </w:pPr>
          </w:p>
        </w:tc>
        <w:tc>
          <w:tcPr>
            <w:tcW w:w="427" w:type="dxa"/>
            <w:tcBorders>
              <w:left w:val="nil"/>
              <w:right w:val="single" w:sz="4" w:space="0" w:color="auto"/>
            </w:tcBorders>
            <w:vAlign w:val="center"/>
          </w:tcPr>
          <w:p w14:paraId="4287986F" w14:textId="77777777" w:rsidR="00D76631" w:rsidRPr="00D76631" w:rsidRDefault="00D76631" w:rsidP="00D76631">
            <w:pPr>
              <w:pStyle w:val="TblTextCenter"/>
              <w:keepNext/>
              <w:rPr>
                <w:rStyle w:val="ReplaceText"/>
              </w:rPr>
            </w:pPr>
          </w:p>
        </w:tc>
        <w:tc>
          <w:tcPr>
            <w:tcW w:w="850" w:type="dxa"/>
            <w:tcBorders>
              <w:left w:val="single" w:sz="4" w:space="0" w:color="auto"/>
              <w:right w:val="single" w:sz="4" w:space="0" w:color="auto"/>
            </w:tcBorders>
            <w:vAlign w:val="center"/>
          </w:tcPr>
          <w:p w14:paraId="42879870" w14:textId="77777777" w:rsidR="00D76631" w:rsidRPr="00D76631" w:rsidRDefault="00D76631" w:rsidP="00D76631">
            <w:pPr>
              <w:pStyle w:val="TblTextCenter"/>
              <w:keepNext/>
              <w:rPr>
                <w:rStyle w:val="ReplaceText"/>
              </w:rPr>
            </w:pPr>
          </w:p>
        </w:tc>
        <w:tc>
          <w:tcPr>
            <w:tcW w:w="2551" w:type="dxa"/>
            <w:tcBorders>
              <w:left w:val="single" w:sz="4" w:space="0" w:color="auto"/>
            </w:tcBorders>
            <w:vAlign w:val="center"/>
          </w:tcPr>
          <w:p w14:paraId="42879871" w14:textId="77777777" w:rsidR="00D76631" w:rsidRPr="00D76631" w:rsidRDefault="00D76631" w:rsidP="00D76631">
            <w:pPr>
              <w:pStyle w:val="TblTextCenter"/>
              <w:keepNext/>
              <w:rPr>
                <w:rStyle w:val="ReplaceText"/>
              </w:rPr>
            </w:pPr>
          </w:p>
        </w:tc>
      </w:tr>
      <w:tr w:rsidR="00D76631" w:rsidRPr="00D76631" w14:paraId="4287987A" w14:textId="77777777" w:rsidTr="00D76631">
        <w:tc>
          <w:tcPr>
            <w:tcW w:w="2552" w:type="dxa"/>
            <w:vMerge w:val="restart"/>
            <w:tcBorders>
              <w:right w:val="single" w:sz="4" w:space="0" w:color="auto"/>
            </w:tcBorders>
            <w:vAlign w:val="center"/>
          </w:tcPr>
          <w:p w14:paraId="42879873" w14:textId="77777777" w:rsidR="00D76631" w:rsidRPr="00D76631" w:rsidRDefault="00D76631" w:rsidP="00D76631">
            <w:pPr>
              <w:pStyle w:val="TblTextLeft"/>
              <w:spacing w:before="0" w:after="0"/>
              <w:rPr>
                <w:rStyle w:val="ReplaceText"/>
              </w:rPr>
            </w:pPr>
            <w:r w:rsidRPr="00D76631">
              <w:rPr>
                <w:rStyle w:val="ReplaceText"/>
              </w:rPr>
              <w:t>Swedish</w:t>
            </w:r>
            <w:r w:rsidRPr="006A0FEA">
              <w:rPr>
                <w:rStyle w:val="ReplaceText"/>
                <w:vertAlign w:val="superscript"/>
              </w:rPr>
              <w:sym w:font="Symbol" w:char="F0E2"/>
            </w:r>
            <w:r w:rsidRPr="00D76631">
              <w:rPr>
                <w:rStyle w:val="ReplaceText"/>
              </w:rPr>
              <w:t xml:space="preserve"> hard gelatin capsules</w:t>
            </w:r>
          </w:p>
        </w:tc>
        <w:tc>
          <w:tcPr>
            <w:tcW w:w="283" w:type="dxa"/>
            <w:tcBorders>
              <w:left w:val="single" w:sz="4" w:space="0" w:color="auto"/>
              <w:bottom w:val="single" w:sz="4" w:space="0" w:color="auto"/>
              <w:right w:val="single" w:sz="4" w:space="0" w:color="auto"/>
            </w:tcBorders>
            <w:vAlign w:val="center"/>
          </w:tcPr>
          <w:p w14:paraId="42879874" w14:textId="77777777" w:rsidR="00D76631" w:rsidRPr="00D76631" w:rsidRDefault="00D76631" w:rsidP="00D76631">
            <w:pPr>
              <w:pStyle w:val="TblTextCenter"/>
              <w:keepNext/>
              <w:spacing w:before="0" w:after="0"/>
              <w:rPr>
                <w:rStyle w:val="ReplaceText"/>
              </w:rPr>
            </w:pPr>
          </w:p>
        </w:tc>
        <w:tc>
          <w:tcPr>
            <w:tcW w:w="426" w:type="dxa"/>
            <w:tcBorders>
              <w:left w:val="single" w:sz="4" w:space="0" w:color="auto"/>
              <w:bottom w:val="single" w:sz="4" w:space="0" w:color="auto"/>
              <w:right w:val="single" w:sz="4" w:space="0" w:color="auto"/>
            </w:tcBorders>
            <w:vAlign w:val="center"/>
          </w:tcPr>
          <w:p w14:paraId="42879875" w14:textId="77777777" w:rsidR="00D76631" w:rsidRPr="00D76631" w:rsidRDefault="00D76631" w:rsidP="00D76631">
            <w:pPr>
              <w:pStyle w:val="TblTextCenter"/>
              <w:keepNext/>
              <w:rPr>
                <w:rStyle w:val="ReplaceText"/>
              </w:rPr>
            </w:pPr>
          </w:p>
        </w:tc>
        <w:tc>
          <w:tcPr>
            <w:tcW w:w="2409" w:type="dxa"/>
            <w:gridSpan w:val="6"/>
            <w:vMerge w:val="restart"/>
            <w:tcBorders>
              <w:top w:val="single" w:sz="4" w:space="0" w:color="auto"/>
              <w:left w:val="single" w:sz="4" w:space="0" w:color="auto"/>
              <w:right w:val="single" w:sz="4" w:space="0" w:color="auto"/>
            </w:tcBorders>
            <w:vAlign w:val="center"/>
          </w:tcPr>
          <w:p w14:paraId="42879876" w14:textId="77777777" w:rsidR="00D76631" w:rsidRPr="00D76631" w:rsidRDefault="00D76631" w:rsidP="00D76631">
            <w:pPr>
              <w:pStyle w:val="TblTextCenter"/>
              <w:keepNext/>
              <w:rPr>
                <w:rStyle w:val="ReplaceText"/>
              </w:rPr>
            </w:pPr>
            <w:r w:rsidRPr="00D76631">
              <w:rPr>
                <w:rStyle w:val="ReplaceText"/>
              </w:rPr>
              <w:t>Filling</w:t>
            </w:r>
          </w:p>
        </w:tc>
        <w:tc>
          <w:tcPr>
            <w:tcW w:w="427" w:type="dxa"/>
            <w:tcBorders>
              <w:left w:val="single" w:sz="4" w:space="0" w:color="auto"/>
              <w:right w:val="single" w:sz="4" w:space="0" w:color="auto"/>
            </w:tcBorders>
            <w:vAlign w:val="center"/>
          </w:tcPr>
          <w:p w14:paraId="42879877" w14:textId="77777777" w:rsidR="00D76631" w:rsidRPr="00D76631" w:rsidRDefault="00D76631" w:rsidP="00D76631">
            <w:pPr>
              <w:pStyle w:val="TblTextCenter"/>
              <w:keepNext/>
              <w:rPr>
                <w:rStyle w:val="ReplaceText"/>
              </w:rPr>
            </w:pPr>
          </w:p>
        </w:tc>
        <w:tc>
          <w:tcPr>
            <w:tcW w:w="850" w:type="dxa"/>
            <w:vMerge w:val="restart"/>
            <w:tcBorders>
              <w:left w:val="single" w:sz="4" w:space="0" w:color="auto"/>
              <w:right w:val="single" w:sz="4" w:space="0" w:color="auto"/>
            </w:tcBorders>
            <w:vAlign w:val="center"/>
          </w:tcPr>
          <w:p w14:paraId="42879878" w14:textId="77777777" w:rsidR="00D76631" w:rsidRPr="00D76631" w:rsidRDefault="00D76631" w:rsidP="00D76631">
            <w:pPr>
              <w:pStyle w:val="TblTextCenter"/>
              <w:keepNext/>
              <w:rPr>
                <w:rStyle w:val="ReplaceText"/>
              </w:rPr>
            </w:pPr>
            <w:r w:rsidRPr="00D76631">
              <w:rPr>
                <w:rStyle w:val="ReplaceText"/>
              </w:rPr>
              <w:t>10</w:t>
            </w:r>
          </w:p>
        </w:tc>
        <w:tc>
          <w:tcPr>
            <w:tcW w:w="2551" w:type="dxa"/>
            <w:tcBorders>
              <w:left w:val="single" w:sz="4" w:space="0" w:color="auto"/>
            </w:tcBorders>
            <w:vAlign w:val="center"/>
          </w:tcPr>
          <w:p w14:paraId="42879879" w14:textId="77777777" w:rsidR="00D76631" w:rsidRPr="00D76631" w:rsidRDefault="00D76631" w:rsidP="00D76631">
            <w:pPr>
              <w:pStyle w:val="TblTextbulletedlist"/>
              <w:keepNext/>
              <w:numPr>
                <w:ilvl w:val="0"/>
                <w:numId w:val="15"/>
              </w:numPr>
              <w:tabs>
                <w:tab w:val="clear" w:pos="113"/>
                <w:tab w:val="left" w:pos="216"/>
              </w:tabs>
              <w:spacing w:before="0" w:after="0"/>
              <w:rPr>
                <w:rStyle w:val="ReplaceText"/>
              </w:rPr>
            </w:pPr>
            <w:r w:rsidRPr="00D76631">
              <w:rPr>
                <w:rStyle w:val="ReplaceText"/>
              </w:rPr>
              <w:t>Uniformity of mass: IPC</w:t>
            </w:r>
          </w:p>
        </w:tc>
      </w:tr>
      <w:tr w:rsidR="00D76631" w:rsidRPr="00D76631" w14:paraId="42879882" w14:textId="77777777" w:rsidTr="00D76631">
        <w:tc>
          <w:tcPr>
            <w:tcW w:w="2552" w:type="dxa"/>
            <w:vMerge/>
            <w:tcBorders>
              <w:right w:val="single" w:sz="4" w:space="0" w:color="auto"/>
            </w:tcBorders>
            <w:vAlign w:val="center"/>
          </w:tcPr>
          <w:p w14:paraId="4287987B" w14:textId="77777777" w:rsidR="00D76631" w:rsidRPr="00D76631" w:rsidRDefault="00D76631" w:rsidP="00D76631">
            <w:pPr>
              <w:pStyle w:val="TblTextLeft"/>
              <w:spacing w:before="0" w:after="0"/>
              <w:rPr>
                <w:rStyle w:val="ReplaceText"/>
              </w:rPr>
            </w:pPr>
          </w:p>
        </w:tc>
        <w:tc>
          <w:tcPr>
            <w:tcW w:w="283" w:type="dxa"/>
            <w:tcBorders>
              <w:top w:val="single" w:sz="4" w:space="0" w:color="auto"/>
              <w:left w:val="single" w:sz="4" w:space="0" w:color="auto"/>
              <w:right w:val="single" w:sz="4" w:space="0" w:color="auto"/>
            </w:tcBorders>
            <w:vAlign w:val="center"/>
          </w:tcPr>
          <w:p w14:paraId="4287987C" w14:textId="77777777" w:rsidR="00D76631" w:rsidRPr="00D76631" w:rsidRDefault="00D76631" w:rsidP="00D76631">
            <w:pPr>
              <w:pStyle w:val="TblTextCenter"/>
              <w:keepNext/>
              <w:spacing w:before="0" w:after="0"/>
              <w:rPr>
                <w:rStyle w:val="ReplaceText"/>
              </w:rPr>
            </w:pPr>
          </w:p>
        </w:tc>
        <w:tc>
          <w:tcPr>
            <w:tcW w:w="426" w:type="dxa"/>
            <w:tcBorders>
              <w:top w:val="single" w:sz="4" w:space="0" w:color="auto"/>
              <w:left w:val="single" w:sz="4" w:space="0" w:color="auto"/>
              <w:right w:val="single" w:sz="4" w:space="0" w:color="auto"/>
            </w:tcBorders>
            <w:vAlign w:val="center"/>
          </w:tcPr>
          <w:p w14:paraId="4287987D" w14:textId="77777777" w:rsidR="00D76631" w:rsidRPr="00D76631" w:rsidRDefault="00D76631" w:rsidP="00D76631">
            <w:pPr>
              <w:pStyle w:val="TblTextCenter"/>
              <w:keepNext/>
              <w:rPr>
                <w:rStyle w:val="ReplaceText"/>
              </w:rPr>
            </w:pPr>
          </w:p>
        </w:tc>
        <w:tc>
          <w:tcPr>
            <w:tcW w:w="2409" w:type="dxa"/>
            <w:gridSpan w:val="6"/>
            <w:vMerge/>
            <w:tcBorders>
              <w:left w:val="single" w:sz="4" w:space="0" w:color="auto"/>
              <w:bottom w:val="single" w:sz="4" w:space="0" w:color="auto"/>
              <w:right w:val="single" w:sz="4" w:space="0" w:color="auto"/>
            </w:tcBorders>
            <w:vAlign w:val="center"/>
          </w:tcPr>
          <w:p w14:paraId="4287987E" w14:textId="77777777" w:rsidR="00D76631" w:rsidRPr="00D76631" w:rsidRDefault="00D76631" w:rsidP="00D76631">
            <w:pPr>
              <w:pStyle w:val="TblTextCenter"/>
              <w:keepNext/>
              <w:rPr>
                <w:rStyle w:val="ReplaceText"/>
              </w:rPr>
            </w:pPr>
          </w:p>
        </w:tc>
        <w:tc>
          <w:tcPr>
            <w:tcW w:w="427" w:type="dxa"/>
            <w:tcBorders>
              <w:left w:val="single" w:sz="4" w:space="0" w:color="auto"/>
              <w:right w:val="single" w:sz="4" w:space="0" w:color="auto"/>
            </w:tcBorders>
            <w:vAlign w:val="center"/>
          </w:tcPr>
          <w:p w14:paraId="4287987F" w14:textId="77777777" w:rsidR="00D76631" w:rsidRPr="00D76631" w:rsidRDefault="00D76631" w:rsidP="00D76631">
            <w:pPr>
              <w:pStyle w:val="TblTextCenter"/>
              <w:keepNext/>
              <w:rPr>
                <w:rStyle w:val="ReplaceText"/>
              </w:rPr>
            </w:pPr>
          </w:p>
        </w:tc>
        <w:tc>
          <w:tcPr>
            <w:tcW w:w="850" w:type="dxa"/>
            <w:vMerge/>
            <w:tcBorders>
              <w:left w:val="single" w:sz="4" w:space="0" w:color="auto"/>
              <w:right w:val="single" w:sz="4" w:space="0" w:color="auto"/>
            </w:tcBorders>
            <w:vAlign w:val="center"/>
          </w:tcPr>
          <w:p w14:paraId="42879880" w14:textId="77777777" w:rsidR="00D76631" w:rsidRPr="00D76631" w:rsidRDefault="00D76631" w:rsidP="00D76631">
            <w:pPr>
              <w:pStyle w:val="TblTextCenter"/>
              <w:keepNext/>
              <w:rPr>
                <w:rStyle w:val="ReplaceText"/>
              </w:rPr>
            </w:pPr>
          </w:p>
        </w:tc>
        <w:tc>
          <w:tcPr>
            <w:tcW w:w="2551" w:type="dxa"/>
            <w:tcBorders>
              <w:left w:val="single" w:sz="4" w:space="0" w:color="auto"/>
            </w:tcBorders>
            <w:vAlign w:val="center"/>
          </w:tcPr>
          <w:p w14:paraId="42879881" w14:textId="77777777" w:rsidR="00D76631" w:rsidRPr="00D76631" w:rsidRDefault="00D76631" w:rsidP="00D76631">
            <w:pPr>
              <w:pStyle w:val="TblTextbulletedlist"/>
              <w:keepNext/>
              <w:numPr>
                <w:ilvl w:val="0"/>
                <w:numId w:val="15"/>
              </w:numPr>
              <w:tabs>
                <w:tab w:val="clear" w:pos="113"/>
                <w:tab w:val="left" w:pos="216"/>
              </w:tabs>
              <w:spacing w:before="0" w:after="0"/>
              <w:rPr>
                <w:rStyle w:val="ReplaceText"/>
              </w:rPr>
            </w:pPr>
            <w:r w:rsidRPr="00D76631">
              <w:rPr>
                <w:rStyle w:val="ReplaceText"/>
              </w:rPr>
              <w:t>Capsule length: IPC</w:t>
            </w:r>
          </w:p>
        </w:tc>
      </w:tr>
      <w:tr w:rsidR="00D76631" w:rsidRPr="00D76631" w14:paraId="4287988A" w14:textId="77777777" w:rsidTr="00D76631">
        <w:tc>
          <w:tcPr>
            <w:tcW w:w="2552" w:type="dxa"/>
            <w:tcBorders>
              <w:top w:val="single" w:sz="4" w:space="0" w:color="auto"/>
            </w:tcBorders>
            <w:vAlign w:val="center"/>
          </w:tcPr>
          <w:p w14:paraId="42879883" w14:textId="77777777" w:rsidR="00D76631" w:rsidRPr="00D76631" w:rsidRDefault="00D76631" w:rsidP="00D76631">
            <w:pPr>
              <w:pStyle w:val="TblTextLeft"/>
              <w:spacing w:before="0" w:after="0"/>
              <w:rPr>
                <w:rStyle w:val="ReplaceText"/>
              </w:rPr>
            </w:pPr>
          </w:p>
        </w:tc>
        <w:tc>
          <w:tcPr>
            <w:tcW w:w="283" w:type="dxa"/>
            <w:tcBorders>
              <w:left w:val="nil"/>
              <w:right w:val="single" w:sz="4" w:space="0" w:color="auto"/>
            </w:tcBorders>
            <w:vAlign w:val="center"/>
          </w:tcPr>
          <w:p w14:paraId="42879884" w14:textId="77777777" w:rsidR="00D76631" w:rsidRPr="00D76631" w:rsidRDefault="00D76631" w:rsidP="00D76631">
            <w:pPr>
              <w:pStyle w:val="TblTextCenter"/>
              <w:keepNext/>
              <w:spacing w:before="0" w:after="0"/>
              <w:rPr>
                <w:rStyle w:val="ReplaceText"/>
              </w:rPr>
            </w:pPr>
          </w:p>
        </w:tc>
        <w:tc>
          <w:tcPr>
            <w:tcW w:w="426" w:type="dxa"/>
            <w:tcBorders>
              <w:left w:val="single" w:sz="4" w:space="0" w:color="auto"/>
            </w:tcBorders>
            <w:vAlign w:val="center"/>
          </w:tcPr>
          <w:p w14:paraId="42879885" w14:textId="77777777" w:rsidR="00D76631" w:rsidRPr="00D76631" w:rsidRDefault="00D76631" w:rsidP="00D76631">
            <w:pPr>
              <w:pStyle w:val="TblTextCenter"/>
              <w:keepNext/>
              <w:rPr>
                <w:rStyle w:val="ReplaceText"/>
              </w:rPr>
            </w:pPr>
          </w:p>
        </w:tc>
        <w:tc>
          <w:tcPr>
            <w:tcW w:w="2409" w:type="dxa"/>
            <w:gridSpan w:val="6"/>
            <w:tcBorders>
              <w:top w:val="single" w:sz="4" w:space="0" w:color="auto"/>
            </w:tcBorders>
            <w:vAlign w:val="center"/>
          </w:tcPr>
          <w:p w14:paraId="42879886" w14:textId="77777777" w:rsidR="00D76631" w:rsidRPr="00D76631" w:rsidRDefault="00D76631" w:rsidP="00D76631">
            <w:pPr>
              <w:pStyle w:val="TblTextCenter"/>
              <w:keepNext/>
              <w:rPr>
                <w:rStyle w:val="ReplaceText"/>
              </w:rPr>
            </w:pPr>
          </w:p>
        </w:tc>
        <w:tc>
          <w:tcPr>
            <w:tcW w:w="427" w:type="dxa"/>
            <w:tcBorders>
              <w:left w:val="nil"/>
              <w:right w:val="single" w:sz="4" w:space="0" w:color="auto"/>
            </w:tcBorders>
            <w:vAlign w:val="center"/>
          </w:tcPr>
          <w:p w14:paraId="42879887" w14:textId="77777777" w:rsidR="00D76631" w:rsidRPr="00D76631" w:rsidRDefault="00D76631" w:rsidP="00D76631">
            <w:pPr>
              <w:pStyle w:val="TblTextCenter"/>
              <w:keepNext/>
              <w:rPr>
                <w:rStyle w:val="ReplaceText"/>
              </w:rPr>
            </w:pPr>
          </w:p>
        </w:tc>
        <w:tc>
          <w:tcPr>
            <w:tcW w:w="850" w:type="dxa"/>
            <w:tcBorders>
              <w:left w:val="single" w:sz="4" w:space="0" w:color="auto"/>
              <w:right w:val="single" w:sz="4" w:space="0" w:color="auto"/>
            </w:tcBorders>
            <w:vAlign w:val="center"/>
          </w:tcPr>
          <w:p w14:paraId="42879888" w14:textId="77777777" w:rsidR="00D76631" w:rsidRPr="00D76631" w:rsidRDefault="00D76631" w:rsidP="00D76631">
            <w:pPr>
              <w:pStyle w:val="TblTextCenter"/>
              <w:keepNext/>
              <w:rPr>
                <w:rStyle w:val="ReplaceText"/>
              </w:rPr>
            </w:pPr>
          </w:p>
        </w:tc>
        <w:tc>
          <w:tcPr>
            <w:tcW w:w="2551" w:type="dxa"/>
            <w:tcBorders>
              <w:left w:val="single" w:sz="4" w:space="0" w:color="auto"/>
            </w:tcBorders>
            <w:vAlign w:val="center"/>
          </w:tcPr>
          <w:p w14:paraId="42879889" w14:textId="77777777" w:rsidR="00D76631" w:rsidRPr="00D76631" w:rsidRDefault="00D76631" w:rsidP="00D76631">
            <w:pPr>
              <w:pStyle w:val="TblTextbulletedlist"/>
              <w:keepNext/>
              <w:numPr>
                <w:ilvl w:val="0"/>
                <w:numId w:val="0"/>
              </w:numPr>
              <w:ind w:left="360"/>
              <w:rPr>
                <w:rStyle w:val="ReplaceText"/>
              </w:rPr>
            </w:pPr>
          </w:p>
        </w:tc>
      </w:tr>
    </w:tbl>
    <w:p w14:paraId="4287988B" w14:textId="77777777" w:rsidR="00E74CE5" w:rsidRPr="00E87F9D" w:rsidRDefault="00E74CE5" w:rsidP="00C440CC">
      <w:pPr>
        <w:rPr>
          <w:rStyle w:val="ReplaceText"/>
        </w:rPr>
      </w:pPr>
    </w:p>
    <w:p w14:paraId="4287988C" w14:textId="630CA019" w:rsidR="00776B76" w:rsidRPr="00716BA7" w:rsidRDefault="00776B76" w:rsidP="00415484">
      <w:pPr>
        <w:pStyle w:val="Heading2"/>
      </w:pPr>
      <w:bookmarkStart w:id="18" w:name="_Toc99712121"/>
      <w:r w:rsidRPr="00716BA7">
        <w:t xml:space="preserve">Contribution of </w:t>
      </w:r>
      <w:r w:rsidR="00CC3B31" w:rsidRPr="00716BA7">
        <w:t>e</w:t>
      </w:r>
      <w:r w:rsidRPr="00716BA7">
        <w:t>lemental impurities</w:t>
      </w:r>
      <w:bookmarkEnd w:id="18"/>
      <w:r w:rsidR="002C45F7" w:rsidRPr="00716BA7">
        <w:fldChar w:fldCharType="begin"/>
      </w:r>
      <w:r w:rsidR="002C45F7" w:rsidRPr="00716BA7">
        <w:instrText xml:space="preserve"> DOCVARIABLE VAULT_ND_dfad22b6-2a83-492e-93f3-2aa01bc221a3 \* MERGEFORMAT </w:instrText>
      </w:r>
      <w:r w:rsidR="002C45F7" w:rsidRPr="00716BA7">
        <w:fldChar w:fldCharType="separate"/>
      </w:r>
      <w:r w:rsidR="005E6AD6">
        <w:t xml:space="preserve"> </w:t>
      </w:r>
      <w:r w:rsidR="002C45F7" w:rsidRPr="00716BA7">
        <w:fldChar w:fldCharType="end"/>
      </w:r>
    </w:p>
    <w:p w14:paraId="4287988D" w14:textId="77777777" w:rsidR="00415484" w:rsidRPr="00415484" w:rsidRDefault="00415484" w:rsidP="00415484"/>
    <w:tbl>
      <w:tblPr>
        <w:tblW w:w="5000" w:type="pct"/>
        <w:jc w:val="center"/>
        <w:tblBorders>
          <w:top w:val="single" w:sz="2" w:space="0" w:color="000000"/>
        </w:tblBorders>
        <w:tblLayout w:type="fixed"/>
        <w:tblCellMar>
          <w:left w:w="85" w:type="dxa"/>
          <w:right w:w="85" w:type="dxa"/>
        </w:tblCellMar>
        <w:tblLook w:val="04A0" w:firstRow="1" w:lastRow="0" w:firstColumn="1" w:lastColumn="0" w:noHBand="0" w:noVBand="1"/>
      </w:tblPr>
      <w:tblGrid>
        <w:gridCol w:w="2693"/>
        <w:gridCol w:w="1277"/>
        <w:gridCol w:w="2750"/>
        <w:gridCol w:w="2750"/>
      </w:tblGrid>
      <w:tr w:rsidR="00EC3718" w:rsidRPr="00EC3718" w14:paraId="42879893" w14:textId="77777777" w:rsidTr="003740D6">
        <w:trPr>
          <w:tblHeader/>
          <w:jc w:val="center"/>
        </w:trPr>
        <w:tc>
          <w:tcPr>
            <w:tcW w:w="1422" w:type="pct"/>
            <w:tcBorders>
              <w:top w:val="single" w:sz="4" w:space="0" w:color="000000"/>
              <w:bottom w:val="single" w:sz="4" w:space="0" w:color="000000"/>
            </w:tcBorders>
          </w:tcPr>
          <w:p w14:paraId="4287988E" w14:textId="77777777" w:rsidR="00EC3718" w:rsidRPr="000E45B1" w:rsidRDefault="00EC3718" w:rsidP="00E62918">
            <w:pPr>
              <w:pStyle w:val="TblHeadingCenter"/>
              <w:rPr>
                <w:lang w:val="en-US"/>
              </w:rPr>
            </w:pPr>
          </w:p>
        </w:tc>
        <w:tc>
          <w:tcPr>
            <w:tcW w:w="674" w:type="pct"/>
            <w:tcBorders>
              <w:top w:val="single" w:sz="4" w:space="0" w:color="000000"/>
              <w:bottom w:val="single" w:sz="4" w:space="0" w:color="000000"/>
            </w:tcBorders>
          </w:tcPr>
          <w:p w14:paraId="4287988F" w14:textId="77777777" w:rsidR="00EC3718" w:rsidRPr="00E62918" w:rsidRDefault="00EC3718" w:rsidP="00E62918">
            <w:pPr>
              <w:pStyle w:val="TblHeadingCenter"/>
            </w:pPr>
            <w:r w:rsidRPr="00E62918">
              <w:t>Yes/No</w:t>
            </w:r>
          </w:p>
        </w:tc>
        <w:tc>
          <w:tcPr>
            <w:tcW w:w="1452" w:type="pct"/>
            <w:tcBorders>
              <w:top w:val="single" w:sz="4" w:space="0" w:color="000000"/>
              <w:bottom w:val="single" w:sz="4" w:space="0" w:color="000000"/>
            </w:tcBorders>
          </w:tcPr>
          <w:p w14:paraId="42879890" w14:textId="77777777" w:rsidR="00EC3718" w:rsidRPr="00E62918" w:rsidRDefault="00EC3718" w:rsidP="00E62918">
            <w:pPr>
              <w:pStyle w:val="TblHeadingCenter"/>
            </w:pPr>
            <w:r w:rsidRPr="00E62918">
              <w:t>If yes, which?</w:t>
            </w:r>
          </w:p>
        </w:tc>
        <w:tc>
          <w:tcPr>
            <w:tcW w:w="1452" w:type="pct"/>
            <w:tcBorders>
              <w:top w:val="single" w:sz="4" w:space="0" w:color="000000"/>
              <w:bottom w:val="single" w:sz="4" w:space="0" w:color="000000"/>
            </w:tcBorders>
          </w:tcPr>
          <w:p w14:paraId="42879891" w14:textId="77777777" w:rsidR="003740D6" w:rsidRPr="003740D6" w:rsidRDefault="003740D6" w:rsidP="003740D6">
            <w:pPr>
              <w:pStyle w:val="InstructionsText"/>
            </w:pPr>
            <w:bookmarkStart w:id="19" w:name="_Ref49325502"/>
            <w:r w:rsidRPr="003740D6">
              <w:t>Limit according to Appendix 7.4 of the STD-000040 if the dose is below 10g/day (Option 1) or calculated from Table - Appendix 7.2 of the STD-000040 (Option 2a, 2b).</w:t>
            </w:r>
            <w:bookmarkEnd w:id="19"/>
          </w:p>
          <w:p w14:paraId="42879892" w14:textId="77777777" w:rsidR="00EC3718" w:rsidRPr="00EC3718" w:rsidRDefault="00EC3718" w:rsidP="00E62918">
            <w:pPr>
              <w:pStyle w:val="TblHeadingCenter"/>
              <w:rPr>
                <w:lang w:val="en-US"/>
              </w:rPr>
            </w:pPr>
            <w:r w:rsidRPr="00EC3718">
              <w:rPr>
                <w:lang w:val="en-US"/>
              </w:rPr>
              <w:t xml:space="preserve">If yes, limit </w:t>
            </w:r>
            <w:r w:rsidR="003740D6">
              <w:rPr>
                <w:lang w:val="en-US"/>
              </w:rPr>
              <w:t>(</w:t>
            </w:r>
            <w:r w:rsidRPr="00EC3718">
              <w:rPr>
                <w:lang w:val="en-US"/>
              </w:rPr>
              <w:t>in µg/g</w:t>
            </w:r>
            <w:r w:rsidR="003740D6">
              <w:rPr>
                <w:lang w:val="en-US"/>
              </w:rPr>
              <w:t>)</w:t>
            </w:r>
          </w:p>
        </w:tc>
      </w:tr>
      <w:tr w:rsidR="00EC3718" w:rsidRPr="00E87F9D" w14:paraId="42879898" w14:textId="77777777" w:rsidTr="003740D6">
        <w:trPr>
          <w:jc w:val="center"/>
        </w:trPr>
        <w:tc>
          <w:tcPr>
            <w:tcW w:w="1422" w:type="pct"/>
            <w:tcBorders>
              <w:top w:val="single" w:sz="4" w:space="0" w:color="000000"/>
            </w:tcBorders>
          </w:tcPr>
          <w:p w14:paraId="42879894" w14:textId="77777777" w:rsidR="00EC3718" w:rsidRPr="00E87F9D" w:rsidRDefault="00EC3718" w:rsidP="00F7484F">
            <w:pPr>
              <w:pStyle w:val="TblTextCenter"/>
              <w:rPr>
                <w:strike/>
              </w:rPr>
            </w:pPr>
            <w:r w:rsidRPr="00E87F9D">
              <w:t>D</w:t>
            </w:r>
            <w:r w:rsidR="00B46671">
              <w:t>rug substance</w:t>
            </w:r>
          </w:p>
        </w:tc>
        <w:tc>
          <w:tcPr>
            <w:tcW w:w="674" w:type="pct"/>
            <w:tcBorders>
              <w:top w:val="single" w:sz="4" w:space="0" w:color="000000"/>
            </w:tcBorders>
          </w:tcPr>
          <w:p w14:paraId="42879895" w14:textId="77777777" w:rsidR="00EC3718" w:rsidRPr="00E87F9D" w:rsidRDefault="00EC3718" w:rsidP="00F7484F">
            <w:pPr>
              <w:pStyle w:val="TblTextCenter"/>
            </w:pPr>
          </w:p>
        </w:tc>
        <w:tc>
          <w:tcPr>
            <w:tcW w:w="1452" w:type="pct"/>
            <w:tcBorders>
              <w:top w:val="single" w:sz="4" w:space="0" w:color="000000"/>
            </w:tcBorders>
          </w:tcPr>
          <w:p w14:paraId="42879896" w14:textId="77777777" w:rsidR="00EC3718" w:rsidRPr="00E87F9D" w:rsidRDefault="00EC3718" w:rsidP="00F7484F">
            <w:pPr>
              <w:pStyle w:val="TblTextCenter"/>
            </w:pPr>
          </w:p>
        </w:tc>
        <w:tc>
          <w:tcPr>
            <w:tcW w:w="1452" w:type="pct"/>
            <w:tcBorders>
              <w:top w:val="single" w:sz="4" w:space="0" w:color="000000"/>
            </w:tcBorders>
          </w:tcPr>
          <w:p w14:paraId="42879897" w14:textId="77777777" w:rsidR="00EC3718" w:rsidRPr="00E87F9D" w:rsidRDefault="00EC3718" w:rsidP="00F7484F">
            <w:pPr>
              <w:pStyle w:val="TblTextCenter"/>
            </w:pPr>
          </w:p>
        </w:tc>
      </w:tr>
      <w:tr w:rsidR="00EC3718" w:rsidRPr="00E87F9D" w14:paraId="4287989D" w14:textId="77777777" w:rsidTr="003740D6">
        <w:trPr>
          <w:jc w:val="center"/>
        </w:trPr>
        <w:tc>
          <w:tcPr>
            <w:tcW w:w="1422" w:type="pct"/>
          </w:tcPr>
          <w:p w14:paraId="42879899" w14:textId="77777777" w:rsidR="00EC3718" w:rsidRPr="00E87F9D" w:rsidRDefault="00EC3718" w:rsidP="00F7484F">
            <w:pPr>
              <w:pStyle w:val="TblTextCenter"/>
            </w:pPr>
            <w:r w:rsidRPr="00E87F9D">
              <w:t xml:space="preserve">Excipients </w:t>
            </w:r>
          </w:p>
        </w:tc>
        <w:tc>
          <w:tcPr>
            <w:tcW w:w="674" w:type="pct"/>
          </w:tcPr>
          <w:p w14:paraId="4287989A" w14:textId="77777777" w:rsidR="00EC3718" w:rsidRPr="00E87F9D" w:rsidRDefault="00EC3718" w:rsidP="00F7484F">
            <w:pPr>
              <w:pStyle w:val="TblTextCenter"/>
            </w:pPr>
          </w:p>
        </w:tc>
        <w:tc>
          <w:tcPr>
            <w:tcW w:w="1452" w:type="pct"/>
          </w:tcPr>
          <w:p w14:paraId="4287989B" w14:textId="77777777" w:rsidR="00EC3718" w:rsidRPr="00E87F9D" w:rsidRDefault="00EC3718" w:rsidP="00F7484F">
            <w:pPr>
              <w:pStyle w:val="TblTextCenter"/>
            </w:pPr>
          </w:p>
        </w:tc>
        <w:tc>
          <w:tcPr>
            <w:tcW w:w="1452" w:type="pct"/>
          </w:tcPr>
          <w:p w14:paraId="4287989C" w14:textId="77777777" w:rsidR="00EC3718" w:rsidRPr="00E87F9D" w:rsidRDefault="00EC3718" w:rsidP="00F7484F">
            <w:pPr>
              <w:pStyle w:val="TblTextCenter"/>
            </w:pPr>
          </w:p>
        </w:tc>
      </w:tr>
      <w:tr w:rsidR="00EC3718" w:rsidRPr="00E87F9D" w14:paraId="428798A2" w14:textId="77777777" w:rsidTr="003740D6">
        <w:trPr>
          <w:jc w:val="center"/>
        </w:trPr>
        <w:tc>
          <w:tcPr>
            <w:tcW w:w="1422" w:type="pct"/>
          </w:tcPr>
          <w:p w14:paraId="4287989E" w14:textId="77777777" w:rsidR="00EC3718" w:rsidRPr="00E87F9D" w:rsidRDefault="00EC3718" w:rsidP="00F7484F">
            <w:pPr>
              <w:pStyle w:val="TblTextCenter"/>
            </w:pPr>
            <w:r w:rsidRPr="00E87F9D">
              <w:t>Container closure systems</w:t>
            </w:r>
          </w:p>
        </w:tc>
        <w:tc>
          <w:tcPr>
            <w:tcW w:w="674" w:type="pct"/>
          </w:tcPr>
          <w:p w14:paraId="4287989F" w14:textId="77777777" w:rsidR="00EC3718" w:rsidRPr="00E87F9D" w:rsidRDefault="00EC3718" w:rsidP="00F7484F">
            <w:pPr>
              <w:pStyle w:val="TblTextCenter"/>
            </w:pPr>
          </w:p>
        </w:tc>
        <w:tc>
          <w:tcPr>
            <w:tcW w:w="1452" w:type="pct"/>
          </w:tcPr>
          <w:p w14:paraId="428798A0" w14:textId="77777777" w:rsidR="00EC3718" w:rsidRPr="00E87F9D" w:rsidRDefault="00EC3718" w:rsidP="00F7484F">
            <w:pPr>
              <w:pStyle w:val="TblTextCenter"/>
            </w:pPr>
          </w:p>
        </w:tc>
        <w:tc>
          <w:tcPr>
            <w:tcW w:w="1452" w:type="pct"/>
          </w:tcPr>
          <w:p w14:paraId="428798A1" w14:textId="77777777" w:rsidR="00EC3718" w:rsidRPr="00E87F9D" w:rsidRDefault="00EC3718" w:rsidP="00F7484F">
            <w:pPr>
              <w:pStyle w:val="TblTextCenter"/>
            </w:pPr>
          </w:p>
        </w:tc>
      </w:tr>
      <w:tr w:rsidR="00EC3718" w:rsidRPr="00E87F9D" w14:paraId="428798A7" w14:textId="77777777" w:rsidTr="003740D6">
        <w:trPr>
          <w:jc w:val="center"/>
        </w:trPr>
        <w:tc>
          <w:tcPr>
            <w:tcW w:w="1422" w:type="pct"/>
          </w:tcPr>
          <w:p w14:paraId="428798A3" w14:textId="77777777" w:rsidR="00EC3718" w:rsidRPr="00E87F9D" w:rsidRDefault="00EC3718" w:rsidP="00F7484F">
            <w:pPr>
              <w:pStyle w:val="TblTextCenter"/>
            </w:pPr>
            <w:r w:rsidRPr="00E87F9D">
              <w:t>Water</w:t>
            </w:r>
          </w:p>
        </w:tc>
        <w:tc>
          <w:tcPr>
            <w:tcW w:w="674" w:type="pct"/>
          </w:tcPr>
          <w:p w14:paraId="428798A4" w14:textId="77777777" w:rsidR="00EC3718" w:rsidRPr="00E87F9D" w:rsidRDefault="00EC3718" w:rsidP="00F7484F">
            <w:pPr>
              <w:pStyle w:val="TblTextCenter"/>
            </w:pPr>
          </w:p>
        </w:tc>
        <w:tc>
          <w:tcPr>
            <w:tcW w:w="1452" w:type="pct"/>
          </w:tcPr>
          <w:p w14:paraId="428798A5" w14:textId="77777777" w:rsidR="00EC3718" w:rsidRPr="00E87F9D" w:rsidRDefault="00EC3718" w:rsidP="00F7484F">
            <w:pPr>
              <w:pStyle w:val="TblTextCenter"/>
            </w:pPr>
          </w:p>
        </w:tc>
        <w:tc>
          <w:tcPr>
            <w:tcW w:w="1452" w:type="pct"/>
          </w:tcPr>
          <w:p w14:paraId="428798A6" w14:textId="77777777" w:rsidR="00EC3718" w:rsidRPr="00E87F9D" w:rsidRDefault="00EC3718" w:rsidP="00F7484F">
            <w:pPr>
              <w:pStyle w:val="TblTextCenter"/>
            </w:pPr>
          </w:p>
        </w:tc>
      </w:tr>
      <w:tr w:rsidR="00EC3718" w:rsidRPr="00E87F9D" w14:paraId="428798AC" w14:textId="77777777" w:rsidTr="003740D6">
        <w:trPr>
          <w:jc w:val="center"/>
        </w:trPr>
        <w:tc>
          <w:tcPr>
            <w:tcW w:w="1422" w:type="pct"/>
            <w:tcBorders>
              <w:bottom w:val="single" w:sz="12" w:space="0" w:color="auto"/>
            </w:tcBorders>
          </w:tcPr>
          <w:p w14:paraId="428798A8" w14:textId="77777777" w:rsidR="00EC3718" w:rsidRPr="00E87F9D" w:rsidRDefault="00EC3718" w:rsidP="00F7484F">
            <w:pPr>
              <w:pStyle w:val="TblTextCenter"/>
            </w:pPr>
            <w:r w:rsidRPr="00E87F9D">
              <w:t>Manufacturing equipment/</w:t>
            </w:r>
            <w:r>
              <w:t>p</w:t>
            </w:r>
            <w:r w:rsidRPr="00E87F9D">
              <w:t>rocess</w:t>
            </w:r>
          </w:p>
        </w:tc>
        <w:tc>
          <w:tcPr>
            <w:tcW w:w="674" w:type="pct"/>
            <w:tcBorders>
              <w:bottom w:val="single" w:sz="12" w:space="0" w:color="auto"/>
            </w:tcBorders>
          </w:tcPr>
          <w:p w14:paraId="428798A9" w14:textId="77777777" w:rsidR="00EC3718" w:rsidRPr="00E87F9D" w:rsidRDefault="00EC3718" w:rsidP="00F7484F">
            <w:pPr>
              <w:pStyle w:val="TblTextCenter"/>
            </w:pPr>
          </w:p>
        </w:tc>
        <w:tc>
          <w:tcPr>
            <w:tcW w:w="1452" w:type="pct"/>
            <w:tcBorders>
              <w:bottom w:val="single" w:sz="12" w:space="0" w:color="auto"/>
            </w:tcBorders>
          </w:tcPr>
          <w:p w14:paraId="428798AA" w14:textId="77777777" w:rsidR="00EC3718" w:rsidRPr="00E87F9D" w:rsidRDefault="00EC3718" w:rsidP="00F7484F">
            <w:pPr>
              <w:pStyle w:val="TblTextCenter"/>
            </w:pPr>
          </w:p>
        </w:tc>
        <w:tc>
          <w:tcPr>
            <w:tcW w:w="1452" w:type="pct"/>
            <w:tcBorders>
              <w:bottom w:val="single" w:sz="12" w:space="0" w:color="auto"/>
            </w:tcBorders>
          </w:tcPr>
          <w:p w14:paraId="428798AB" w14:textId="77777777" w:rsidR="00EC3718" w:rsidRPr="00E87F9D" w:rsidRDefault="00EC3718" w:rsidP="00F7484F">
            <w:pPr>
              <w:pStyle w:val="TblTextCenter"/>
            </w:pPr>
          </w:p>
        </w:tc>
      </w:tr>
      <w:tr w:rsidR="00EC3718" w:rsidRPr="00E87F9D" w14:paraId="428798AE" w14:textId="77777777" w:rsidTr="003740D6">
        <w:trPr>
          <w:jc w:val="center"/>
        </w:trPr>
        <w:tc>
          <w:tcPr>
            <w:tcW w:w="5000" w:type="pct"/>
            <w:gridSpan w:val="4"/>
            <w:tcBorders>
              <w:top w:val="single" w:sz="12" w:space="0" w:color="auto"/>
            </w:tcBorders>
          </w:tcPr>
          <w:p w14:paraId="428798AD" w14:textId="77777777" w:rsidR="00EC3718" w:rsidRPr="003740D6" w:rsidRDefault="00EC3718" w:rsidP="003740D6">
            <w:pPr>
              <w:pStyle w:val="TblFigFootnote"/>
            </w:pPr>
          </w:p>
        </w:tc>
      </w:tr>
    </w:tbl>
    <w:p w14:paraId="428798AF" w14:textId="77777777" w:rsidR="003740D6" w:rsidRPr="003740D6" w:rsidRDefault="003740D6" w:rsidP="003740D6">
      <w:pPr>
        <w:pStyle w:val="InstructionsText"/>
      </w:pPr>
      <w:r w:rsidRPr="003740D6">
        <w:t>If testing required, please indicate analytical procedure doc. number</w:t>
      </w:r>
    </w:p>
    <w:p w14:paraId="428798B0" w14:textId="77777777" w:rsidR="00BD7900" w:rsidRPr="003740D6" w:rsidRDefault="00776B76" w:rsidP="00BD7900">
      <w:pPr>
        <w:rPr>
          <w:rStyle w:val="ReplaceText"/>
        </w:rPr>
      </w:pPr>
      <w:r w:rsidRPr="003740D6">
        <w:rPr>
          <w:rStyle w:val="ReplaceText"/>
        </w:rPr>
        <w:t>An</w:t>
      </w:r>
      <w:r w:rsidR="00520288" w:rsidRPr="003740D6">
        <w:rPr>
          <w:rStyle w:val="ReplaceText"/>
        </w:rPr>
        <w:t xml:space="preserve">alytical procedure </w:t>
      </w:r>
      <w:r w:rsidR="00E62918" w:rsidRPr="003740D6">
        <w:rPr>
          <w:rStyle w:val="ReplaceText"/>
        </w:rPr>
        <w:t>d</w:t>
      </w:r>
      <w:r w:rsidR="00520288" w:rsidRPr="003740D6">
        <w:rPr>
          <w:rStyle w:val="ReplaceText"/>
        </w:rPr>
        <w:t>oc. number:</w:t>
      </w:r>
      <w:r w:rsidR="00BD7900" w:rsidRPr="003740D6">
        <w:rPr>
          <w:rStyle w:val="ReplaceText"/>
        </w:rPr>
        <w:t xml:space="preserve">  xxxx</w:t>
      </w:r>
    </w:p>
    <w:p w14:paraId="428798B1" w14:textId="5EBF9CAC" w:rsidR="007D52A7" w:rsidRPr="00716BA7" w:rsidRDefault="007D52A7" w:rsidP="00BD7900">
      <w:pPr>
        <w:pStyle w:val="Heading1"/>
      </w:pPr>
      <w:bookmarkStart w:id="20" w:name="_Toc99712122"/>
      <w:r w:rsidRPr="00716BA7">
        <w:t xml:space="preserve">RESULT OF </w:t>
      </w:r>
      <w:r w:rsidR="003740D6" w:rsidRPr="00716BA7">
        <w:t>drug</w:t>
      </w:r>
      <w:r w:rsidRPr="00716BA7">
        <w:t xml:space="preserve"> PRODUCT TESTING</w:t>
      </w:r>
      <w:bookmarkEnd w:id="20"/>
      <w:r w:rsidR="002C45F7" w:rsidRPr="00716BA7">
        <w:fldChar w:fldCharType="begin"/>
      </w:r>
      <w:r w:rsidR="002C45F7" w:rsidRPr="00716BA7">
        <w:instrText xml:space="preserve"> DOCVARIABLE VAULT_ND_ea8ffdb4-5921-43f0-89aa-9502d242cdb7 \* MERGEFORMAT </w:instrText>
      </w:r>
      <w:r w:rsidR="002C45F7" w:rsidRPr="00716BA7">
        <w:fldChar w:fldCharType="separate"/>
      </w:r>
      <w:r w:rsidR="005E6AD6">
        <w:t xml:space="preserve"> </w:t>
      </w:r>
      <w:r w:rsidR="002C45F7" w:rsidRPr="00716BA7">
        <w:fldChar w:fldCharType="end"/>
      </w:r>
    </w:p>
    <w:p w14:paraId="428798B2" w14:textId="72EC18E8" w:rsidR="007D52A7" w:rsidRPr="00716BA7" w:rsidRDefault="007D52A7" w:rsidP="00BD7900">
      <w:pPr>
        <w:pStyle w:val="Heading2"/>
      </w:pPr>
      <w:bookmarkStart w:id="21" w:name="_Toc99712123"/>
      <w:r w:rsidRPr="00716BA7">
        <w:t>Elemental impurities tested</w:t>
      </w:r>
      <w:bookmarkEnd w:id="21"/>
      <w:r w:rsidR="002C45F7" w:rsidRPr="00716BA7">
        <w:fldChar w:fldCharType="begin"/>
      </w:r>
      <w:r w:rsidR="002C45F7" w:rsidRPr="00716BA7">
        <w:instrText xml:space="preserve"> DOCVARIABLE VAULT_ND_fce4fa5b-1d54-44e5-8a69-08e19801bcce \* MERGEFORMAT </w:instrText>
      </w:r>
      <w:r w:rsidR="002C45F7" w:rsidRPr="00716BA7">
        <w:fldChar w:fldCharType="separate"/>
      </w:r>
      <w:r w:rsidR="005E6AD6">
        <w:t xml:space="preserve"> </w:t>
      </w:r>
      <w:r w:rsidR="002C45F7" w:rsidRPr="00716BA7">
        <w:fldChar w:fldCharType="end"/>
      </w:r>
    </w:p>
    <w:p w14:paraId="428798B3" w14:textId="77777777" w:rsidR="002D7FA7" w:rsidRDefault="002D7FA7" w:rsidP="002D7FA7">
      <w:pPr>
        <w:pStyle w:val="InstructionsText"/>
      </w:pPr>
      <w:r w:rsidRPr="00E87F9D">
        <w:t xml:space="preserve">The elemental impurities as listed in the guideline: </w:t>
      </w:r>
      <w:r w:rsidR="00EC3718">
        <w:t>STD-00040</w:t>
      </w:r>
      <w:r w:rsidRPr="00E87F9D">
        <w:t xml:space="preserve">, must be tested. In case of elemental impurities exclusion, the justification should be attached in appendix of this </w:t>
      </w:r>
      <w:r w:rsidR="00EC3718">
        <w:t>r</w:t>
      </w:r>
      <w:r w:rsidRPr="00E87F9D">
        <w:t>isk assessment.</w:t>
      </w:r>
    </w:p>
    <w:p w14:paraId="428798B4" w14:textId="77777777" w:rsidR="00767048" w:rsidRPr="00767048" w:rsidRDefault="00767048" w:rsidP="00767048">
      <w:pPr>
        <w:pStyle w:val="InstructionsText"/>
      </w:pPr>
      <w:r>
        <w:t>ICH classification:</w:t>
      </w:r>
      <w:r>
        <w:br/>
        <w:t>Class 1: As, Cd, Hg, Pb</w:t>
      </w:r>
      <w:r>
        <w:br/>
        <w:t>Class 2A: Co, Ni, V</w:t>
      </w:r>
      <w:r>
        <w:br/>
        <w:t>Class 2B: Ag, Au, Ir, Os, Pd, Pt, Rh, Ru, Se, Tl</w:t>
      </w:r>
      <w:r>
        <w:br/>
        <w:t>Class 3: Ba, Cr, Cu, Li, Mo, Sb, Sn</w:t>
      </w:r>
      <w:r>
        <w:br/>
        <w:t>other: Al, B, Ca, Fe, K, Mg, Mn, Na, W, Zn</w:t>
      </w:r>
    </w:p>
    <w:p w14:paraId="428798B5" w14:textId="209D07F6" w:rsidR="007D52A7" w:rsidRPr="00E87F9D" w:rsidRDefault="007D52A7" w:rsidP="00344996">
      <w:r w:rsidRPr="00E87F9D">
        <w:t>For</w:t>
      </w:r>
      <w:r w:rsidR="002D7FA7" w:rsidRPr="00E87F9D">
        <w:t xml:space="preserve"> </w:t>
      </w:r>
      <w:fldSimple w:instr=" DOCPROPERTY &quot;INN&quot;  \* MERGEFORMAT ">
        <w:r w:rsidR="005E6AD6">
          <w:t>Product code</w:t>
        </w:r>
      </w:fldSimple>
      <w:r w:rsidR="00CC3B31" w:rsidRPr="00E87F9D">
        <w:t xml:space="preserve"> </w:t>
      </w:r>
      <w:fldSimple w:instr=" DOCPROPERTY &quot;Dosage Form&quot;  \* MERGEFORMAT ">
        <w:r w:rsidR="005E6AD6">
          <w:t>dosage form</w:t>
        </w:r>
      </w:fldSimple>
      <w:r w:rsidR="00CC3B31" w:rsidRPr="00E87F9D">
        <w:t xml:space="preserve"> </w:t>
      </w:r>
      <w:fldSimple w:instr=" DOCPROPERTY &quot;Dosage Strength&quot;  \* MERGEFORMAT ">
        <w:r w:rsidR="005E6AD6">
          <w:t>dosage strength</w:t>
        </w:r>
      </w:fldSimple>
      <w:r w:rsidR="00775DFA" w:rsidRPr="00E87F9D">
        <w:t xml:space="preserve"> </w:t>
      </w:r>
      <w:r w:rsidRPr="00E87F9D">
        <w:t>the elemental impurities (EI</w:t>
      </w:r>
      <w:r w:rsidR="00E6130B">
        <w:fldChar w:fldCharType="begin"/>
      </w:r>
      <w:r w:rsidR="00E6130B">
        <w:instrText xml:space="preserve"> XE "</w:instrText>
      </w:r>
      <w:r w:rsidR="00E6130B" w:rsidRPr="00E6130B">
        <w:instrText xml:space="preserve"> </w:instrText>
      </w:r>
      <w:r w:rsidR="00E6130B" w:rsidRPr="00E87F9D">
        <w:instrText>EI</w:instrText>
      </w:r>
      <w:r w:rsidR="00E6130B">
        <w:instrText xml:space="preserve"> " \f Abbreviation \t "Elemental impurities" </w:instrText>
      </w:r>
      <w:r w:rsidR="00E6130B">
        <w:fldChar w:fldCharType="end"/>
      </w:r>
      <w:r w:rsidRPr="00E87F9D">
        <w:t>) tested are:</w:t>
      </w:r>
    </w:p>
    <w:p w14:paraId="428798B6" w14:textId="77777777" w:rsidR="00673AD1" w:rsidRPr="00E87F9D" w:rsidRDefault="00673AD1" w:rsidP="00344996">
      <w:pPr>
        <w:rPr>
          <w:sz w:val="4"/>
          <w:szCs w:val="4"/>
        </w:rPr>
      </w:pPr>
    </w:p>
    <w:tbl>
      <w:tblPr>
        <w:tblW w:w="4007" w:type="pct"/>
        <w:jc w:val="center"/>
        <w:tblBorders>
          <w:top w:val="single" w:sz="2" w:space="0" w:color="000000"/>
        </w:tblBorders>
        <w:tblLook w:val="04A0" w:firstRow="1" w:lastRow="0" w:firstColumn="1" w:lastColumn="0" w:noHBand="0" w:noVBand="1"/>
      </w:tblPr>
      <w:tblGrid>
        <w:gridCol w:w="1073"/>
        <w:gridCol w:w="6508"/>
      </w:tblGrid>
      <w:tr w:rsidR="007D52A7" w:rsidRPr="00E87F9D" w14:paraId="428798B9" w14:textId="77777777" w:rsidTr="002D7FA7">
        <w:trPr>
          <w:cantSplit/>
          <w:tblHeader/>
          <w:jc w:val="center"/>
        </w:trPr>
        <w:tc>
          <w:tcPr>
            <w:tcW w:w="708" w:type="pct"/>
            <w:tcBorders>
              <w:top w:val="single" w:sz="4" w:space="0" w:color="auto"/>
              <w:left w:val="single" w:sz="4" w:space="0" w:color="auto"/>
              <w:bottom w:val="single" w:sz="4" w:space="0" w:color="auto"/>
              <w:right w:val="single" w:sz="4" w:space="0" w:color="auto"/>
            </w:tcBorders>
            <w:vAlign w:val="center"/>
          </w:tcPr>
          <w:p w14:paraId="428798B7" w14:textId="77777777" w:rsidR="007D52A7" w:rsidRPr="00E87F9D" w:rsidRDefault="00A36BBD" w:rsidP="00A36BBD">
            <w:pPr>
              <w:pStyle w:val="TblHeadingCenter"/>
              <w:rPr>
                <w:lang w:val="en-US"/>
              </w:rPr>
            </w:pPr>
            <w:r w:rsidRPr="00E87F9D">
              <w:rPr>
                <w:lang w:val="en-US"/>
              </w:rPr>
              <w:fldChar w:fldCharType="begin">
                <w:ffData>
                  <w:name w:val=""/>
                  <w:enabled/>
                  <w:calcOnExit w:val="0"/>
                  <w:checkBox>
                    <w:sizeAuto/>
                    <w:default w:val="0"/>
                  </w:checkBox>
                </w:ffData>
              </w:fldChar>
            </w:r>
            <w:r w:rsidRPr="00E87F9D">
              <w:rPr>
                <w:lang w:val="en-US"/>
              </w:rPr>
              <w:instrText xml:space="preserve"> FORMCHECKBOX </w:instrText>
            </w:r>
            <w:r w:rsidRPr="00E87F9D">
              <w:rPr>
                <w:lang w:val="en-US"/>
              </w:rPr>
            </w:r>
            <w:r w:rsidRPr="00E87F9D">
              <w:rPr>
                <w:lang w:val="en-US"/>
              </w:rPr>
              <w:fldChar w:fldCharType="separate"/>
            </w:r>
            <w:r w:rsidRPr="00E87F9D">
              <w:rPr>
                <w:lang w:val="en-US"/>
              </w:rPr>
              <w:fldChar w:fldCharType="end"/>
            </w:r>
          </w:p>
        </w:tc>
        <w:tc>
          <w:tcPr>
            <w:tcW w:w="4292" w:type="pct"/>
            <w:tcBorders>
              <w:top w:val="single" w:sz="4" w:space="0" w:color="auto"/>
              <w:left w:val="single" w:sz="4" w:space="0" w:color="auto"/>
              <w:bottom w:val="single" w:sz="4" w:space="0" w:color="auto"/>
              <w:right w:val="single" w:sz="4" w:space="0" w:color="auto"/>
            </w:tcBorders>
          </w:tcPr>
          <w:p w14:paraId="428798B8" w14:textId="77777777" w:rsidR="007D52A7" w:rsidRPr="00E87F9D" w:rsidRDefault="007D52A7" w:rsidP="002D7FA7">
            <w:pPr>
              <w:pStyle w:val="TblTextCenter"/>
              <w:jc w:val="left"/>
              <w:rPr>
                <w:b/>
              </w:rPr>
            </w:pPr>
            <w:r w:rsidRPr="00E87F9D">
              <w:t xml:space="preserve">Class 1 and 2a EI </w:t>
            </w:r>
            <w:r w:rsidRPr="00C731FE">
              <w:rPr>
                <w:rStyle w:val="InstructionsTextChar"/>
              </w:rPr>
              <w:t>(if for oral route)</w:t>
            </w:r>
            <w:r w:rsidRPr="00E87F9D">
              <w:t xml:space="preserve"> </w:t>
            </w:r>
          </w:p>
        </w:tc>
      </w:tr>
      <w:tr w:rsidR="007D52A7" w:rsidRPr="00E87F9D" w14:paraId="428798BC" w14:textId="77777777" w:rsidTr="002D7FA7">
        <w:trPr>
          <w:cantSplit/>
          <w:jc w:val="center"/>
        </w:trPr>
        <w:tc>
          <w:tcPr>
            <w:tcW w:w="708" w:type="pct"/>
            <w:tcBorders>
              <w:top w:val="single" w:sz="4" w:space="0" w:color="auto"/>
              <w:left w:val="single" w:sz="4" w:space="0" w:color="auto"/>
              <w:bottom w:val="single" w:sz="4" w:space="0" w:color="auto"/>
              <w:right w:val="single" w:sz="4" w:space="0" w:color="auto"/>
            </w:tcBorders>
            <w:vAlign w:val="center"/>
          </w:tcPr>
          <w:p w14:paraId="428798BA" w14:textId="77777777" w:rsidR="007D52A7" w:rsidRPr="00E87F9D" w:rsidRDefault="007D52A7" w:rsidP="00A36BBD">
            <w:pPr>
              <w:pStyle w:val="TblTextCenter"/>
            </w:pPr>
            <w:r w:rsidRPr="00E87F9D">
              <w:fldChar w:fldCharType="begin">
                <w:ffData>
                  <w:name w:val=""/>
                  <w:enabled/>
                  <w:calcOnExit w:val="0"/>
                  <w:checkBox>
                    <w:sizeAuto/>
                    <w:default w:val="0"/>
                  </w:checkBox>
                </w:ffData>
              </w:fldChar>
            </w:r>
            <w:r w:rsidRPr="00E87F9D">
              <w:instrText xml:space="preserve"> FORMCHECKBOX </w:instrText>
            </w:r>
            <w:r w:rsidRPr="00E87F9D">
              <w:fldChar w:fldCharType="separate"/>
            </w:r>
            <w:r w:rsidRPr="00E87F9D">
              <w:fldChar w:fldCharType="end"/>
            </w:r>
          </w:p>
        </w:tc>
        <w:tc>
          <w:tcPr>
            <w:tcW w:w="4292" w:type="pct"/>
            <w:tcBorders>
              <w:top w:val="single" w:sz="4" w:space="0" w:color="auto"/>
              <w:left w:val="single" w:sz="4" w:space="0" w:color="auto"/>
              <w:bottom w:val="single" w:sz="4" w:space="0" w:color="auto"/>
              <w:right w:val="single" w:sz="4" w:space="0" w:color="auto"/>
            </w:tcBorders>
          </w:tcPr>
          <w:p w14:paraId="428798BB" w14:textId="77777777" w:rsidR="007D52A7" w:rsidRPr="00E87F9D" w:rsidRDefault="007D52A7" w:rsidP="00A36BBD">
            <w:pPr>
              <w:pStyle w:val="TblTextCenter"/>
              <w:jc w:val="left"/>
            </w:pPr>
            <w:r w:rsidRPr="00E87F9D">
              <w:t xml:space="preserve">Class 1, 2a and partially 3 EI (Li, Sb, Cu) </w:t>
            </w:r>
            <w:r w:rsidRPr="00C731FE">
              <w:rPr>
                <w:rStyle w:val="InstructionsTextChar"/>
              </w:rPr>
              <w:t>(if for parenteral route)</w:t>
            </w:r>
          </w:p>
        </w:tc>
      </w:tr>
      <w:tr w:rsidR="007D52A7" w:rsidRPr="00E87F9D" w14:paraId="428798BF" w14:textId="77777777" w:rsidTr="002D7FA7">
        <w:trPr>
          <w:cantSplit/>
          <w:jc w:val="center"/>
        </w:trPr>
        <w:tc>
          <w:tcPr>
            <w:tcW w:w="708" w:type="pct"/>
            <w:tcBorders>
              <w:top w:val="single" w:sz="4" w:space="0" w:color="auto"/>
              <w:left w:val="single" w:sz="4" w:space="0" w:color="auto"/>
              <w:bottom w:val="single" w:sz="4" w:space="0" w:color="auto"/>
              <w:right w:val="single" w:sz="4" w:space="0" w:color="auto"/>
            </w:tcBorders>
            <w:vAlign w:val="center"/>
          </w:tcPr>
          <w:p w14:paraId="428798BD" w14:textId="77777777" w:rsidR="007D52A7" w:rsidRPr="00E87F9D" w:rsidRDefault="007D52A7" w:rsidP="00A36BBD">
            <w:pPr>
              <w:pStyle w:val="TblTextCenter"/>
            </w:pPr>
            <w:r w:rsidRPr="00E87F9D">
              <w:fldChar w:fldCharType="begin">
                <w:ffData>
                  <w:name w:val=""/>
                  <w:enabled/>
                  <w:calcOnExit w:val="0"/>
                  <w:checkBox>
                    <w:sizeAuto/>
                    <w:default w:val="0"/>
                  </w:checkBox>
                </w:ffData>
              </w:fldChar>
            </w:r>
            <w:r w:rsidRPr="00E87F9D">
              <w:instrText xml:space="preserve"> FORMCHECKBOX </w:instrText>
            </w:r>
            <w:r w:rsidRPr="00E87F9D">
              <w:fldChar w:fldCharType="separate"/>
            </w:r>
            <w:r w:rsidRPr="00E87F9D">
              <w:fldChar w:fldCharType="end"/>
            </w:r>
          </w:p>
        </w:tc>
        <w:tc>
          <w:tcPr>
            <w:tcW w:w="4292" w:type="pct"/>
            <w:tcBorders>
              <w:top w:val="single" w:sz="4" w:space="0" w:color="auto"/>
              <w:left w:val="single" w:sz="4" w:space="0" w:color="auto"/>
              <w:bottom w:val="single" w:sz="4" w:space="0" w:color="auto"/>
              <w:right w:val="single" w:sz="4" w:space="0" w:color="auto"/>
            </w:tcBorders>
          </w:tcPr>
          <w:p w14:paraId="428798BE" w14:textId="77777777" w:rsidR="007D52A7" w:rsidRPr="00E87F9D" w:rsidRDefault="007D52A7" w:rsidP="00A36BBD">
            <w:pPr>
              <w:pStyle w:val="TblTextCenter"/>
              <w:jc w:val="left"/>
            </w:pPr>
            <w:r w:rsidRPr="00E87F9D">
              <w:t xml:space="preserve">Class 1, 2a and 3 EI </w:t>
            </w:r>
            <w:r w:rsidRPr="00C731FE">
              <w:rPr>
                <w:rStyle w:val="InstructionsTextChar"/>
              </w:rPr>
              <w:t>(if for inhalation route)</w:t>
            </w:r>
          </w:p>
        </w:tc>
      </w:tr>
      <w:tr w:rsidR="007D52A7" w:rsidRPr="00E87F9D" w14:paraId="428798C2" w14:textId="77777777" w:rsidTr="002D7FA7">
        <w:trPr>
          <w:cantSplit/>
          <w:jc w:val="center"/>
        </w:trPr>
        <w:tc>
          <w:tcPr>
            <w:tcW w:w="708" w:type="pct"/>
            <w:tcBorders>
              <w:top w:val="single" w:sz="4" w:space="0" w:color="auto"/>
              <w:left w:val="single" w:sz="4" w:space="0" w:color="auto"/>
              <w:bottom w:val="single" w:sz="4" w:space="0" w:color="auto"/>
              <w:right w:val="single" w:sz="4" w:space="0" w:color="auto"/>
            </w:tcBorders>
            <w:vAlign w:val="center"/>
          </w:tcPr>
          <w:p w14:paraId="428798C0" w14:textId="77777777" w:rsidR="007D52A7" w:rsidRPr="00E87F9D" w:rsidRDefault="00A36BBD" w:rsidP="00A36BBD">
            <w:pPr>
              <w:pStyle w:val="TblTextCenter"/>
            </w:pPr>
            <w:r w:rsidRPr="00E87F9D">
              <w:fldChar w:fldCharType="begin">
                <w:ffData>
                  <w:name w:val=""/>
                  <w:enabled/>
                  <w:calcOnExit w:val="0"/>
                  <w:checkBox>
                    <w:sizeAuto/>
                    <w:default w:val="0"/>
                  </w:checkBox>
                </w:ffData>
              </w:fldChar>
            </w:r>
            <w:r w:rsidRPr="00E87F9D">
              <w:instrText xml:space="preserve"> FORMCHECKBOX </w:instrText>
            </w:r>
            <w:r w:rsidRPr="00E87F9D">
              <w:fldChar w:fldCharType="separate"/>
            </w:r>
            <w:r w:rsidRPr="00E87F9D">
              <w:fldChar w:fldCharType="end"/>
            </w:r>
          </w:p>
        </w:tc>
        <w:tc>
          <w:tcPr>
            <w:tcW w:w="4292" w:type="pct"/>
            <w:tcBorders>
              <w:top w:val="single" w:sz="4" w:space="0" w:color="auto"/>
              <w:left w:val="single" w:sz="4" w:space="0" w:color="auto"/>
              <w:bottom w:val="single" w:sz="4" w:space="0" w:color="auto"/>
              <w:right w:val="single" w:sz="4" w:space="0" w:color="auto"/>
            </w:tcBorders>
          </w:tcPr>
          <w:p w14:paraId="428798C1" w14:textId="77777777" w:rsidR="007D52A7" w:rsidRPr="00E87F9D" w:rsidRDefault="007D52A7" w:rsidP="00A36BBD">
            <w:pPr>
              <w:pStyle w:val="TblTextCenter"/>
              <w:jc w:val="left"/>
            </w:pPr>
            <w:r w:rsidRPr="00E87F9D">
              <w:t>Other potential EI identified on the R&amp;D MP ID Card</w:t>
            </w:r>
          </w:p>
        </w:tc>
      </w:tr>
      <w:tr w:rsidR="007D52A7" w:rsidRPr="00E87F9D" w14:paraId="428798C6" w14:textId="77777777" w:rsidTr="002D7FA7">
        <w:trPr>
          <w:cantSplit/>
          <w:jc w:val="center"/>
        </w:trPr>
        <w:tc>
          <w:tcPr>
            <w:tcW w:w="708" w:type="pct"/>
            <w:tcBorders>
              <w:top w:val="single" w:sz="4" w:space="0" w:color="auto"/>
              <w:left w:val="single" w:sz="4" w:space="0" w:color="auto"/>
              <w:bottom w:val="single" w:sz="4" w:space="0" w:color="auto"/>
              <w:right w:val="single" w:sz="4" w:space="0" w:color="auto"/>
            </w:tcBorders>
          </w:tcPr>
          <w:p w14:paraId="428798C3" w14:textId="77777777" w:rsidR="007D52A7" w:rsidRPr="00E87F9D" w:rsidRDefault="007D52A7" w:rsidP="00A36BBD">
            <w:pPr>
              <w:pStyle w:val="TblTextCenter"/>
            </w:pPr>
          </w:p>
        </w:tc>
        <w:tc>
          <w:tcPr>
            <w:tcW w:w="4292" w:type="pct"/>
            <w:tcBorders>
              <w:top w:val="single" w:sz="4" w:space="0" w:color="auto"/>
              <w:left w:val="single" w:sz="4" w:space="0" w:color="auto"/>
              <w:bottom w:val="single" w:sz="4" w:space="0" w:color="auto"/>
              <w:right w:val="single" w:sz="4" w:space="0" w:color="auto"/>
            </w:tcBorders>
          </w:tcPr>
          <w:p w14:paraId="428798C4" w14:textId="77777777" w:rsidR="007D52A7" w:rsidRPr="00E87F9D" w:rsidRDefault="007D52A7" w:rsidP="002D7FA7">
            <w:pPr>
              <w:pStyle w:val="InstructionsText"/>
            </w:pPr>
            <w:r w:rsidRPr="00E87F9D">
              <w:t>if yes, which?</w:t>
            </w:r>
          </w:p>
          <w:p w14:paraId="428798C5" w14:textId="77777777" w:rsidR="002D7FA7" w:rsidRPr="00E87F9D" w:rsidRDefault="002D7FA7" w:rsidP="00BD7900">
            <w:pPr>
              <w:pStyle w:val="TblTextCenter"/>
              <w:jc w:val="left"/>
            </w:pPr>
          </w:p>
        </w:tc>
      </w:tr>
      <w:tr w:rsidR="007D52A7" w:rsidRPr="00E87F9D" w14:paraId="428798C9" w14:textId="77777777" w:rsidTr="002D7FA7">
        <w:trPr>
          <w:cantSplit/>
          <w:jc w:val="center"/>
        </w:trPr>
        <w:tc>
          <w:tcPr>
            <w:tcW w:w="708" w:type="pct"/>
            <w:tcBorders>
              <w:top w:val="single" w:sz="4" w:space="0" w:color="auto"/>
              <w:left w:val="single" w:sz="4" w:space="0" w:color="auto"/>
              <w:right w:val="single" w:sz="4" w:space="0" w:color="auto"/>
            </w:tcBorders>
            <w:vAlign w:val="center"/>
          </w:tcPr>
          <w:p w14:paraId="428798C7" w14:textId="77777777" w:rsidR="007D52A7" w:rsidRPr="00E87F9D" w:rsidRDefault="00A36BBD" w:rsidP="00A36BBD">
            <w:pPr>
              <w:pStyle w:val="TblTextCenter"/>
            </w:pPr>
            <w:r w:rsidRPr="00E87F9D">
              <w:fldChar w:fldCharType="begin">
                <w:ffData>
                  <w:name w:val=""/>
                  <w:enabled/>
                  <w:calcOnExit w:val="0"/>
                  <w:checkBox>
                    <w:sizeAuto/>
                    <w:default w:val="0"/>
                  </w:checkBox>
                </w:ffData>
              </w:fldChar>
            </w:r>
            <w:r w:rsidRPr="00E87F9D">
              <w:instrText xml:space="preserve"> FORMCHECKBOX </w:instrText>
            </w:r>
            <w:r w:rsidRPr="00E87F9D">
              <w:fldChar w:fldCharType="separate"/>
            </w:r>
            <w:r w:rsidRPr="00E87F9D">
              <w:fldChar w:fldCharType="end"/>
            </w:r>
          </w:p>
        </w:tc>
        <w:tc>
          <w:tcPr>
            <w:tcW w:w="4292" w:type="pct"/>
            <w:tcBorders>
              <w:top w:val="single" w:sz="4" w:space="0" w:color="auto"/>
              <w:left w:val="single" w:sz="4" w:space="0" w:color="auto"/>
              <w:right w:val="single" w:sz="4" w:space="0" w:color="auto"/>
            </w:tcBorders>
          </w:tcPr>
          <w:p w14:paraId="428798C8" w14:textId="77777777" w:rsidR="007D52A7" w:rsidRPr="00E87F9D" w:rsidRDefault="007D52A7" w:rsidP="00A36BBD">
            <w:pPr>
              <w:pStyle w:val="TblTextCenter"/>
              <w:jc w:val="left"/>
            </w:pPr>
            <w:r w:rsidRPr="00E87F9D">
              <w:t xml:space="preserve">Intentionally added EI </w:t>
            </w:r>
          </w:p>
        </w:tc>
      </w:tr>
      <w:tr w:rsidR="007D52A7" w:rsidRPr="00E87F9D" w14:paraId="428798CD" w14:textId="77777777" w:rsidTr="003916F8">
        <w:trPr>
          <w:cantSplit/>
          <w:jc w:val="center"/>
        </w:trPr>
        <w:tc>
          <w:tcPr>
            <w:tcW w:w="708" w:type="pct"/>
            <w:tcBorders>
              <w:left w:val="single" w:sz="4" w:space="0" w:color="auto"/>
              <w:bottom w:val="single" w:sz="12" w:space="0" w:color="auto"/>
              <w:right w:val="single" w:sz="4" w:space="0" w:color="auto"/>
            </w:tcBorders>
          </w:tcPr>
          <w:p w14:paraId="428798CA" w14:textId="77777777" w:rsidR="007D52A7" w:rsidRPr="00E87F9D" w:rsidRDefault="007D52A7" w:rsidP="00A36BBD">
            <w:pPr>
              <w:pStyle w:val="TblTextCenter"/>
            </w:pPr>
          </w:p>
        </w:tc>
        <w:tc>
          <w:tcPr>
            <w:tcW w:w="4292" w:type="pct"/>
            <w:tcBorders>
              <w:left w:val="single" w:sz="4" w:space="0" w:color="auto"/>
              <w:bottom w:val="single" w:sz="12" w:space="0" w:color="auto"/>
              <w:right w:val="single" w:sz="4" w:space="0" w:color="auto"/>
            </w:tcBorders>
          </w:tcPr>
          <w:p w14:paraId="428798CB" w14:textId="77777777" w:rsidR="007D52A7" w:rsidRPr="00E87F9D" w:rsidRDefault="007D52A7" w:rsidP="002D7FA7">
            <w:pPr>
              <w:pStyle w:val="InstructionsText"/>
            </w:pPr>
            <w:r w:rsidRPr="00E87F9D">
              <w:t>if yes, which?</w:t>
            </w:r>
          </w:p>
          <w:p w14:paraId="428798CC" w14:textId="77777777" w:rsidR="002D7FA7" w:rsidRPr="00E87F9D" w:rsidRDefault="002D7FA7" w:rsidP="00BD7900">
            <w:pPr>
              <w:pStyle w:val="TblTextCenter"/>
              <w:jc w:val="left"/>
            </w:pPr>
          </w:p>
        </w:tc>
      </w:tr>
      <w:tr w:rsidR="00A36BBD" w:rsidRPr="00E87F9D" w14:paraId="428798CF" w14:textId="77777777" w:rsidTr="003916F8">
        <w:trPr>
          <w:cantSplit/>
          <w:jc w:val="center"/>
        </w:trPr>
        <w:tc>
          <w:tcPr>
            <w:tcW w:w="5000" w:type="pct"/>
            <w:gridSpan w:val="2"/>
            <w:tcBorders>
              <w:top w:val="single" w:sz="12" w:space="0" w:color="auto"/>
              <w:left w:val="nil"/>
              <w:bottom w:val="nil"/>
              <w:right w:val="nil"/>
            </w:tcBorders>
          </w:tcPr>
          <w:p w14:paraId="428798CE" w14:textId="77777777" w:rsidR="00A36BBD" w:rsidRPr="00E87F9D" w:rsidRDefault="00A36BBD" w:rsidP="00A36BBD">
            <w:pPr>
              <w:pStyle w:val="TblFigFootnote"/>
            </w:pPr>
          </w:p>
        </w:tc>
      </w:tr>
    </w:tbl>
    <w:p w14:paraId="428798D0" w14:textId="77777777" w:rsidR="00767048" w:rsidRPr="00767048" w:rsidRDefault="00767048" w:rsidP="00767048">
      <w:pPr>
        <w:pStyle w:val="InstructionsText"/>
      </w:pPr>
      <w:r w:rsidRPr="00767048">
        <w:t>Giving the limit</w:t>
      </w:r>
      <w:r>
        <w:t>s</w:t>
      </w:r>
      <w:r w:rsidRPr="00767048">
        <w:t xml:space="preserve"> in the following table might be helpful, but is not mandatory</w:t>
      </w:r>
    </w:p>
    <w:p w14:paraId="428798D1" w14:textId="15C2BE85" w:rsidR="007E3AE3" w:rsidRPr="00C731FE" w:rsidRDefault="007E3AE3" w:rsidP="007E3AE3">
      <w:pPr>
        <w:rPr>
          <w:rStyle w:val="ReplaceText"/>
          <w:b/>
          <w:bCs/>
          <w:u w:val="single"/>
        </w:rPr>
      </w:pPr>
      <w:r w:rsidRPr="00C731FE">
        <w:rPr>
          <w:rStyle w:val="ReplaceText"/>
          <w:b/>
          <w:bCs/>
          <w:u w:val="single"/>
        </w:rPr>
        <w:t xml:space="preserve">Elemental impurities limits in </w:t>
      </w:r>
      <w:r w:rsidR="00C731FE" w:rsidRPr="00C731FE">
        <w:rPr>
          <w:rStyle w:val="ReplaceText"/>
          <w:b/>
          <w:bCs/>
          <w:u w:val="single"/>
        </w:rPr>
        <w:fldChar w:fldCharType="begin"/>
      </w:r>
      <w:r w:rsidR="00C731FE" w:rsidRPr="00C731FE">
        <w:rPr>
          <w:rStyle w:val="ReplaceText"/>
          <w:b/>
          <w:bCs/>
          <w:u w:val="single"/>
        </w:rPr>
        <w:instrText xml:space="preserve"> DOCPROPERTY "INN"  \* MERGEFORMAT </w:instrText>
      </w:r>
      <w:r w:rsidR="00C731FE" w:rsidRPr="00C731FE">
        <w:rPr>
          <w:rStyle w:val="ReplaceText"/>
          <w:b/>
          <w:bCs/>
          <w:u w:val="single"/>
        </w:rPr>
        <w:fldChar w:fldCharType="separate"/>
      </w:r>
      <w:r w:rsidR="005E6AD6">
        <w:rPr>
          <w:rStyle w:val="ReplaceText"/>
          <w:b/>
          <w:bCs/>
          <w:u w:val="single"/>
        </w:rPr>
        <w:t>Product code</w:t>
      </w:r>
      <w:r w:rsidR="00C731FE" w:rsidRPr="00C731FE">
        <w:rPr>
          <w:rStyle w:val="ReplaceText"/>
          <w:b/>
          <w:bCs/>
          <w:u w:val="single"/>
        </w:rPr>
        <w:fldChar w:fldCharType="end"/>
      </w:r>
      <w:r w:rsidR="00C731FE" w:rsidRPr="00C731FE">
        <w:rPr>
          <w:rStyle w:val="ReplaceText"/>
          <w:b/>
          <w:bCs/>
          <w:u w:val="single"/>
        </w:rPr>
        <w:t xml:space="preserve"> </w:t>
      </w:r>
      <w:r w:rsidR="00C731FE" w:rsidRPr="00C731FE">
        <w:rPr>
          <w:rStyle w:val="ReplaceText"/>
          <w:b/>
          <w:bCs/>
          <w:u w:val="single"/>
        </w:rPr>
        <w:fldChar w:fldCharType="begin"/>
      </w:r>
      <w:r w:rsidR="00C731FE" w:rsidRPr="00C731FE">
        <w:rPr>
          <w:rStyle w:val="ReplaceText"/>
          <w:b/>
          <w:bCs/>
          <w:u w:val="single"/>
        </w:rPr>
        <w:instrText xml:space="preserve"> DOCPROPERTY "Dosage Form"  \* MERGEFORMAT </w:instrText>
      </w:r>
      <w:r w:rsidR="00C731FE" w:rsidRPr="00C731FE">
        <w:rPr>
          <w:rStyle w:val="ReplaceText"/>
          <w:b/>
          <w:bCs/>
          <w:u w:val="single"/>
        </w:rPr>
        <w:fldChar w:fldCharType="separate"/>
      </w:r>
      <w:r w:rsidR="005E6AD6">
        <w:rPr>
          <w:rStyle w:val="ReplaceText"/>
          <w:b/>
          <w:bCs/>
          <w:u w:val="single"/>
        </w:rPr>
        <w:t>dosage form</w:t>
      </w:r>
      <w:r w:rsidR="00C731FE" w:rsidRPr="00C731FE">
        <w:rPr>
          <w:rStyle w:val="ReplaceText"/>
          <w:b/>
          <w:bCs/>
          <w:u w:val="single"/>
        </w:rPr>
        <w:fldChar w:fldCharType="end"/>
      </w:r>
      <w:r w:rsidR="00C731FE" w:rsidRPr="00C731FE">
        <w:rPr>
          <w:rStyle w:val="ReplaceText"/>
          <w:b/>
          <w:bCs/>
          <w:u w:val="single"/>
        </w:rPr>
        <w:t xml:space="preserve"> </w:t>
      </w:r>
      <w:r w:rsidR="00C731FE" w:rsidRPr="00C731FE">
        <w:rPr>
          <w:rStyle w:val="ReplaceText"/>
          <w:b/>
          <w:bCs/>
          <w:u w:val="single"/>
        </w:rPr>
        <w:fldChar w:fldCharType="begin"/>
      </w:r>
      <w:r w:rsidR="00C731FE" w:rsidRPr="00C731FE">
        <w:rPr>
          <w:rStyle w:val="ReplaceText"/>
          <w:b/>
          <w:bCs/>
          <w:u w:val="single"/>
        </w:rPr>
        <w:instrText xml:space="preserve"> DOCPROPERTY "Dosage Strength"  \* MERGEFORMAT </w:instrText>
      </w:r>
      <w:r w:rsidR="00C731FE" w:rsidRPr="00C731FE">
        <w:rPr>
          <w:rStyle w:val="ReplaceText"/>
          <w:b/>
          <w:bCs/>
          <w:u w:val="single"/>
        </w:rPr>
        <w:fldChar w:fldCharType="separate"/>
      </w:r>
      <w:r w:rsidR="005E6AD6">
        <w:rPr>
          <w:rStyle w:val="ReplaceText"/>
          <w:b/>
          <w:bCs/>
          <w:u w:val="single"/>
        </w:rPr>
        <w:t>dosage strength</w:t>
      </w:r>
      <w:r w:rsidR="00C731FE" w:rsidRPr="00C731FE">
        <w:rPr>
          <w:rStyle w:val="ReplaceText"/>
          <w:b/>
          <w:bCs/>
          <w:u w:val="single"/>
        </w:rPr>
        <w:fldChar w:fldCharType="end"/>
      </w:r>
      <w:r w:rsidR="00C731FE" w:rsidRPr="00C731FE">
        <w:rPr>
          <w:rStyle w:val="ReplaceText"/>
          <w:b/>
          <w:bCs/>
          <w:u w:val="single"/>
        </w:rPr>
        <w:t xml:space="preserve"> </w:t>
      </w:r>
      <w:r w:rsidRPr="00C731FE">
        <w:rPr>
          <w:rStyle w:val="ReplaceText"/>
          <w:b/>
          <w:bCs/>
          <w:u w:val="single"/>
        </w:rPr>
        <w:t xml:space="preserve">(ICH Q3D option 3) with daily dose of x </w:t>
      </w:r>
      <w:r w:rsidR="00C731FE" w:rsidRPr="00C731FE">
        <w:rPr>
          <w:rStyle w:val="ReplaceText"/>
          <w:b/>
          <w:bCs/>
          <w:u w:val="single"/>
        </w:rPr>
        <w:t>m</w:t>
      </w:r>
      <w:r w:rsidRPr="00C731FE">
        <w:rPr>
          <w:rStyle w:val="ReplaceText"/>
          <w:b/>
          <w:bCs/>
          <w:u w:val="single"/>
        </w:rPr>
        <w:t>g</w:t>
      </w:r>
    </w:p>
    <w:p w14:paraId="428798D2" w14:textId="77777777" w:rsidR="007E3AE3" w:rsidRPr="007E3AE3" w:rsidRDefault="007E3AE3" w:rsidP="00C731FE">
      <w:pPr>
        <w:rPr>
          <w:highlight w:val="cyan"/>
        </w:rPr>
      </w:pPr>
    </w:p>
    <w:tbl>
      <w:tblPr>
        <w:tblW w:w="5000" w:type="pct"/>
        <w:tblBorders>
          <w:top w:val="single" w:sz="2" w:space="0" w:color="000000"/>
        </w:tblBorders>
        <w:tblLayout w:type="fixed"/>
        <w:tblCellMar>
          <w:left w:w="57" w:type="dxa"/>
          <w:right w:w="57" w:type="dxa"/>
        </w:tblCellMar>
        <w:tblLook w:val="04A0" w:firstRow="1" w:lastRow="0" w:firstColumn="1" w:lastColumn="0" w:noHBand="0" w:noVBand="1"/>
      </w:tblPr>
      <w:tblGrid>
        <w:gridCol w:w="1894"/>
        <w:gridCol w:w="2075"/>
        <w:gridCol w:w="2268"/>
        <w:gridCol w:w="1560"/>
        <w:gridCol w:w="1673"/>
      </w:tblGrid>
      <w:tr w:rsidR="007E3AE3" w:rsidRPr="00F251F9" w14:paraId="428798D8" w14:textId="77777777" w:rsidTr="00C731FE">
        <w:trPr>
          <w:cantSplit/>
          <w:tblHeader/>
        </w:trPr>
        <w:tc>
          <w:tcPr>
            <w:tcW w:w="1894" w:type="dxa"/>
            <w:tcBorders>
              <w:top w:val="single" w:sz="4" w:space="0" w:color="000000"/>
              <w:bottom w:val="single" w:sz="4" w:space="0" w:color="000000"/>
            </w:tcBorders>
          </w:tcPr>
          <w:p w14:paraId="428798D3" w14:textId="77777777" w:rsidR="007E3AE3" w:rsidRPr="00C731FE" w:rsidRDefault="007E3AE3" w:rsidP="007E3AE3">
            <w:pPr>
              <w:pStyle w:val="TblHeadingCenter"/>
              <w:rPr>
                <w:sz w:val="22"/>
                <w:szCs w:val="22"/>
              </w:rPr>
            </w:pPr>
            <w:r w:rsidRPr="00C731FE">
              <w:rPr>
                <w:sz w:val="22"/>
                <w:szCs w:val="22"/>
              </w:rPr>
              <w:t>Elemental impurity tested</w:t>
            </w:r>
          </w:p>
        </w:tc>
        <w:tc>
          <w:tcPr>
            <w:tcW w:w="2075" w:type="dxa"/>
            <w:tcBorders>
              <w:top w:val="single" w:sz="4" w:space="0" w:color="000000"/>
              <w:bottom w:val="single" w:sz="4" w:space="0" w:color="000000"/>
            </w:tcBorders>
          </w:tcPr>
          <w:p w14:paraId="428798D4" w14:textId="77777777" w:rsidR="007E3AE3" w:rsidRPr="00C731FE" w:rsidRDefault="007E3AE3" w:rsidP="007E3AE3">
            <w:pPr>
              <w:pStyle w:val="TblHeadingCenter"/>
              <w:rPr>
                <w:sz w:val="22"/>
                <w:szCs w:val="22"/>
                <w:lang w:val="en-US"/>
              </w:rPr>
            </w:pPr>
            <w:r w:rsidRPr="00C731FE">
              <w:rPr>
                <w:sz w:val="22"/>
                <w:szCs w:val="22"/>
                <w:lang w:val="en-US"/>
              </w:rPr>
              <w:t>Permitted Daily Exposure (</w:t>
            </w:r>
            <w:r w:rsidRPr="00C731FE">
              <w:rPr>
                <w:sz w:val="22"/>
                <w:szCs w:val="22"/>
              </w:rPr>
              <w:t>μ</w:t>
            </w:r>
            <w:r w:rsidRPr="00C731FE">
              <w:rPr>
                <w:sz w:val="22"/>
                <w:szCs w:val="22"/>
                <w:lang w:val="en-US"/>
              </w:rPr>
              <w:t>g/day)</w:t>
            </w:r>
          </w:p>
        </w:tc>
        <w:tc>
          <w:tcPr>
            <w:tcW w:w="2268" w:type="dxa"/>
            <w:tcBorders>
              <w:top w:val="single" w:sz="4" w:space="0" w:color="000000"/>
              <w:bottom w:val="single" w:sz="4" w:space="0" w:color="000000"/>
            </w:tcBorders>
          </w:tcPr>
          <w:p w14:paraId="428798D5" w14:textId="77777777" w:rsidR="007E3AE3" w:rsidRPr="00C731FE" w:rsidRDefault="007E3AE3" w:rsidP="007E3AE3">
            <w:pPr>
              <w:pStyle w:val="TblHeadingCenter"/>
              <w:rPr>
                <w:sz w:val="22"/>
                <w:szCs w:val="22"/>
                <w:lang w:val="en-US"/>
              </w:rPr>
            </w:pPr>
            <w:r w:rsidRPr="00C731FE">
              <w:rPr>
                <w:sz w:val="22"/>
                <w:szCs w:val="22"/>
                <w:lang w:val="en-US"/>
              </w:rPr>
              <w:t>Maximum permitted concentration (</w:t>
            </w:r>
            <w:r w:rsidRPr="00C731FE">
              <w:rPr>
                <w:sz w:val="22"/>
                <w:szCs w:val="22"/>
              </w:rPr>
              <w:t>μ</w:t>
            </w:r>
            <w:r w:rsidRPr="00C731FE">
              <w:rPr>
                <w:sz w:val="22"/>
                <w:szCs w:val="22"/>
                <w:lang w:val="en-US"/>
              </w:rPr>
              <w:t>g/g)</w:t>
            </w:r>
          </w:p>
        </w:tc>
        <w:tc>
          <w:tcPr>
            <w:tcW w:w="1560" w:type="dxa"/>
            <w:tcBorders>
              <w:top w:val="single" w:sz="4" w:space="0" w:color="000000"/>
              <w:bottom w:val="single" w:sz="4" w:space="0" w:color="000000"/>
            </w:tcBorders>
          </w:tcPr>
          <w:p w14:paraId="428798D6" w14:textId="77777777" w:rsidR="007E3AE3" w:rsidRPr="00C731FE" w:rsidRDefault="007E3AE3" w:rsidP="007E3AE3">
            <w:pPr>
              <w:pStyle w:val="TblHeadingCenter"/>
              <w:rPr>
                <w:sz w:val="22"/>
                <w:szCs w:val="22"/>
              </w:rPr>
            </w:pPr>
            <w:r w:rsidRPr="00C731FE">
              <w:rPr>
                <w:sz w:val="22"/>
                <w:szCs w:val="22"/>
              </w:rPr>
              <w:t>30% PDE (μg/g)</w:t>
            </w:r>
          </w:p>
        </w:tc>
        <w:tc>
          <w:tcPr>
            <w:tcW w:w="1673" w:type="dxa"/>
            <w:tcBorders>
              <w:top w:val="single" w:sz="4" w:space="0" w:color="000000"/>
              <w:bottom w:val="single" w:sz="4" w:space="0" w:color="000000"/>
            </w:tcBorders>
          </w:tcPr>
          <w:p w14:paraId="428798D7" w14:textId="77777777" w:rsidR="007E3AE3" w:rsidRPr="00F251F9" w:rsidRDefault="007E3AE3" w:rsidP="007E3AE3">
            <w:pPr>
              <w:pStyle w:val="TblHeadingCenter"/>
              <w:rPr>
                <w:sz w:val="22"/>
                <w:szCs w:val="22"/>
              </w:rPr>
            </w:pPr>
            <w:r w:rsidRPr="00C731FE">
              <w:rPr>
                <w:sz w:val="22"/>
                <w:szCs w:val="22"/>
              </w:rPr>
              <w:t>Reporting limit (μg/g)</w:t>
            </w:r>
          </w:p>
        </w:tc>
      </w:tr>
      <w:tr w:rsidR="00C731FE" w:rsidRPr="00F251F9" w14:paraId="428798DE" w14:textId="77777777" w:rsidTr="00767048">
        <w:trPr>
          <w:cantSplit/>
        </w:trPr>
        <w:tc>
          <w:tcPr>
            <w:tcW w:w="1894" w:type="dxa"/>
            <w:tcBorders>
              <w:top w:val="single" w:sz="4" w:space="0" w:color="000000"/>
            </w:tcBorders>
            <w:vAlign w:val="center"/>
          </w:tcPr>
          <w:p w14:paraId="428798D9" w14:textId="77777777" w:rsidR="00C731FE" w:rsidRPr="00C731FE" w:rsidRDefault="00C731FE" w:rsidP="00C731FE">
            <w:pPr>
              <w:pStyle w:val="TblTextCenter"/>
              <w:rPr>
                <w:rStyle w:val="ReplaceText"/>
              </w:rPr>
            </w:pPr>
            <w:r w:rsidRPr="00C731FE">
              <w:rPr>
                <w:rStyle w:val="ReplaceText"/>
              </w:rPr>
              <w:t>Cd</w:t>
            </w:r>
          </w:p>
        </w:tc>
        <w:tc>
          <w:tcPr>
            <w:tcW w:w="2075" w:type="dxa"/>
            <w:tcBorders>
              <w:top w:val="single" w:sz="4" w:space="0" w:color="000000"/>
            </w:tcBorders>
            <w:vAlign w:val="center"/>
          </w:tcPr>
          <w:p w14:paraId="428798DA" w14:textId="77777777" w:rsidR="00C731FE" w:rsidRPr="00C731FE" w:rsidRDefault="00C731FE" w:rsidP="00C731FE">
            <w:pPr>
              <w:pStyle w:val="TblTextCenter"/>
              <w:rPr>
                <w:rStyle w:val="ReplaceText"/>
              </w:rPr>
            </w:pPr>
            <w:r w:rsidRPr="00C731FE">
              <w:rPr>
                <w:rStyle w:val="ReplaceText"/>
              </w:rPr>
              <w:t>5</w:t>
            </w:r>
          </w:p>
        </w:tc>
        <w:tc>
          <w:tcPr>
            <w:tcW w:w="2268" w:type="dxa"/>
            <w:tcBorders>
              <w:top w:val="single" w:sz="4" w:space="0" w:color="000000"/>
            </w:tcBorders>
          </w:tcPr>
          <w:p w14:paraId="428798DB" w14:textId="77777777" w:rsidR="00C731FE" w:rsidRPr="00F251F9" w:rsidRDefault="00C731FE" w:rsidP="00C731FE">
            <w:pPr>
              <w:pStyle w:val="TblTextCenter"/>
              <w:rPr>
                <w:sz w:val="22"/>
                <w:szCs w:val="22"/>
              </w:rPr>
            </w:pPr>
          </w:p>
        </w:tc>
        <w:tc>
          <w:tcPr>
            <w:tcW w:w="1560" w:type="dxa"/>
            <w:tcBorders>
              <w:top w:val="single" w:sz="4" w:space="0" w:color="000000"/>
            </w:tcBorders>
          </w:tcPr>
          <w:p w14:paraId="428798DC" w14:textId="77777777" w:rsidR="00C731FE" w:rsidRPr="00F251F9" w:rsidRDefault="00C731FE" w:rsidP="00C731FE">
            <w:pPr>
              <w:pStyle w:val="TblTextCenter"/>
              <w:rPr>
                <w:sz w:val="22"/>
                <w:szCs w:val="22"/>
              </w:rPr>
            </w:pPr>
          </w:p>
        </w:tc>
        <w:tc>
          <w:tcPr>
            <w:tcW w:w="1673" w:type="dxa"/>
            <w:tcBorders>
              <w:top w:val="single" w:sz="4" w:space="0" w:color="000000"/>
            </w:tcBorders>
          </w:tcPr>
          <w:p w14:paraId="428798DD" w14:textId="77777777" w:rsidR="00C731FE" w:rsidRPr="00F251F9" w:rsidRDefault="00C731FE" w:rsidP="00C731FE">
            <w:pPr>
              <w:pStyle w:val="TblTextCenter"/>
              <w:rPr>
                <w:sz w:val="22"/>
                <w:szCs w:val="22"/>
              </w:rPr>
            </w:pPr>
          </w:p>
        </w:tc>
      </w:tr>
      <w:tr w:rsidR="00C731FE" w:rsidRPr="00F251F9" w14:paraId="428798E4" w14:textId="77777777" w:rsidTr="00767048">
        <w:trPr>
          <w:cantSplit/>
        </w:trPr>
        <w:tc>
          <w:tcPr>
            <w:tcW w:w="1894" w:type="dxa"/>
            <w:vAlign w:val="center"/>
          </w:tcPr>
          <w:p w14:paraId="428798DF" w14:textId="77777777" w:rsidR="00C731FE" w:rsidRPr="00C731FE" w:rsidRDefault="00C731FE" w:rsidP="00C731FE">
            <w:pPr>
              <w:pStyle w:val="TblTextCenter"/>
              <w:rPr>
                <w:rStyle w:val="ReplaceText"/>
              </w:rPr>
            </w:pPr>
            <w:r w:rsidRPr="00C731FE">
              <w:rPr>
                <w:rStyle w:val="ReplaceText"/>
              </w:rPr>
              <w:t>Pb</w:t>
            </w:r>
          </w:p>
        </w:tc>
        <w:tc>
          <w:tcPr>
            <w:tcW w:w="2075" w:type="dxa"/>
            <w:vAlign w:val="center"/>
          </w:tcPr>
          <w:p w14:paraId="428798E0" w14:textId="77777777" w:rsidR="00C731FE" w:rsidRPr="00C731FE" w:rsidRDefault="00C731FE" w:rsidP="00C731FE">
            <w:pPr>
              <w:pStyle w:val="TblTextCenter"/>
              <w:rPr>
                <w:rStyle w:val="ReplaceText"/>
              </w:rPr>
            </w:pPr>
            <w:r w:rsidRPr="00C731FE">
              <w:rPr>
                <w:rStyle w:val="ReplaceText"/>
              </w:rPr>
              <w:t>5</w:t>
            </w:r>
          </w:p>
        </w:tc>
        <w:tc>
          <w:tcPr>
            <w:tcW w:w="2268" w:type="dxa"/>
          </w:tcPr>
          <w:p w14:paraId="428798E1" w14:textId="77777777" w:rsidR="00C731FE" w:rsidRPr="00F251F9" w:rsidRDefault="00C731FE" w:rsidP="00C731FE">
            <w:pPr>
              <w:pStyle w:val="TblTextCenter"/>
              <w:rPr>
                <w:sz w:val="22"/>
                <w:szCs w:val="22"/>
              </w:rPr>
            </w:pPr>
          </w:p>
        </w:tc>
        <w:tc>
          <w:tcPr>
            <w:tcW w:w="1560" w:type="dxa"/>
          </w:tcPr>
          <w:p w14:paraId="428798E2" w14:textId="77777777" w:rsidR="00C731FE" w:rsidRPr="00F251F9" w:rsidRDefault="00C731FE" w:rsidP="00C731FE">
            <w:pPr>
              <w:pStyle w:val="TblTextCenter"/>
              <w:rPr>
                <w:sz w:val="22"/>
                <w:szCs w:val="22"/>
              </w:rPr>
            </w:pPr>
          </w:p>
        </w:tc>
        <w:tc>
          <w:tcPr>
            <w:tcW w:w="1673" w:type="dxa"/>
          </w:tcPr>
          <w:p w14:paraId="428798E3" w14:textId="77777777" w:rsidR="00C731FE" w:rsidRPr="00F251F9" w:rsidRDefault="00C731FE" w:rsidP="00C731FE">
            <w:pPr>
              <w:pStyle w:val="TblTextCenter"/>
              <w:rPr>
                <w:sz w:val="22"/>
                <w:szCs w:val="22"/>
              </w:rPr>
            </w:pPr>
          </w:p>
        </w:tc>
      </w:tr>
      <w:tr w:rsidR="00C731FE" w:rsidRPr="00F251F9" w14:paraId="428798EA" w14:textId="77777777" w:rsidTr="00767048">
        <w:trPr>
          <w:cantSplit/>
        </w:trPr>
        <w:tc>
          <w:tcPr>
            <w:tcW w:w="1894" w:type="dxa"/>
            <w:vAlign w:val="center"/>
          </w:tcPr>
          <w:p w14:paraId="428798E5" w14:textId="77777777" w:rsidR="00C731FE" w:rsidRPr="00C731FE" w:rsidRDefault="00C731FE" w:rsidP="00C731FE">
            <w:pPr>
              <w:pStyle w:val="TblTextCenter"/>
              <w:rPr>
                <w:rStyle w:val="ReplaceText"/>
              </w:rPr>
            </w:pPr>
            <w:r w:rsidRPr="00C731FE">
              <w:rPr>
                <w:rStyle w:val="ReplaceText"/>
              </w:rPr>
              <w:t>As</w:t>
            </w:r>
          </w:p>
        </w:tc>
        <w:tc>
          <w:tcPr>
            <w:tcW w:w="2075" w:type="dxa"/>
            <w:vAlign w:val="center"/>
          </w:tcPr>
          <w:p w14:paraId="428798E6" w14:textId="77777777" w:rsidR="00C731FE" w:rsidRPr="00C731FE" w:rsidRDefault="00C731FE" w:rsidP="00C731FE">
            <w:pPr>
              <w:pStyle w:val="TblTextCenter"/>
              <w:rPr>
                <w:rStyle w:val="ReplaceText"/>
              </w:rPr>
            </w:pPr>
            <w:r w:rsidRPr="00C731FE">
              <w:rPr>
                <w:rStyle w:val="ReplaceText"/>
              </w:rPr>
              <w:t>15</w:t>
            </w:r>
          </w:p>
        </w:tc>
        <w:tc>
          <w:tcPr>
            <w:tcW w:w="2268" w:type="dxa"/>
          </w:tcPr>
          <w:p w14:paraId="428798E7" w14:textId="77777777" w:rsidR="00C731FE" w:rsidRPr="00F251F9" w:rsidRDefault="00C731FE" w:rsidP="00C731FE">
            <w:pPr>
              <w:pStyle w:val="TblTextCenter"/>
              <w:rPr>
                <w:sz w:val="22"/>
                <w:szCs w:val="22"/>
              </w:rPr>
            </w:pPr>
          </w:p>
        </w:tc>
        <w:tc>
          <w:tcPr>
            <w:tcW w:w="1560" w:type="dxa"/>
          </w:tcPr>
          <w:p w14:paraId="428798E8" w14:textId="77777777" w:rsidR="00C731FE" w:rsidRPr="00F251F9" w:rsidRDefault="00C731FE" w:rsidP="00C731FE">
            <w:pPr>
              <w:pStyle w:val="TblTextCenter"/>
              <w:rPr>
                <w:sz w:val="22"/>
                <w:szCs w:val="22"/>
              </w:rPr>
            </w:pPr>
          </w:p>
        </w:tc>
        <w:tc>
          <w:tcPr>
            <w:tcW w:w="1673" w:type="dxa"/>
          </w:tcPr>
          <w:p w14:paraId="428798E9" w14:textId="77777777" w:rsidR="00C731FE" w:rsidRPr="00F251F9" w:rsidRDefault="00C731FE" w:rsidP="00C731FE">
            <w:pPr>
              <w:pStyle w:val="TblTextCenter"/>
              <w:rPr>
                <w:sz w:val="22"/>
                <w:szCs w:val="22"/>
              </w:rPr>
            </w:pPr>
          </w:p>
        </w:tc>
      </w:tr>
      <w:tr w:rsidR="00C731FE" w:rsidRPr="00F251F9" w14:paraId="428798F0" w14:textId="77777777" w:rsidTr="00767048">
        <w:trPr>
          <w:cantSplit/>
        </w:trPr>
        <w:tc>
          <w:tcPr>
            <w:tcW w:w="1894" w:type="dxa"/>
            <w:vAlign w:val="center"/>
          </w:tcPr>
          <w:p w14:paraId="428798EB" w14:textId="77777777" w:rsidR="00C731FE" w:rsidRPr="00C731FE" w:rsidRDefault="00C731FE" w:rsidP="00C731FE">
            <w:pPr>
              <w:pStyle w:val="TblTextCenter"/>
              <w:rPr>
                <w:rStyle w:val="ReplaceText"/>
              </w:rPr>
            </w:pPr>
            <w:r w:rsidRPr="00C731FE">
              <w:rPr>
                <w:rStyle w:val="ReplaceText"/>
              </w:rPr>
              <w:t>Hg</w:t>
            </w:r>
          </w:p>
        </w:tc>
        <w:tc>
          <w:tcPr>
            <w:tcW w:w="2075" w:type="dxa"/>
            <w:vAlign w:val="center"/>
          </w:tcPr>
          <w:p w14:paraId="428798EC" w14:textId="77777777" w:rsidR="00C731FE" w:rsidRPr="00C731FE" w:rsidRDefault="00C731FE" w:rsidP="00C731FE">
            <w:pPr>
              <w:pStyle w:val="TblTextCenter"/>
              <w:rPr>
                <w:rStyle w:val="ReplaceText"/>
              </w:rPr>
            </w:pPr>
            <w:r w:rsidRPr="00C731FE">
              <w:rPr>
                <w:rStyle w:val="ReplaceText"/>
              </w:rPr>
              <w:t>30</w:t>
            </w:r>
          </w:p>
        </w:tc>
        <w:tc>
          <w:tcPr>
            <w:tcW w:w="2268" w:type="dxa"/>
          </w:tcPr>
          <w:p w14:paraId="428798ED" w14:textId="77777777" w:rsidR="00C731FE" w:rsidRPr="00F251F9" w:rsidRDefault="00C731FE" w:rsidP="00C731FE">
            <w:pPr>
              <w:pStyle w:val="TblTextCenter"/>
              <w:rPr>
                <w:sz w:val="22"/>
                <w:szCs w:val="22"/>
              </w:rPr>
            </w:pPr>
          </w:p>
        </w:tc>
        <w:tc>
          <w:tcPr>
            <w:tcW w:w="1560" w:type="dxa"/>
          </w:tcPr>
          <w:p w14:paraId="428798EE" w14:textId="77777777" w:rsidR="00C731FE" w:rsidRPr="00F251F9" w:rsidRDefault="00C731FE" w:rsidP="00C731FE">
            <w:pPr>
              <w:pStyle w:val="TblTextCenter"/>
              <w:rPr>
                <w:sz w:val="22"/>
                <w:szCs w:val="22"/>
              </w:rPr>
            </w:pPr>
          </w:p>
        </w:tc>
        <w:tc>
          <w:tcPr>
            <w:tcW w:w="1673" w:type="dxa"/>
          </w:tcPr>
          <w:p w14:paraId="428798EF" w14:textId="77777777" w:rsidR="00C731FE" w:rsidRPr="00F251F9" w:rsidRDefault="00C731FE" w:rsidP="00C731FE">
            <w:pPr>
              <w:pStyle w:val="TblTextCenter"/>
              <w:rPr>
                <w:sz w:val="22"/>
                <w:szCs w:val="22"/>
              </w:rPr>
            </w:pPr>
          </w:p>
        </w:tc>
      </w:tr>
      <w:tr w:rsidR="00C731FE" w:rsidRPr="00F251F9" w14:paraId="428798F6" w14:textId="77777777" w:rsidTr="00767048">
        <w:trPr>
          <w:cantSplit/>
        </w:trPr>
        <w:tc>
          <w:tcPr>
            <w:tcW w:w="1894" w:type="dxa"/>
            <w:vAlign w:val="center"/>
          </w:tcPr>
          <w:p w14:paraId="428798F1" w14:textId="77777777" w:rsidR="00C731FE" w:rsidRPr="00C731FE" w:rsidRDefault="00C731FE" w:rsidP="00C731FE">
            <w:pPr>
              <w:pStyle w:val="TblTextCenter"/>
              <w:rPr>
                <w:rStyle w:val="ReplaceText"/>
              </w:rPr>
            </w:pPr>
            <w:r w:rsidRPr="00C731FE">
              <w:rPr>
                <w:rStyle w:val="ReplaceText"/>
              </w:rPr>
              <w:t>Co</w:t>
            </w:r>
          </w:p>
        </w:tc>
        <w:tc>
          <w:tcPr>
            <w:tcW w:w="2075" w:type="dxa"/>
            <w:vAlign w:val="center"/>
          </w:tcPr>
          <w:p w14:paraId="428798F2" w14:textId="77777777" w:rsidR="00C731FE" w:rsidRPr="00C731FE" w:rsidRDefault="00C731FE" w:rsidP="00C731FE">
            <w:pPr>
              <w:pStyle w:val="TblTextCenter"/>
              <w:rPr>
                <w:rStyle w:val="ReplaceText"/>
              </w:rPr>
            </w:pPr>
            <w:r w:rsidRPr="00C731FE">
              <w:rPr>
                <w:rStyle w:val="ReplaceText"/>
              </w:rPr>
              <w:t>50</w:t>
            </w:r>
          </w:p>
        </w:tc>
        <w:tc>
          <w:tcPr>
            <w:tcW w:w="2268" w:type="dxa"/>
          </w:tcPr>
          <w:p w14:paraId="428798F3" w14:textId="77777777" w:rsidR="00C731FE" w:rsidRPr="00F251F9" w:rsidRDefault="00C731FE" w:rsidP="00C731FE">
            <w:pPr>
              <w:pStyle w:val="TblTextCenter"/>
              <w:rPr>
                <w:sz w:val="22"/>
                <w:szCs w:val="22"/>
              </w:rPr>
            </w:pPr>
          </w:p>
        </w:tc>
        <w:tc>
          <w:tcPr>
            <w:tcW w:w="1560" w:type="dxa"/>
          </w:tcPr>
          <w:p w14:paraId="428798F4" w14:textId="77777777" w:rsidR="00C731FE" w:rsidRPr="00F251F9" w:rsidRDefault="00C731FE" w:rsidP="00C731FE">
            <w:pPr>
              <w:pStyle w:val="TblTextCenter"/>
              <w:rPr>
                <w:sz w:val="22"/>
                <w:szCs w:val="22"/>
              </w:rPr>
            </w:pPr>
          </w:p>
        </w:tc>
        <w:tc>
          <w:tcPr>
            <w:tcW w:w="1673" w:type="dxa"/>
          </w:tcPr>
          <w:p w14:paraId="428798F5" w14:textId="77777777" w:rsidR="00C731FE" w:rsidRPr="00F251F9" w:rsidRDefault="00C731FE" w:rsidP="00C731FE">
            <w:pPr>
              <w:pStyle w:val="TblTextCenter"/>
              <w:rPr>
                <w:sz w:val="22"/>
                <w:szCs w:val="22"/>
              </w:rPr>
            </w:pPr>
          </w:p>
        </w:tc>
      </w:tr>
      <w:tr w:rsidR="00C731FE" w:rsidRPr="00F251F9" w14:paraId="428798FC" w14:textId="77777777" w:rsidTr="00767048">
        <w:trPr>
          <w:cantSplit/>
        </w:trPr>
        <w:tc>
          <w:tcPr>
            <w:tcW w:w="1894" w:type="dxa"/>
            <w:vAlign w:val="center"/>
          </w:tcPr>
          <w:p w14:paraId="428798F7" w14:textId="77777777" w:rsidR="00C731FE" w:rsidRPr="00C731FE" w:rsidRDefault="00C731FE" w:rsidP="00C731FE">
            <w:pPr>
              <w:pStyle w:val="TblTextCenter"/>
              <w:rPr>
                <w:rStyle w:val="ReplaceText"/>
              </w:rPr>
            </w:pPr>
            <w:r w:rsidRPr="00C731FE">
              <w:rPr>
                <w:rStyle w:val="ReplaceText"/>
              </w:rPr>
              <w:t>V</w:t>
            </w:r>
          </w:p>
        </w:tc>
        <w:tc>
          <w:tcPr>
            <w:tcW w:w="2075" w:type="dxa"/>
            <w:vAlign w:val="center"/>
          </w:tcPr>
          <w:p w14:paraId="428798F8" w14:textId="77777777" w:rsidR="00C731FE" w:rsidRPr="00C731FE" w:rsidRDefault="00C731FE" w:rsidP="00C731FE">
            <w:pPr>
              <w:pStyle w:val="TblTextCenter"/>
              <w:rPr>
                <w:rStyle w:val="ReplaceText"/>
              </w:rPr>
            </w:pPr>
            <w:r w:rsidRPr="00C731FE">
              <w:rPr>
                <w:rStyle w:val="ReplaceText"/>
              </w:rPr>
              <w:t>100</w:t>
            </w:r>
          </w:p>
        </w:tc>
        <w:tc>
          <w:tcPr>
            <w:tcW w:w="2268" w:type="dxa"/>
          </w:tcPr>
          <w:p w14:paraId="428798F9" w14:textId="77777777" w:rsidR="00C731FE" w:rsidRPr="00F251F9" w:rsidRDefault="00C731FE" w:rsidP="00C731FE">
            <w:pPr>
              <w:pStyle w:val="TblTextCenter"/>
              <w:rPr>
                <w:sz w:val="22"/>
                <w:szCs w:val="22"/>
              </w:rPr>
            </w:pPr>
          </w:p>
        </w:tc>
        <w:tc>
          <w:tcPr>
            <w:tcW w:w="1560" w:type="dxa"/>
          </w:tcPr>
          <w:p w14:paraId="428798FA" w14:textId="77777777" w:rsidR="00C731FE" w:rsidRPr="00F251F9" w:rsidRDefault="00C731FE" w:rsidP="00C731FE">
            <w:pPr>
              <w:pStyle w:val="TblTextCenter"/>
              <w:rPr>
                <w:sz w:val="22"/>
                <w:szCs w:val="22"/>
              </w:rPr>
            </w:pPr>
          </w:p>
        </w:tc>
        <w:tc>
          <w:tcPr>
            <w:tcW w:w="1673" w:type="dxa"/>
          </w:tcPr>
          <w:p w14:paraId="428798FB" w14:textId="77777777" w:rsidR="00C731FE" w:rsidRPr="00F251F9" w:rsidRDefault="00C731FE" w:rsidP="00C731FE">
            <w:pPr>
              <w:pStyle w:val="TblTextCenter"/>
              <w:rPr>
                <w:sz w:val="22"/>
                <w:szCs w:val="22"/>
              </w:rPr>
            </w:pPr>
          </w:p>
        </w:tc>
      </w:tr>
      <w:tr w:rsidR="00C731FE" w:rsidRPr="00F251F9" w14:paraId="42879902" w14:textId="77777777" w:rsidTr="00767048">
        <w:trPr>
          <w:cantSplit/>
        </w:trPr>
        <w:tc>
          <w:tcPr>
            <w:tcW w:w="1894" w:type="dxa"/>
            <w:vAlign w:val="center"/>
          </w:tcPr>
          <w:p w14:paraId="428798FD" w14:textId="77777777" w:rsidR="00C731FE" w:rsidRPr="00C731FE" w:rsidRDefault="00C731FE" w:rsidP="00C731FE">
            <w:pPr>
              <w:pStyle w:val="TblTextCenter"/>
              <w:rPr>
                <w:rStyle w:val="ReplaceText"/>
              </w:rPr>
            </w:pPr>
            <w:r w:rsidRPr="00C731FE">
              <w:rPr>
                <w:rStyle w:val="ReplaceText"/>
              </w:rPr>
              <w:t>Ni</w:t>
            </w:r>
          </w:p>
        </w:tc>
        <w:tc>
          <w:tcPr>
            <w:tcW w:w="2075" w:type="dxa"/>
            <w:vAlign w:val="center"/>
          </w:tcPr>
          <w:p w14:paraId="428798FE" w14:textId="77777777" w:rsidR="00C731FE" w:rsidRPr="00C731FE" w:rsidRDefault="00C731FE" w:rsidP="00C731FE">
            <w:pPr>
              <w:pStyle w:val="TblTextCenter"/>
              <w:rPr>
                <w:rStyle w:val="ReplaceText"/>
              </w:rPr>
            </w:pPr>
            <w:r w:rsidRPr="00C731FE">
              <w:rPr>
                <w:rStyle w:val="ReplaceText"/>
              </w:rPr>
              <w:t>200</w:t>
            </w:r>
          </w:p>
        </w:tc>
        <w:tc>
          <w:tcPr>
            <w:tcW w:w="2268" w:type="dxa"/>
          </w:tcPr>
          <w:p w14:paraId="428798FF" w14:textId="77777777" w:rsidR="00C731FE" w:rsidRPr="00F251F9" w:rsidRDefault="00C731FE" w:rsidP="00C731FE">
            <w:pPr>
              <w:pStyle w:val="TblTextCenter"/>
              <w:rPr>
                <w:sz w:val="22"/>
                <w:szCs w:val="22"/>
              </w:rPr>
            </w:pPr>
          </w:p>
        </w:tc>
        <w:tc>
          <w:tcPr>
            <w:tcW w:w="1560" w:type="dxa"/>
          </w:tcPr>
          <w:p w14:paraId="42879900" w14:textId="77777777" w:rsidR="00C731FE" w:rsidRPr="00F251F9" w:rsidRDefault="00C731FE" w:rsidP="00C731FE">
            <w:pPr>
              <w:pStyle w:val="TblTextCenter"/>
              <w:rPr>
                <w:sz w:val="22"/>
                <w:szCs w:val="22"/>
              </w:rPr>
            </w:pPr>
          </w:p>
        </w:tc>
        <w:tc>
          <w:tcPr>
            <w:tcW w:w="1673" w:type="dxa"/>
          </w:tcPr>
          <w:p w14:paraId="42879901" w14:textId="77777777" w:rsidR="00C731FE" w:rsidRPr="00F251F9" w:rsidRDefault="00C731FE" w:rsidP="00C731FE">
            <w:pPr>
              <w:pStyle w:val="TblTextCenter"/>
              <w:rPr>
                <w:sz w:val="22"/>
                <w:szCs w:val="22"/>
              </w:rPr>
            </w:pPr>
          </w:p>
        </w:tc>
      </w:tr>
      <w:tr w:rsidR="00C731FE" w:rsidRPr="00F251F9" w14:paraId="42879908" w14:textId="77777777" w:rsidTr="00767048">
        <w:trPr>
          <w:cantSplit/>
        </w:trPr>
        <w:tc>
          <w:tcPr>
            <w:tcW w:w="1894" w:type="dxa"/>
            <w:vAlign w:val="center"/>
          </w:tcPr>
          <w:p w14:paraId="42879903" w14:textId="77777777" w:rsidR="00C731FE" w:rsidRPr="00C731FE" w:rsidRDefault="00C731FE" w:rsidP="00C731FE">
            <w:pPr>
              <w:pStyle w:val="TblTextCenter"/>
              <w:rPr>
                <w:rStyle w:val="ReplaceText"/>
              </w:rPr>
            </w:pPr>
            <w:r w:rsidRPr="00C731FE">
              <w:rPr>
                <w:rStyle w:val="ReplaceText"/>
              </w:rPr>
              <w:t>Mo</w:t>
            </w:r>
          </w:p>
        </w:tc>
        <w:tc>
          <w:tcPr>
            <w:tcW w:w="2075" w:type="dxa"/>
            <w:vAlign w:val="center"/>
          </w:tcPr>
          <w:p w14:paraId="42879904" w14:textId="77777777" w:rsidR="00C731FE" w:rsidRPr="00C731FE" w:rsidRDefault="00C731FE" w:rsidP="00C731FE">
            <w:pPr>
              <w:pStyle w:val="TblTextCenter"/>
              <w:rPr>
                <w:rStyle w:val="ReplaceText"/>
              </w:rPr>
            </w:pPr>
            <w:r w:rsidRPr="00C731FE">
              <w:rPr>
                <w:rStyle w:val="ReplaceText"/>
              </w:rPr>
              <w:t>3000</w:t>
            </w:r>
          </w:p>
        </w:tc>
        <w:tc>
          <w:tcPr>
            <w:tcW w:w="2268" w:type="dxa"/>
          </w:tcPr>
          <w:p w14:paraId="42879905" w14:textId="77777777" w:rsidR="00C731FE" w:rsidRPr="00F251F9" w:rsidRDefault="00C731FE" w:rsidP="00C731FE">
            <w:pPr>
              <w:pStyle w:val="TblTextCenter"/>
              <w:rPr>
                <w:sz w:val="22"/>
                <w:szCs w:val="22"/>
              </w:rPr>
            </w:pPr>
          </w:p>
        </w:tc>
        <w:tc>
          <w:tcPr>
            <w:tcW w:w="1560" w:type="dxa"/>
          </w:tcPr>
          <w:p w14:paraId="42879906" w14:textId="77777777" w:rsidR="00C731FE" w:rsidRPr="00F251F9" w:rsidRDefault="00C731FE" w:rsidP="00C731FE">
            <w:pPr>
              <w:pStyle w:val="TblTextCenter"/>
              <w:rPr>
                <w:sz w:val="22"/>
                <w:szCs w:val="22"/>
              </w:rPr>
            </w:pPr>
          </w:p>
        </w:tc>
        <w:tc>
          <w:tcPr>
            <w:tcW w:w="1673" w:type="dxa"/>
          </w:tcPr>
          <w:p w14:paraId="42879907" w14:textId="77777777" w:rsidR="00C731FE" w:rsidRPr="00F251F9" w:rsidRDefault="00C731FE" w:rsidP="00C731FE">
            <w:pPr>
              <w:pStyle w:val="TblTextCenter"/>
              <w:rPr>
                <w:sz w:val="22"/>
                <w:szCs w:val="22"/>
              </w:rPr>
            </w:pPr>
          </w:p>
        </w:tc>
      </w:tr>
      <w:tr w:rsidR="00C731FE" w:rsidRPr="00F251F9" w14:paraId="4287990E" w14:textId="77777777" w:rsidTr="00767048">
        <w:trPr>
          <w:cantSplit/>
        </w:trPr>
        <w:tc>
          <w:tcPr>
            <w:tcW w:w="1894" w:type="dxa"/>
            <w:tcBorders>
              <w:bottom w:val="single" w:sz="12" w:space="0" w:color="auto"/>
            </w:tcBorders>
            <w:vAlign w:val="center"/>
          </w:tcPr>
          <w:p w14:paraId="42879909" w14:textId="77777777" w:rsidR="00C731FE" w:rsidRPr="00C731FE" w:rsidRDefault="00C731FE" w:rsidP="00C731FE">
            <w:pPr>
              <w:pStyle w:val="TblTextCenter"/>
              <w:rPr>
                <w:rStyle w:val="ReplaceText"/>
              </w:rPr>
            </w:pPr>
            <w:r w:rsidRPr="00C731FE">
              <w:rPr>
                <w:rStyle w:val="ReplaceText"/>
              </w:rPr>
              <w:t>Cr</w:t>
            </w:r>
          </w:p>
        </w:tc>
        <w:tc>
          <w:tcPr>
            <w:tcW w:w="2075" w:type="dxa"/>
            <w:tcBorders>
              <w:bottom w:val="single" w:sz="12" w:space="0" w:color="auto"/>
            </w:tcBorders>
            <w:vAlign w:val="center"/>
          </w:tcPr>
          <w:p w14:paraId="4287990A" w14:textId="77777777" w:rsidR="00C731FE" w:rsidRPr="00C731FE" w:rsidRDefault="00C731FE" w:rsidP="00C731FE">
            <w:pPr>
              <w:pStyle w:val="TblTextCenter"/>
              <w:rPr>
                <w:rStyle w:val="ReplaceText"/>
              </w:rPr>
            </w:pPr>
            <w:r w:rsidRPr="00C731FE">
              <w:rPr>
                <w:rStyle w:val="ReplaceText"/>
              </w:rPr>
              <w:t>11000</w:t>
            </w:r>
          </w:p>
        </w:tc>
        <w:tc>
          <w:tcPr>
            <w:tcW w:w="2268" w:type="dxa"/>
            <w:tcBorders>
              <w:bottom w:val="single" w:sz="12" w:space="0" w:color="auto"/>
            </w:tcBorders>
          </w:tcPr>
          <w:p w14:paraId="4287990B" w14:textId="77777777" w:rsidR="00C731FE" w:rsidRPr="00F251F9" w:rsidRDefault="00C731FE" w:rsidP="00C731FE">
            <w:pPr>
              <w:pStyle w:val="TblTextCenter"/>
              <w:rPr>
                <w:sz w:val="22"/>
                <w:szCs w:val="22"/>
              </w:rPr>
            </w:pPr>
          </w:p>
        </w:tc>
        <w:tc>
          <w:tcPr>
            <w:tcW w:w="1560" w:type="dxa"/>
            <w:tcBorders>
              <w:bottom w:val="single" w:sz="12" w:space="0" w:color="auto"/>
            </w:tcBorders>
          </w:tcPr>
          <w:p w14:paraId="4287990C" w14:textId="77777777" w:rsidR="00C731FE" w:rsidRPr="00F251F9" w:rsidRDefault="00C731FE" w:rsidP="00C731FE">
            <w:pPr>
              <w:pStyle w:val="TblTextCenter"/>
              <w:rPr>
                <w:sz w:val="22"/>
                <w:szCs w:val="22"/>
              </w:rPr>
            </w:pPr>
          </w:p>
        </w:tc>
        <w:tc>
          <w:tcPr>
            <w:tcW w:w="1673" w:type="dxa"/>
            <w:tcBorders>
              <w:bottom w:val="single" w:sz="12" w:space="0" w:color="auto"/>
            </w:tcBorders>
          </w:tcPr>
          <w:p w14:paraId="4287990D" w14:textId="77777777" w:rsidR="00C731FE" w:rsidRPr="00F251F9" w:rsidRDefault="00C731FE" w:rsidP="00C731FE">
            <w:pPr>
              <w:pStyle w:val="TblTextCenter"/>
              <w:rPr>
                <w:sz w:val="22"/>
                <w:szCs w:val="22"/>
              </w:rPr>
            </w:pPr>
          </w:p>
        </w:tc>
      </w:tr>
      <w:tr w:rsidR="00C731FE" w:rsidRPr="00F251F9" w14:paraId="42879910" w14:textId="77777777" w:rsidTr="00C731FE">
        <w:trPr>
          <w:cantSplit/>
        </w:trPr>
        <w:tc>
          <w:tcPr>
            <w:tcW w:w="9470" w:type="dxa"/>
            <w:gridSpan w:val="5"/>
            <w:tcBorders>
              <w:top w:val="single" w:sz="12" w:space="0" w:color="auto"/>
            </w:tcBorders>
          </w:tcPr>
          <w:p w14:paraId="4287990F" w14:textId="77777777" w:rsidR="00C731FE" w:rsidRPr="00F251F9" w:rsidRDefault="00C731FE" w:rsidP="00C731FE">
            <w:pPr>
              <w:pStyle w:val="TblFigFootnote"/>
              <w:rPr>
                <w:szCs w:val="22"/>
              </w:rPr>
            </w:pPr>
          </w:p>
        </w:tc>
      </w:tr>
    </w:tbl>
    <w:p w14:paraId="42879911" w14:textId="6ECDA93F" w:rsidR="00E6130B" w:rsidRPr="00716BA7" w:rsidRDefault="003740D6" w:rsidP="00E6130B">
      <w:pPr>
        <w:pStyle w:val="Heading2"/>
      </w:pPr>
      <w:bookmarkStart w:id="22" w:name="_Toc99712124"/>
      <w:r w:rsidRPr="00716BA7">
        <w:t>drug</w:t>
      </w:r>
      <w:r w:rsidR="00E6130B" w:rsidRPr="00716BA7">
        <w:t xml:space="preserve"> product analyses</w:t>
      </w:r>
      <w:bookmarkEnd w:id="22"/>
      <w:r w:rsidR="002C45F7" w:rsidRPr="00716BA7">
        <w:fldChar w:fldCharType="begin"/>
      </w:r>
      <w:r w:rsidR="002C45F7" w:rsidRPr="00716BA7">
        <w:instrText xml:space="preserve"> DOCVARIABLE VAULT_ND_98e483ab-4e05-41fc-99c3-eddd77b48507 \* MERGEFORMAT </w:instrText>
      </w:r>
      <w:r w:rsidR="002C45F7" w:rsidRPr="00716BA7">
        <w:fldChar w:fldCharType="separate"/>
      </w:r>
      <w:r w:rsidR="005E6AD6">
        <w:t xml:space="preserve"> </w:t>
      </w:r>
      <w:r w:rsidR="002C45F7" w:rsidRPr="00716BA7">
        <w:fldChar w:fldCharType="end"/>
      </w:r>
    </w:p>
    <w:p w14:paraId="42879912" w14:textId="149D7ACE" w:rsidR="00E6130B" w:rsidRPr="00E87F9D" w:rsidRDefault="00E6130B" w:rsidP="00E6130B">
      <w:r w:rsidRPr="00E87F9D">
        <w:rPr>
          <w:rStyle w:val="ReplaceText"/>
        </w:rPr>
        <w:t>One</w:t>
      </w:r>
      <w:r w:rsidRPr="00E87F9D">
        <w:t xml:space="preserve"> batch of </w:t>
      </w:r>
      <w:fldSimple w:instr=" DOCPROPERTY &quot;INN&quot;  \* MERGEFORMAT ">
        <w:r w:rsidR="005E6AD6">
          <w:t>Product code</w:t>
        </w:r>
      </w:fldSimple>
      <w:r w:rsidRPr="00E87F9D">
        <w:t xml:space="preserve"> </w:t>
      </w:r>
      <w:fldSimple w:instr=" DOCPROPERTY &quot;Dosage Form&quot;  \* MERGEFORMAT ">
        <w:r w:rsidR="005E6AD6">
          <w:t>dosage form</w:t>
        </w:r>
      </w:fldSimple>
      <w:r w:rsidRPr="00E87F9D">
        <w:t xml:space="preserve"> </w:t>
      </w:r>
      <w:fldSimple w:instr=" DOCPROPERTY &quot;Dosage Strength&quot;  \* MERGEFORMAT ">
        <w:r w:rsidR="005E6AD6">
          <w:t>dosage strength</w:t>
        </w:r>
      </w:fldSimple>
      <w:r w:rsidRPr="00E87F9D">
        <w:t xml:space="preserve"> </w:t>
      </w:r>
      <w:r w:rsidR="00B46671" w:rsidRPr="00B46671">
        <w:t xml:space="preserve">intended for human administration </w:t>
      </w:r>
      <w:r w:rsidRPr="00E87F9D">
        <w:t xml:space="preserve">was tested by </w:t>
      </w:r>
      <w:r w:rsidRPr="00E6130B">
        <w:rPr>
          <w:rStyle w:val="ReplaceText"/>
        </w:rPr>
        <w:t>ICP/MS</w:t>
      </w:r>
      <w:r w:rsidRPr="00E87F9D">
        <w:fldChar w:fldCharType="begin"/>
      </w:r>
      <w:r w:rsidRPr="00E87F9D">
        <w:instrText xml:space="preserve"> XE " ICP/MS " \f Abbreviation \t "Inductively coupled plasma mass spectrometry" </w:instrText>
      </w:r>
      <w:r w:rsidRPr="00E87F9D">
        <w:fldChar w:fldCharType="end"/>
      </w:r>
      <w:r w:rsidRPr="00E6130B">
        <w:rPr>
          <w:rStyle w:val="ReplaceText"/>
        </w:rPr>
        <w:t xml:space="preserve"> or other appropriate method</w:t>
      </w:r>
      <w:r w:rsidRPr="00E87F9D">
        <w:t>:</w:t>
      </w:r>
    </w:p>
    <w:p w14:paraId="42879913" w14:textId="77777777" w:rsidR="00E6130B" w:rsidRPr="00E6130B" w:rsidRDefault="00E6130B" w:rsidP="00E6130B">
      <w:r>
        <w:t xml:space="preserve">Batch no.: </w:t>
      </w:r>
      <w:r w:rsidRPr="00E6130B">
        <w:rPr>
          <w:rStyle w:val="ReplaceText"/>
        </w:rPr>
        <w:t>xxx</w:t>
      </w:r>
    </w:p>
    <w:p w14:paraId="42879914" w14:textId="6B639651" w:rsidR="00E6130B" w:rsidRPr="00716BA7" w:rsidRDefault="00E6130B" w:rsidP="00E6130B">
      <w:pPr>
        <w:pStyle w:val="Heading2"/>
      </w:pPr>
      <w:bookmarkStart w:id="23" w:name="_Toc99712125"/>
      <w:r w:rsidRPr="00716BA7">
        <w:t>Elemental impurities results and Analysis of data</w:t>
      </w:r>
      <w:bookmarkEnd w:id="23"/>
      <w:r w:rsidR="002C45F7" w:rsidRPr="00716BA7">
        <w:fldChar w:fldCharType="begin"/>
      </w:r>
      <w:r w:rsidR="002C45F7" w:rsidRPr="00716BA7">
        <w:instrText xml:space="preserve"> DOCVARIABLE VAULT_ND_79ca83b8-43c2-4e56-9ae4-212502a3edf6 \* MERGEFORMAT </w:instrText>
      </w:r>
      <w:r w:rsidR="002C45F7" w:rsidRPr="00716BA7">
        <w:fldChar w:fldCharType="separate"/>
      </w:r>
      <w:r w:rsidR="005E6AD6">
        <w:t xml:space="preserve"> </w:t>
      </w:r>
      <w:r w:rsidR="002C45F7" w:rsidRPr="00716BA7">
        <w:fldChar w:fldCharType="end"/>
      </w:r>
    </w:p>
    <w:p w14:paraId="42879915" w14:textId="4232A876" w:rsidR="00E6130B" w:rsidRDefault="00E6130B" w:rsidP="00E6130B">
      <w:r w:rsidRPr="00E6130B">
        <w:t>Batches were tested by</w:t>
      </w:r>
      <w:r w:rsidRPr="00E87F9D">
        <w:rPr>
          <w:rStyle w:val="ReplaceText"/>
        </w:rPr>
        <w:t xml:space="preserve"> ICP/MS</w:t>
      </w:r>
      <w:r w:rsidR="00B46671">
        <w:rPr>
          <w:rStyle w:val="ReplaceText"/>
        </w:rPr>
        <w:t xml:space="preserve"> </w:t>
      </w:r>
      <w:r w:rsidR="00B46671" w:rsidRPr="00B46671">
        <w:rPr>
          <w:rStyle w:val="ReplaceText"/>
        </w:rPr>
        <w:t>or other appropriate method</w:t>
      </w:r>
      <w:r w:rsidRPr="00E87F9D">
        <w:rPr>
          <w:rStyle w:val="ReplaceText"/>
        </w:rPr>
        <w:t xml:space="preserve">. </w:t>
      </w:r>
      <w:r w:rsidRPr="00E87F9D">
        <w:t xml:space="preserve">The EI results obtained for </w:t>
      </w:r>
      <w:r>
        <w:t>each</w:t>
      </w:r>
      <w:r w:rsidRPr="00E87F9D">
        <w:t xml:space="preserve"> batch are included below and the complete report is attached in </w:t>
      </w:r>
      <w:r w:rsidRPr="00E87F9D">
        <w:fldChar w:fldCharType="begin"/>
      </w:r>
      <w:r w:rsidRPr="00E87F9D">
        <w:instrText xml:space="preserve"> REF _Ref489969297 \h </w:instrText>
      </w:r>
      <w:r w:rsidRPr="00E87F9D">
        <w:fldChar w:fldCharType="separate"/>
      </w:r>
      <w:r w:rsidR="005E6AD6" w:rsidRPr="002C45F7">
        <w:t xml:space="preserve">Appendix </w:t>
      </w:r>
      <w:r w:rsidR="005E6AD6">
        <w:rPr>
          <w:noProof/>
        </w:rPr>
        <w:t>1</w:t>
      </w:r>
      <w:r w:rsidRPr="00E87F9D">
        <w:fldChar w:fldCharType="end"/>
      </w:r>
      <w:r w:rsidRPr="00E87F9D">
        <w:t xml:space="preserve"> of this R&amp;D MP ID Card.</w:t>
      </w:r>
    </w:p>
    <w:p w14:paraId="42879916" w14:textId="77777777" w:rsidR="00E6130B" w:rsidRDefault="00E6130B" w:rsidP="00E6130B">
      <w:pPr>
        <w:pStyle w:val="InstructionsText"/>
      </w:pPr>
      <w:r w:rsidRPr="00E6130B">
        <w:t>(Please attach report or CoA as Appendix 1)</w:t>
      </w:r>
    </w:p>
    <w:p w14:paraId="42879917" w14:textId="77777777" w:rsidR="00B46671" w:rsidRPr="00767048" w:rsidRDefault="00B46671" w:rsidP="00B46671">
      <w:pPr>
        <w:pStyle w:val="InstructionsText"/>
      </w:pPr>
      <w:r w:rsidRPr="00767048">
        <w:t xml:space="preserve">Giving the </w:t>
      </w:r>
      <w:r>
        <w:t>results</w:t>
      </w:r>
      <w:r w:rsidRPr="00767048">
        <w:t xml:space="preserve"> in the following table might be helpful, but is not mandatory</w:t>
      </w:r>
    </w:p>
    <w:p w14:paraId="42879918" w14:textId="77777777" w:rsidR="007E3AE3" w:rsidRDefault="007E3AE3" w:rsidP="007E3AE3"/>
    <w:tbl>
      <w:tblPr>
        <w:tblW w:w="0" w:type="auto"/>
        <w:jc w:val="center"/>
        <w:tblBorders>
          <w:top w:val="single" w:sz="2" w:space="0" w:color="000000"/>
        </w:tblBorders>
        <w:tblLayout w:type="fixed"/>
        <w:tblCellMar>
          <w:left w:w="85" w:type="dxa"/>
          <w:right w:w="85" w:type="dxa"/>
        </w:tblCellMar>
        <w:tblLook w:val="04A0" w:firstRow="1" w:lastRow="0" w:firstColumn="1" w:lastColumn="0" w:noHBand="0" w:noVBand="1"/>
      </w:tblPr>
      <w:tblGrid>
        <w:gridCol w:w="2083"/>
        <w:gridCol w:w="2231"/>
        <w:gridCol w:w="1976"/>
      </w:tblGrid>
      <w:tr w:rsidR="004C4118" w:rsidRPr="004C4118" w14:paraId="4287991C" w14:textId="77777777" w:rsidTr="004C4118">
        <w:trPr>
          <w:cantSplit/>
          <w:tblHeader/>
          <w:jc w:val="center"/>
        </w:trPr>
        <w:tc>
          <w:tcPr>
            <w:tcW w:w="2083" w:type="dxa"/>
            <w:tcBorders>
              <w:top w:val="single" w:sz="4" w:space="0" w:color="000000"/>
            </w:tcBorders>
          </w:tcPr>
          <w:p w14:paraId="42879919" w14:textId="77777777" w:rsidR="004C4118" w:rsidRPr="004C4118" w:rsidRDefault="004C4118" w:rsidP="004C4118">
            <w:pPr>
              <w:pStyle w:val="TblHeadingCenter"/>
              <w:rPr>
                <w:rStyle w:val="ReplaceText"/>
              </w:rPr>
            </w:pPr>
            <w:r w:rsidRPr="004C4118">
              <w:rPr>
                <w:rStyle w:val="ReplaceText"/>
              </w:rPr>
              <w:t>Elemental impurity tested</w:t>
            </w:r>
          </w:p>
        </w:tc>
        <w:tc>
          <w:tcPr>
            <w:tcW w:w="2231" w:type="dxa"/>
            <w:tcBorders>
              <w:top w:val="single" w:sz="4" w:space="0" w:color="000000"/>
            </w:tcBorders>
          </w:tcPr>
          <w:p w14:paraId="4287991A" w14:textId="77777777" w:rsidR="004C4118" w:rsidRPr="004C4118" w:rsidRDefault="004C4118" w:rsidP="004C4118">
            <w:pPr>
              <w:pStyle w:val="TblHeadingCenter"/>
              <w:rPr>
                <w:rStyle w:val="ReplaceText"/>
              </w:rPr>
            </w:pPr>
            <w:r w:rsidRPr="004C4118">
              <w:rPr>
                <w:rStyle w:val="ReplaceText"/>
              </w:rPr>
              <w:t>Reporting limit (µg/g)</w:t>
            </w:r>
          </w:p>
        </w:tc>
        <w:tc>
          <w:tcPr>
            <w:tcW w:w="1976" w:type="dxa"/>
            <w:tcBorders>
              <w:top w:val="single" w:sz="4" w:space="0" w:color="000000"/>
            </w:tcBorders>
          </w:tcPr>
          <w:p w14:paraId="4287991B" w14:textId="77777777" w:rsidR="004C4118" w:rsidRPr="004C4118" w:rsidRDefault="004C4118" w:rsidP="00767048">
            <w:pPr>
              <w:pStyle w:val="TblHeadingCenter"/>
              <w:rPr>
                <w:rStyle w:val="ReplaceText"/>
                <w:lang w:val="en-US"/>
              </w:rPr>
            </w:pPr>
            <w:r w:rsidRPr="004C4118">
              <w:rPr>
                <w:rStyle w:val="ReplaceText"/>
                <w:lang w:val="en-US"/>
              </w:rPr>
              <w:t>Batch result (µg/g)</w:t>
            </w:r>
          </w:p>
        </w:tc>
      </w:tr>
      <w:tr w:rsidR="004C4118" w:rsidRPr="004C4118" w14:paraId="42879920" w14:textId="77777777" w:rsidTr="004C4118">
        <w:trPr>
          <w:cantSplit/>
          <w:jc w:val="center"/>
        </w:trPr>
        <w:tc>
          <w:tcPr>
            <w:tcW w:w="2083" w:type="dxa"/>
            <w:tcBorders>
              <w:top w:val="single" w:sz="4" w:space="0" w:color="auto"/>
            </w:tcBorders>
            <w:hideMark/>
          </w:tcPr>
          <w:p w14:paraId="4287991D" w14:textId="77777777" w:rsidR="004C4118" w:rsidRPr="004C4118" w:rsidRDefault="004C4118" w:rsidP="00767048">
            <w:pPr>
              <w:pStyle w:val="TblTextCenter"/>
              <w:rPr>
                <w:rStyle w:val="ReplaceText"/>
              </w:rPr>
            </w:pPr>
            <w:r w:rsidRPr="004C4118">
              <w:rPr>
                <w:rStyle w:val="ReplaceText"/>
              </w:rPr>
              <w:t>Cd</w:t>
            </w:r>
          </w:p>
        </w:tc>
        <w:tc>
          <w:tcPr>
            <w:tcW w:w="2231" w:type="dxa"/>
            <w:tcBorders>
              <w:top w:val="single" w:sz="4" w:space="0" w:color="auto"/>
            </w:tcBorders>
          </w:tcPr>
          <w:p w14:paraId="4287991E" w14:textId="77777777" w:rsidR="004C4118" w:rsidRPr="004C4118" w:rsidRDefault="004C4118" w:rsidP="004C4118">
            <w:pPr>
              <w:pStyle w:val="TblTextCenter"/>
              <w:rPr>
                <w:rStyle w:val="ReplaceText"/>
              </w:rPr>
            </w:pPr>
          </w:p>
        </w:tc>
        <w:tc>
          <w:tcPr>
            <w:tcW w:w="1976" w:type="dxa"/>
            <w:tcBorders>
              <w:top w:val="single" w:sz="4" w:space="0" w:color="auto"/>
            </w:tcBorders>
          </w:tcPr>
          <w:p w14:paraId="4287991F" w14:textId="77777777" w:rsidR="004C4118" w:rsidRPr="004C4118" w:rsidRDefault="004C4118" w:rsidP="00767048">
            <w:pPr>
              <w:pStyle w:val="TblTextCenter"/>
              <w:rPr>
                <w:rStyle w:val="ReplaceText"/>
              </w:rPr>
            </w:pPr>
          </w:p>
        </w:tc>
      </w:tr>
      <w:tr w:rsidR="004C4118" w:rsidRPr="004C4118" w14:paraId="42879924" w14:textId="77777777" w:rsidTr="004C4118">
        <w:trPr>
          <w:cantSplit/>
          <w:jc w:val="center"/>
        </w:trPr>
        <w:tc>
          <w:tcPr>
            <w:tcW w:w="2083" w:type="dxa"/>
            <w:hideMark/>
          </w:tcPr>
          <w:p w14:paraId="42879921" w14:textId="77777777" w:rsidR="004C4118" w:rsidRPr="004C4118" w:rsidRDefault="004C4118" w:rsidP="00767048">
            <w:pPr>
              <w:pStyle w:val="TblTextCenter"/>
              <w:rPr>
                <w:rStyle w:val="ReplaceText"/>
              </w:rPr>
            </w:pPr>
            <w:r w:rsidRPr="004C4118">
              <w:rPr>
                <w:rStyle w:val="ReplaceText"/>
              </w:rPr>
              <w:t>Pb</w:t>
            </w:r>
          </w:p>
        </w:tc>
        <w:tc>
          <w:tcPr>
            <w:tcW w:w="2231" w:type="dxa"/>
          </w:tcPr>
          <w:p w14:paraId="42879922" w14:textId="77777777" w:rsidR="004C4118" w:rsidRPr="004C4118" w:rsidRDefault="004C4118" w:rsidP="004C4118">
            <w:pPr>
              <w:pStyle w:val="TblTextCenter"/>
              <w:rPr>
                <w:rStyle w:val="ReplaceText"/>
              </w:rPr>
            </w:pPr>
          </w:p>
        </w:tc>
        <w:tc>
          <w:tcPr>
            <w:tcW w:w="1976" w:type="dxa"/>
          </w:tcPr>
          <w:p w14:paraId="42879923" w14:textId="77777777" w:rsidR="004C4118" w:rsidRPr="004C4118" w:rsidRDefault="004C4118" w:rsidP="00767048">
            <w:pPr>
              <w:pStyle w:val="TblTextCenter"/>
              <w:rPr>
                <w:rStyle w:val="ReplaceText"/>
              </w:rPr>
            </w:pPr>
          </w:p>
        </w:tc>
      </w:tr>
      <w:tr w:rsidR="004C4118" w:rsidRPr="004C4118" w14:paraId="42879928" w14:textId="77777777" w:rsidTr="004C4118">
        <w:trPr>
          <w:cantSplit/>
          <w:jc w:val="center"/>
        </w:trPr>
        <w:tc>
          <w:tcPr>
            <w:tcW w:w="2083" w:type="dxa"/>
            <w:hideMark/>
          </w:tcPr>
          <w:p w14:paraId="42879925" w14:textId="77777777" w:rsidR="004C4118" w:rsidRPr="004C4118" w:rsidRDefault="004C4118" w:rsidP="00767048">
            <w:pPr>
              <w:pStyle w:val="TblTextCenter"/>
              <w:rPr>
                <w:rStyle w:val="ReplaceText"/>
              </w:rPr>
            </w:pPr>
            <w:r w:rsidRPr="004C4118">
              <w:rPr>
                <w:rStyle w:val="ReplaceText"/>
              </w:rPr>
              <w:t>As</w:t>
            </w:r>
          </w:p>
        </w:tc>
        <w:tc>
          <w:tcPr>
            <w:tcW w:w="2231" w:type="dxa"/>
          </w:tcPr>
          <w:p w14:paraId="42879926" w14:textId="77777777" w:rsidR="004C4118" w:rsidRPr="004C4118" w:rsidRDefault="004C4118" w:rsidP="004C4118">
            <w:pPr>
              <w:pStyle w:val="TblTextCenter"/>
              <w:rPr>
                <w:rStyle w:val="ReplaceText"/>
              </w:rPr>
            </w:pPr>
          </w:p>
        </w:tc>
        <w:tc>
          <w:tcPr>
            <w:tcW w:w="1976" w:type="dxa"/>
          </w:tcPr>
          <w:p w14:paraId="42879927" w14:textId="77777777" w:rsidR="004C4118" w:rsidRPr="004C4118" w:rsidRDefault="004C4118" w:rsidP="00767048">
            <w:pPr>
              <w:pStyle w:val="TblTextCenter"/>
              <w:rPr>
                <w:rStyle w:val="ReplaceText"/>
              </w:rPr>
            </w:pPr>
          </w:p>
        </w:tc>
      </w:tr>
      <w:tr w:rsidR="004C4118" w:rsidRPr="004C4118" w14:paraId="4287992C" w14:textId="77777777" w:rsidTr="004C4118">
        <w:trPr>
          <w:cantSplit/>
          <w:jc w:val="center"/>
        </w:trPr>
        <w:tc>
          <w:tcPr>
            <w:tcW w:w="2083" w:type="dxa"/>
            <w:hideMark/>
          </w:tcPr>
          <w:p w14:paraId="42879929" w14:textId="77777777" w:rsidR="004C4118" w:rsidRPr="004C4118" w:rsidRDefault="004C4118" w:rsidP="00767048">
            <w:pPr>
              <w:pStyle w:val="TblTextCenter"/>
              <w:rPr>
                <w:rStyle w:val="ReplaceText"/>
              </w:rPr>
            </w:pPr>
            <w:r w:rsidRPr="004C4118">
              <w:rPr>
                <w:rStyle w:val="ReplaceText"/>
              </w:rPr>
              <w:t>Hg</w:t>
            </w:r>
          </w:p>
        </w:tc>
        <w:tc>
          <w:tcPr>
            <w:tcW w:w="2231" w:type="dxa"/>
          </w:tcPr>
          <w:p w14:paraId="4287992A" w14:textId="77777777" w:rsidR="004C4118" w:rsidRPr="004C4118" w:rsidRDefault="004C4118" w:rsidP="004C4118">
            <w:pPr>
              <w:pStyle w:val="TblTextCenter"/>
              <w:rPr>
                <w:rStyle w:val="ReplaceText"/>
              </w:rPr>
            </w:pPr>
          </w:p>
        </w:tc>
        <w:tc>
          <w:tcPr>
            <w:tcW w:w="1976" w:type="dxa"/>
          </w:tcPr>
          <w:p w14:paraId="4287992B" w14:textId="77777777" w:rsidR="004C4118" w:rsidRPr="004C4118" w:rsidRDefault="004C4118" w:rsidP="00767048">
            <w:pPr>
              <w:pStyle w:val="TblTextCenter"/>
              <w:rPr>
                <w:rStyle w:val="ReplaceText"/>
              </w:rPr>
            </w:pPr>
          </w:p>
        </w:tc>
      </w:tr>
      <w:tr w:rsidR="004C4118" w:rsidRPr="001F4320" w14:paraId="4287992E" w14:textId="77777777" w:rsidTr="004C4118">
        <w:trPr>
          <w:cantSplit/>
          <w:jc w:val="center"/>
        </w:trPr>
        <w:tc>
          <w:tcPr>
            <w:tcW w:w="6290" w:type="dxa"/>
            <w:gridSpan w:val="3"/>
            <w:tcBorders>
              <w:top w:val="single" w:sz="12" w:space="0" w:color="auto"/>
            </w:tcBorders>
          </w:tcPr>
          <w:p w14:paraId="4287992D" w14:textId="77777777" w:rsidR="004C4118" w:rsidRPr="00844DB5" w:rsidRDefault="004C4118" w:rsidP="00767048">
            <w:pPr>
              <w:pStyle w:val="TblFigFootnote"/>
            </w:pPr>
          </w:p>
        </w:tc>
      </w:tr>
    </w:tbl>
    <w:p w14:paraId="4287992F" w14:textId="353A618E" w:rsidR="00601752" w:rsidRPr="00C731FE" w:rsidRDefault="00601752" w:rsidP="00601752">
      <w:pPr>
        <w:pStyle w:val="Heading3"/>
      </w:pPr>
      <w:bookmarkStart w:id="24" w:name="_Toc99712126"/>
      <w:r w:rsidRPr="00C731FE">
        <w:t>Checking compliance with the maximum permitted concentration for the finished product</w:t>
      </w:r>
      <w:bookmarkEnd w:id="24"/>
      <w:r w:rsidR="002C45F7">
        <w:fldChar w:fldCharType="begin"/>
      </w:r>
      <w:r w:rsidR="002C45F7">
        <w:instrText xml:space="preserve"> DOCVARIABLE vault_nd_ce5c9a1e-2496-4bb5-ab1d-e75eb03ea0f2 \* MERGEFORMAT </w:instrText>
      </w:r>
      <w:r w:rsidR="002C45F7">
        <w:fldChar w:fldCharType="separate"/>
      </w:r>
      <w:r w:rsidR="005E6AD6">
        <w:t xml:space="preserve"> </w:t>
      </w:r>
      <w:r w:rsidR="002C45F7">
        <w:fldChar w:fldCharType="end"/>
      </w:r>
    </w:p>
    <w:p w14:paraId="42879930" w14:textId="77777777" w:rsidR="00601752" w:rsidRPr="00C731FE" w:rsidRDefault="00601752" w:rsidP="00601752">
      <w:r w:rsidRPr="00C731FE">
        <w:t>The next step in the risk assessment was to compare, for each elemental impurity, the measured concentration in the finished product to the maximum permitted concentration.</w:t>
      </w:r>
    </w:p>
    <w:p w14:paraId="42879931" w14:textId="77777777" w:rsidR="00601752" w:rsidRPr="00C731FE" w:rsidRDefault="00601752" w:rsidP="00601752">
      <w:r w:rsidRPr="00C731FE">
        <w:t xml:space="preserve">The maximum permitted concentration of each elemental impurity was set according to </w:t>
      </w:r>
      <w:r w:rsidRPr="00C731FE">
        <w:rPr>
          <w:rStyle w:val="ReplaceText"/>
        </w:rPr>
        <w:t>Appendix 7.4 of the STD-000040</w:t>
      </w:r>
      <w:r w:rsidRPr="00C731FE">
        <w:t>, if the dose is below 10 g/day.</w:t>
      </w:r>
    </w:p>
    <w:p w14:paraId="42879932" w14:textId="77777777" w:rsidR="00E6130B" w:rsidRPr="00C731FE" w:rsidRDefault="00601752" w:rsidP="00601752">
      <w:pPr>
        <w:pStyle w:val="InstructionsText"/>
      </w:pPr>
      <w:r w:rsidRPr="00C731FE">
        <w:t xml:space="preserve">Note: If a dose higher than 10g/day is used or if a specified daily intake is set, the maximum permitted concentration of each elemental impurity must be calculated using the daily intake of </w:t>
      </w:r>
      <w:r w:rsidR="006F1917" w:rsidRPr="00C731FE">
        <w:t>drug</w:t>
      </w:r>
      <w:r w:rsidRPr="00C731FE">
        <w:t xml:space="preserve"> product and the PDE of the elemental impurity using the following formula:</w:t>
      </w:r>
    </w:p>
    <w:p w14:paraId="42879933" w14:textId="77777777" w:rsidR="00601752" w:rsidRPr="00C731FE" w:rsidRDefault="00601752" w:rsidP="00601752">
      <w:pPr>
        <w:pStyle w:val="InstructionsText"/>
        <w:rPr>
          <w:rFonts w:ascii="Times New Roman" w:hAnsi="Times New Roman"/>
          <w:sz w:val="24"/>
        </w:rPr>
      </w:pPr>
      <m:oMath>
        <m:r>
          <m:rPr>
            <m:nor/>
          </m:rPr>
          <w:rPr>
            <w:rFonts w:ascii="Times New Roman" w:hAnsi="Times New Roman"/>
            <w:sz w:val="24"/>
            <w:lang w:val="en-GB"/>
          </w:rPr>
          <m:t xml:space="preserve">Concentration (µg/g) = </m:t>
        </m:r>
        <m:f>
          <m:fPr>
            <m:ctrlPr>
              <w:rPr>
                <w:rFonts w:ascii="Cambria Math" w:hAnsi="Cambria Math"/>
                <w:sz w:val="24"/>
                <w:lang w:val="en-GB"/>
              </w:rPr>
            </m:ctrlPr>
          </m:fPr>
          <m:num>
            <m:r>
              <m:rPr>
                <m:nor/>
              </m:rPr>
              <w:rPr>
                <w:rFonts w:ascii="Times New Roman" w:hAnsi="Times New Roman"/>
                <w:sz w:val="24"/>
                <w:lang w:val="en-GB"/>
              </w:rPr>
              <m:t>PDE (µg/day)</m:t>
            </m:r>
          </m:num>
          <m:den>
            <m:r>
              <m:rPr>
                <m:nor/>
              </m:rPr>
              <w:rPr>
                <w:rFonts w:ascii="Times New Roman" w:hAnsi="Times New Roman"/>
                <w:sz w:val="24"/>
                <w:lang w:val="en-GB"/>
              </w:rPr>
              <m:t xml:space="preserve">daily amount of </m:t>
            </m:r>
            <m:r>
              <m:rPr>
                <m:nor/>
              </m:rPr>
              <w:rPr>
                <w:rFonts w:ascii="Cambria Math" w:hAnsi="Times New Roman"/>
                <w:sz w:val="24"/>
                <w:lang w:val="en-GB"/>
              </w:rPr>
              <m:t>drug</m:t>
            </m:r>
            <m:r>
              <m:rPr>
                <m:nor/>
              </m:rPr>
              <w:rPr>
                <w:rFonts w:ascii="Times New Roman" w:hAnsi="Times New Roman"/>
                <w:sz w:val="24"/>
                <w:lang w:val="en-GB"/>
              </w:rPr>
              <m:t xml:space="preserve"> product (g/day)</m:t>
            </m:r>
          </m:den>
        </m:f>
      </m:oMath>
      <w:r w:rsidRPr="00C731FE">
        <w:rPr>
          <w:rFonts w:ascii="Times New Roman" w:hAnsi="Times New Roman"/>
          <w:sz w:val="24"/>
        </w:rPr>
        <w:t xml:space="preserve"> </w:t>
      </w:r>
    </w:p>
    <w:p w14:paraId="42879934" w14:textId="4B6926EF" w:rsidR="00601752" w:rsidRPr="00C731FE" w:rsidRDefault="00601752" w:rsidP="00601752">
      <w:pPr>
        <w:pStyle w:val="Heading3"/>
      </w:pPr>
      <w:bookmarkStart w:id="25" w:name="_Toc99712127"/>
      <w:r w:rsidRPr="00C731FE">
        <w:t xml:space="preserve">Defining control strategy for the </w:t>
      </w:r>
      <w:r w:rsidR="006F1917" w:rsidRPr="00C731FE">
        <w:t>drug</w:t>
      </w:r>
      <w:r w:rsidRPr="00C731FE">
        <w:t xml:space="preserve"> product</w:t>
      </w:r>
      <w:bookmarkEnd w:id="25"/>
      <w:r w:rsidR="002C45F7">
        <w:fldChar w:fldCharType="begin"/>
      </w:r>
      <w:r w:rsidR="002C45F7">
        <w:instrText xml:space="preserve"> DOCVARIABLE vault_nd_d8abdc6b-bdd5-405e-9afd-4bb31eb86985 \* MERGEFORMAT </w:instrText>
      </w:r>
      <w:r w:rsidR="002C45F7">
        <w:fldChar w:fldCharType="separate"/>
      </w:r>
      <w:r w:rsidR="005E6AD6">
        <w:t xml:space="preserve"> </w:t>
      </w:r>
      <w:r w:rsidR="002C45F7">
        <w:fldChar w:fldCharType="end"/>
      </w:r>
    </w:p>
    <w:p w14:paraId="42879935" w14:textId="77777777" w:rsidR="00601752" w:rsidRPr="00C731FE" w:rsidRDefault="00601752" w:rsidP="00601752">
      <w:r w:rsidRPr="00C731FE">
        <w:t>A limit was also applied during the assessment of elemental impurities to determine if additional control elements may be required to ensure that the PDE</w:t>
      </w:r>
      <w:r w:rsidR="004C4118">
        <w:fldChar w:fldCharType="begin"/>
      </w:r>
      <w:r w:rsidR="004C4118">
        <w:instrText xml:space="preserve"> XE "</w:instrText>
      </w:r>
      <w:r w:rsidR="004C4118" w:rsidRPr="004C4118">
        <w:instrText xml:space="preserve"> </w:instrText>
      </w:r>
      <w:r w:rsidR="004C4118" w:rsidRPr="00C731FE">
        <w:instrText>PDE</w:instrText>
      </w:r>
      <w:r w:rsidR="004C4118">
        <w:instrText xml:space="preserve"> " \f Abbreviation \t "Permitted daily exposure" </w:instrText>
      </w:r>
      <w:r w:rsidR="004C4118">
        <w:fldChar w:fldCharType="end"/>
      </w:r>
      <w:r w:rsidRPr="00C731FE">
        <w:t xml:space="preserve"> is not exceeded in the </w:t>
      </w:r>
      <w:r w:rsidR="006F1917" w:rsidRPr="00C731FE">
        <w:t>drug</w:t>
      </w:r>
      <w:r w:rsidRPr="00C731FE">
        <w:t xml:space="preserve"> product.  </w:t>
      </w:r>
    </w:p>
    <w:p w14:paraId="42879936" w14:textId="77777777" w:rsidR="00601752" w:rsidRPr="00C731FE" w:rsidRDefault="00601752" w:rsidP="00601752">
      <w:r w:rsidRPr="00C731FE">
        <w:t xml:space="preserve">This limit (called control threshold), was defined as </w:t>
      </w:r>
      <w:r w:rsidRPr="00C731FE">
        <w:rPr>
          <w:rStyle w:val="ReplaceText"/>
        </w:rPr>
        <w:t>30%</w:t>
      </w:r>
      <w:r w:rsidRPr="00C731FE">
        <w:t xml:space="preserve"> of the PDE of the specific elemental impurity under consideration, according to Option 3 ICH Q3D guideline.</w:t>
      </w:r>
    </w:p>
    <w:p w14:paraId="42879937" w14:textId="77777777" w:rsidR="00601752" w:rsidRPr="00C731FE" w:rsidRDefault="00601752" w:rsidP="00601752">
      <w:r w:rsidRPr="00C731FE">
        <w:t>Each elemental impurity will be classified according to their level (see table below):</w:t>
      </w:r>
    </w:p>
    <w:p w14:paraId="42879938" w14:textId="77777777" w:rsidR="004607AD" w:rsidRPr="007E3AE3" w:rsidRDefault="004607AD" w:rsidP="00601752">
      <w:pPr>
        <w:rPr>
          <w:highlight w:val="cyan"/>
        </w:rPr>
      </w:pPr>
    </w:p>
    <w:tbl>
      <w:tblPr>
        <w:tblStyle w:val="TableGrid"/>
        <w:tblW w:w="0" w:type="auto"/>
        <w:jc w:val="center"/>
        <w:tblBorders>
          <w:top w:val="single" w:sz="2" w:space="0" w:color="0000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359"/>
      </w:tblGrid>
      <w:tr w:rsidR="004607AD" w:rsidRPr="00C731FE" w14:paraId="4287993B" w14:textId="77777777" w:rsidTr="00655728">
        <w:trPr>
          <w:cantSplit/>
          <w:tblHeader/>
          <w:jc w:val="center"/>
        </w:trPr>
        <w:tc>
          <w:tcPr>
            <w:tcW w:w="4111" w:type="dxa"/>
            <w:tcBorders>
              <w:top w:val="single" w:sz="4" w:space="0" w:color="000000"/>
              <w:bottom w:val="single" w:sz="4" w:space="0" w:color="000000"/>
            </w:tcBorders>
            <w:vAlign w:val="center"/>
          </w:tcPr>
          <w:p w14:paraId="42879939" w14:textId="77777777" w:rsidR="00601752" w:rsidRPr="00C731FE" w:rsidRDefault="00601752" w:rsidP="004607AD">
            <w:pPr>
              <w:pStyle w:val="TblHeadingCenter"/>
            </w:pPr>
            <w:r w:rsidRPr="00C731FE">
              <w:t xml:space="preserve">Elemental impurities </w:t>
            </w:r>
            <w:r w:rsidR="004607AD" w:rsidRPr="00C731FE">
              <w:t>l</w:t>
            </w:r>
            <w:r w:rsidRPr="00C731FE">
              <w:t>evel</w:t>
            </w:r>
          </w:p>
        </w:tc>
        <w:tc>
          <w:tcPr>
            <w:tcW w:w="5359" w:type="dxa"/>
            <w:tcBorders>
              <w:top w:val="single" w:sz="4" w:space="0" w:color="000000"/>
              <w:bottom w:val="single" w:sz="4" w:space="0" w:color="000000"/>
            </w:tcBorders>
            <w:vAlign w:val="center"/>
          </w:tcPr>
          <w:p w14:paraId="4287993A" w14:textId="77777777" w:rsidR="00601752" w:rsidRPr="00C731FE" w:rsidRDefault="00601752" w:rsidP="004607AD">
            <w:pPr>
              <w:pStyle w:val="TblHeadingCenter"/>
              <w:rPr>
                <w:lang w:val="en-US"/>
              </w:rPr>
            </w:pPr>
            <w:r w:rsidRPr="00C731FE">
              <w:rPr>
                <w:lang w:val="en-US"/>
              </w:rPr>
              <w:t xml:space="preserve">Actions and/or </w:t>
            </w:r>
            <w:r w:rsidR="004607AD" w:rsidRPr="00C731FE">
              <w:rPr>
                <w:lang w:val="en-US"/>
              </w:rPr>
              <w:t>c</w:t>
            </w:r>
            <w:r w:rsidRPr="00C731FE">
              <w:rPr>
                <w:lang w:val="en-US"/>
              </w:rPr>
              <w:t>ontrol strategy</w:t>
            </w:r>
          </w:p>
        </w:tc>
      </w:tr>
      <w:tr w:rsidR="004607AD" w:rsidRPr="00C731FE" w14:paraId="42879941" w14:textId="77777777" w:rsidTr="00655728">
        <w:trPr>
          <w:cantSplit/>
          <w:trHeight w:val="1554"/>
          <w:jc w:val="center"/>
        </w:trPr>
        <w:tc>
          <w:tcPr>
            <w:tcW w:w="4111" w:type="dxa"/>
            <w:tcBorders>
              <w:top w:val="single" w:sz="4" w:space="0" w:color="000000"/>
              <w:bottom w:val="single" w:sz="4" w:space="0" w:color="auto"/>
            </w:tcBorders>
            <w:vAlign w:val="center"/>
          </w:tcPr>
          <w:p w14:paraId="4287993C" w14:textId="77777777" w:rsidR="00601752" w:rsidRPr="00C731FE" w:rsidRDefault="00601752" w:rsidP="004607AD">
            <w:pPr>
              <w:pStyle w:val="TblTextLeft"/>
            </w:pPr>
            <w:r w:rsidRPr="00C731FE">
              <w:t>Elements that are not likely to be present:</w:t>
            </w:r>
          </w:p>
          <w:p w14:paraId="4287993D" w14:textId="77777777" w:rsidR="00601752" w:rsidRPr="00C731FE" w:rsidRDefault="00655728" w:rsidP="00655728">
            <w:pPr>
              <w:pStyle w:val="TblTextbulletedlist"/>
            </w:pPr>
            <w:r w:rsidRPr="00C731FE">
              <w:tab/>
            </w:r>
            <w:r w:rsidR="00601752" w:rsidRPr="00C731FE">
              <w:t>Class 2B that have not been intentionally added</w:t>
            </w:r>
          </w:p>
          <w:p w14:paraId="4287993E" w14:textId="77777777" w:rsidR="00601752" w:rsidRPr="00C731FE" w:rsidRDefault="00655728" w:rsidP="004607AD">
            <w:pPr>
              <w:pStyle w:val="TblTextbulletedlist"/>
            </w:pPr>
            <w:r w:rsidRPr="00C731FE">
              <w:tab/>
            </w:r>
            <w:r w:rsidR="00601752" w:rsidRPr="00C731FE">
              <w:t>Class 3 for oral route</w:t>
            </w:r>
          </w:p>
          <w:p w14:paraId="4287993F" w14:textId="77777777" w:rsidR="00601752" w:rsidRPr="00C731FE" w:rsidRDefault="00655728" w:rsidP="004607AD">
            <w:pPr>
              <w:pStyle w:val="TblTextbulletedlist"/>
            </w:pPr>
            <w:r w:rsidRPr="00C731FE">
              <w:tab/>
            </w:r>
            <w:r w:rsidR="00601752" w:rsidRPr="00C731FE">
              <w:t>Elements not identified as likely to be present in the risk assessment</w:t>
            </w:r>
          </w:p>
        </w:tc>
        <w:tc>
          <w:tcPr>
            <w:tcW w:w="5359" w:type="dxa"/>
            <w:tcBorders>
              <w:top w:val="single" w:sz="4" w:space="0" w:color="000000"/>
              <w:bottom w:val="single" w:sz="4" w:space="0" w:color="auto"/>
            </w:tcBorders>
            <w:vAlign w:val="center"/>
          </w:tcPr>
          <w:p w14:paraId="42879940" w14:textId="77777777" w:rsidR="00601752" w:rsidRPr="00C731FE" w:rsidRDefault="00601752" w:rsidP="004607AD">
            <w:pPr>
              <w:pStyle w:val="TblTextCenter"/>
            </w:pPr>
            <w:r w:rsidRPr="00C731FE">
              <w:t>No further action required</w:t>
            </w:r>
          </w:p>
        </w:tc>
      </w:tr>
      <w:tr w:rsidR="004607AD" w:rsidRPr="00C731FE" w14:paraId="42879944" w14:textId="77777777" w:rsidTr="00655728">
        <w:trPr>
          <w:cantSplit/>
          <w:jc w:val="center"/>
        </w:trPr>
        <w:tc>
          <w:tcPr>
            <w:tcW w:w="4111" w:type="dxa"/>
            <w:tcBorders>
              <w:top w:val="single" w:sz="4" w:space="0" w:color="auto"/>
              <w:bottom w:val="single" w:sz="4" w:space="0" w:color="auto"/>
            </w:tcBorders>
            <w:vAlign w:val="center"/>
          </w:tcPr>
          <w:p w14:paraId="42879942" w14:textId="77777777" w:rsidR="00601752" w:rsidRPr="00C731FE" w:rsidRDefault="00601752" w:rsidP="004607AD">
            <w:pPr>
              <w:pStyle w:val="TblTextLeft"/>
            </w:pPr>
            <w:r w:rsidRPr="00C731FE">
              <w:t>Elements &lt;30% PDE (below control threshold)</w:t>
            </w:r>
          </w:p>
        </w:tc>
        <w:tc>
          <w:tcPr>
            <w:tcW w:w="5359" w:type="dxa"/>
            <w:tcBorders>
              <w:top w:val="single" w:sz="4" w:space="0" w:color="auto"/>
              <w:bottom w:val="single" w:sz="4" w:space="0" w:color="auto"/>
            </w:tcBorders>
            <w:vAlign w:val="center"/>
          </w:tcPr>
          <w:p w14:paraId="42879943" w14:textId="77777777" w:rsidR="00601752" w:rsidRPr="00C731FE" w:rsidRDefault="00601752" w:rsidP="004607AD">
            <w:pPr>
              <w:pStyle w:val="TblTextLeft"/>
            </w:pPr>
            <w:r w:rsidRPr="00C731FE">
              <w:t xml:space="preserve">No further action required – </w:t>
            </w:r>
            <w:r w:rsidR="004607AD" w:rsidRPr="00C731FE">
              <w:t>e</w:t>
            </w:r>
            <w:r w:rsidRPr="00C731FE">
              <w:t>xisting controls to be considered as adequate</w:t>
            </w:r>
          </w:p>
        </w:tc>
      </w:tr>
      <w:tr w:rsidR="004607AD" w:rsidRPr="00C731FE" w14:paraId="42879949" w14:textId="77777777" w:rsidTr="00655728">
        <w:trPr>
          <w:cantSplit/>
          <w:jc w:val="center"/>
        </w:trPr>
        <w:tc>
          <w:tcPr>
            <w:tcW w:w="4111" w:type="dxa"/>
            <w:tcBorders>
              <w:top w:val="single" w:sz="4" w:space="0" w:color="auto"/>
              <w:bottom w:val="single" w:sz="4" w:space="0" w:color="auto"/>
            </w:tcBorders>
            <w:vAlign w:val="center"/>
          </w:tcPr>
          <w:p w14:paraId="42879945" w14:textId="77777777" w:rsidR="00601752" w:rsidRPr="00C731FE" w:rsidRDefault="00601752" w:rsidP="004607AD">
            <w:pPr>
              <w:pStyle w:val="TblTextLeft"/>
            </w:pPr>
            <w:r w:rsidRPr="00C731FE">
              <w:t>Elements from 30% up to 100% of PDE</w:t>
            </w:r>
          </w:p>
        </w:tc>
        <w:tc>
          <w:tcPr>
            <w:tcW w:w="5359" w:type="dxa"/>
            <w:tcBorders>
              <w:top w:val="single" w:sz="4" w:space="0" w:color="auto"/>
              <w:bottom w:val="single" w:sz="4" w:space="0" w:color="auto"/>
            </w:tcBorders>
            <w:vAlign w:val="center"/>
          </w:tcPr>
          <w:p w14:paraId="42879946" w14:textId="77777777" w:rsidR="00601752" w:rsidRPr="00C731FE" w:rsidRDefault="00601752" w:rsidP="004607AD">
            <w:pPr>
              <w:pStyle w:val="TblTextLeft"/>
            </w:pPr>
            <w:r w:rsidRPr="00C731FE">
              <w:t>Define additional controls:</w:t>
            </w:r>
          </w:p>
          <w:p w14:paraId="42879947" w14:textId="77777777" w:rsidR="00601752" w:rsidRPr="00C731FE" w:rsidRDefault="00655728" w:rsidP="004607AD">
            <w:pPr>
              <w:pStyle w:val="TblTextbulletedlist"/>
            </w:pPr>
            <w:r w:rsidRPr="00C731FE">
              <w:tab/>
            </w:r>
            <w:r w:rsidR="00601752" w:rsidRPr="00C731FE">
              <w:t xml:space="preserve">limits on </w:t>
            </w:r>
            <w:r w:rsidR="004C4118">
              <w:t>D</w:t>
            </w:r>
            <w:r w:rsidR="00601752" w:rsidRPr="00C731FE">
              <w:t>P or components</w:t>
            </w:r>
          </w:p>
          <w:p w14:paraId="42879948" w14:textId="77777777" w:rsidR="00601752" w:rsidRPr="00C731FE" w:rsidRDefault="00655728" w:rsidP="004607AD">
            <w:pPr>
              <w:pStyle w:val="TblTextbulletedlist"/>
            </w:pPr>
            <w:r w:rsidRPr="00C731FE">
              <w:tab/>
            </w:r>
            <w:r w:rsidR="00601752" w:rsidRPr="00C731FE">
              <w:t>Define upstream control and impact on elemental impurities level</w:t>
            </w:r>
          </w:p>
        </w:tc>
      </w:tr>
      <w:tr w:rsidR="004607AD" w:rsidRPr="006D1228" w14:paraId="42879951" w14:textId="77777777" w:rsidTr="00655728">
        <w:trPr>
          <w:cantSplit/>
          <w:jc w:val="center"/>
        </w:trPr>
        <w:tc>
          <w:tcPr>
            <w:tcW w:w="4111" w:type="dxa"/>
            <w:tcBorders>
              <w:top w:val="single" w:sz="4" w:space="0" w:color="auto"/>
              <w:bottom w:val="single" w:sz="12" w:space="0" w:color="auto"/>
            </w:tcBorders>
            <w:vAlign w:val="center"/>
          </w:tcPr>
          <w:p w14:paraId="4287994A" w14:textId="77777777" w:rsidR="00601752" w:rsidRPr="00C731FE" w:rsidRDefault="00601752" w:rsidP="004607AD">
            <w:pPr>
              <w:pStyle w:val="TblTextLeft"/>
            </w:pPr>
            <w:r w:rsidRPr="00C731FE">
              <w:t>Elements &gt; PDE</w:t>
            </w:r>
          </w:p>
        </w:tc>
        <w:tc>
          <w:tcPr>
            <w:tcW w:w="5359" w:type="dxa"/>
            <w:tcBorders>
              <w:top w:val="single" w:sz="4" w:space="0" w:color="auto"/>
              <w:bottom w:val="single" w:sz="12" w:space="0" w:color="auto"/>
            </w:tcBorders>
            <w:vAlign w:val="center"/>
          </w:tcPr>
          <w:p w14:paraId="5D1DEEB5" w14:textId="77777777" w:rsidR="0099028B" w:rsidRPr="0099028B" w:rsidRDefault="0099028B" w:rsidP="0099028B">
            <w:pPr>
              <w:pStyle w:val="InstructionsText"/>
            </w:pPr>
            <w:r w:rsidRPr="0099028B">
              <w:t>If higher level justified, establish limits on DP or components</w:t>
            </w:r>
          </w:p>
          <w:p w14:paraId="605B6F11" w14:textId="77777777" w:rsidR="0099028B" w:rsidRPr="0099028B" w:rsidRDefault="0099028B" w:rsidP="0099028B">
            <w:pPr>
              <w:pStyle w:val="InstructionsText"/>
            </w:pPr>
            <w:r w:rsidRPr="0099028B">
              <w:t xml:space="preserve">OR If not justified, </w:t>
            </w:r>
          </w:p>
          <w:p w14:paraId="2EC0CCCC" w14:textId="77777777" w:rsidR="0099028B" w:rsidRPr="0099028B" w:rsidRDefault="0099028B" w:rsidP="0099028B">
            <w:pPr>
              <w:pStyle w:val="InstructionsText"/>
            </w:pPr>
            <w:r w:rsidRPr="0099028B">
              <w:t>define upstream control and impact on elemental impurities level</w:t>
            </w:r>
          </w:p>
          <w:p w14:paraId="357D7DFC" w14:textId="77777777" w:rsidR="0099028B" w:rsidRPr="0099028B" w:rsidRDefault="0099028B" w:rsidP="0099028B">
            <w:pPr>
              <w:pStyle w:val="InstructionsText"/>
            </w:pPr>
            <w:r w:rsidRPr="0099028B">
              <w:t xml:space="preserve">OR Identify the source of the EI and replace the source </w:t>
            </w:r>
          </w:p>
          <w:p w14:paraId="42879950" w14:textId="4D309DAE" w:rsidR="006F5AEF" w:rsidRPr="006F5AEF" w:rsidRDefault="00601752" w:rsidP="0099028B">
            <w:pPr>
              <w:pStyle w:val="TblTextLeft"/>
            </w:pPr>
            <w:r w:rsidRPr="00C731FE">
              <w:t xml:space="preserve">Evaluate </w:t>
            </w:r>
            <w:r w:rsidR="00655728" w:rsidRPr="00C731FE">
              <w:t>s</w:t>
            </w:r>
            <w:r w:rsidRPr="00C731FE">
              <w:t>afety assessment and rationale to support levels higher than the PDE for specific elements.</w:t>
            </w:r>
          </w:p>
        </w:tc>
      </w:tr>
      <w:tr w:rsidR="004607AD" w:rsidRPr="006D1228" w14:paraId="42879953" w14:textId="77777777" w:rsidTr="004607AD">
        <w:trPr>
          <w:cantSplit/>
          <w:jc w:val="center"/>
        </w:trPr>
        <w:tc>
          <w:tcPr>
            <w:tcW w:w="0" w:type="auto"/>
            <w:gridSpan w:val="2"/>
            <w:tcBorders>
              <w:top w:val="single" w:sz="12" w:space="0" w:color="auto"/>
            </w:tcBorders>
            <w:vAlign w:val="center"/>
          </w:tcPr>
          <w:p w14:paraId="42879952" w14:textId="77777777" w:rsidR="004607AD" w:rsidRPr="006D1228" w:rsidRDefault="004607AD" w:rsidP="004607AD">
            <w:pPr>
              <w:pStyle w:val="TblFigFootnote"/>
              <w:rPr>
                <w:lang w:val="en-GB"/>
              </w:rPr>
            </w:pPr>
          </w:p>
        </w:tc>
      </w:tr>
    </w:tbl>
    <w:p w14:paraId="42879954" w14:textId="77777777" w:rsidR="00767048" w:rsidRPr="00767048" w:rsidRDefault="00767048" w:rsidP="00601752"/>
    <w:p w14:paraId="42879955" w14:textId="641795AA" w:rsidR="007D52A7" w:rsidRPr="00716BA7" w:rsidRDefault="007D52A7" w:rsidP="00BD7900">
      <w:pPr>
        <w:pStyle w:val="Heading1"/>
      </w:pPr>
      <w:bookmarkStart w:id="26" w:name="_Toc99712128"/>
      <w:r w:rsidRPr="00716BA7">
        <w:t>SUMMARY AND FINAL CONCLUSION</w:t>
      </w:r>
      <w:bookmarkEnd w:id="26"/>
      <w:r w:rsidR="002C45F7" w:rsidRPr="00716BA7">
        <w:fldChar w:fldCharType="begin"/>
      </w:r>
      <w:r w:rsidR="002C45F7" w:rsidRPr="00716BA7">
        <w:instrText xml:space="preserve"> DOCVARIABLE VAULT_ND_d0430d7e-0702-4095-89b7-a1c85f7c16cf \* MERGEFORMAT </w:instrText>
      </w:r>
      <w:r w:rsidR="002C45F7" w:rsidRPr="00716BA7">
        <w:fldChar w:fldCharType="separate"/>
      </w:r>
      <w:r w:rsidR="005E6AD6">
        <w:t xml:space="preserve"> </w:t>
      </w:r>
      <w:r w:rsidR="002C45F7" w:rsidRPr="00716BA7">
        <w:fldChar w:fldCharType="end"/>
      </w:r>
    </w:p>
    <w:p w14:paraId="42879956" w14:textId="2F739B66" w:rsidR="007D52A7" w:rsidRPr="00655728" w:rsidRDefault="007D52A7" w:rsidP="00C23D5D">
      <w:r w:rsidRPr="00E87F9D">
        <w:t>To support this risk assessment, the following batch of</w:t>
      </w:r>
      <w:r w:rsidR="003153C9" w:rsidRPr="00E87F9D">
        <w:t xml:space="preserve"> </w:t>
      </w:r>
      <w:fldSimple w:instr=" DOCPROPERTY &quot;INN&quot;  \* MERGEFORMAT ">
        <w:r w:rsidR="005E6AD6">
          <w:t>Product code</w:t>
        </w:r>
      </w:fldSimple>
      <w:r w:rsidR="00655728" w:rsidRPr="00E87F9D">
        <w:t xml:space="preserve"> </w:t>
      </w:r>
      <w:fldSimple w:instr=" DOCPROPERTY &quot;Dosage Form&quot;  \* MERGEFORMAT ">
        <w:r w:rsidR="005E6AD6">
          <w:t>dosage form</w:t>
        </w:r>
      </w:fldSimple>
      <w:r w:rsidR="009536AD" w:rsidRPr="00E87F9D">
        <w:t xml:space="preserve"> </w:t>
      </w:r>
      <w:fldSimple w:instr=" DOCPROPERTY &quot;Dosage Strength&quot;  \* MERGEFORMAT ">
        <w:r w:rsidR="005E6AD6">
          <w:t>dosage strength</w:t>
        </w:r>
      </w:fldSimple>
      <w:r w:rsidR="009536AD" w:rsidRPr="00E87F9D">
        <w:t xml:space="preserve"> </w:t>
      </w:r>
      <w:r w:rsidRPr="00E87F9D">
        <w:t xml:space="preserve">was tested: </w:t>
      </w:r>
      <w:r w:rsidR="00655728" w:rsidRPr="00655728">
        <w:rPr>
          <w:rStyle w:val="ReplaceText"/>
        </w:rPr>
        <w:t>xxx</w:t>
      </w:r>
    </w:p>
    <w:p w14:paraId="42879957" w14:textId="77777777" w:rsidR="003153C9" w:rsidRPr="00E87F9D" w:rsidRDefault="003153C9" w:rsidP="003153C9">
      <w:pPr>
        <w:pStyle w:val="InstructionsText"/>
        <w:rPr>
          <w:i/>
        </w:rPr>
      </w:pPr>
      <w:r w:rsidRPr="00E87F9D">
        <w:t>Please add the batch number</w:t>
      </w:r>
    </w:p>
    <w:p w14:paraId="42879958" w14:textId="77777777" w:rsidR="007D52A7" w:rsidRPr="00E87F9D" w:rsidRDefault="007D52A7" w:rsidP="00C23D5D">
      <w:r w:rsidRPr="00E87F9D">
        <w:t xml:space="preserve">The tested </w:t>
      </w:r>
      <w:r w:rsidR="009536AD" w:rsidRPr="00E87F9D">
        <w:t xml:space="preserve">EI </w:t>
      </w:r>
      <w:r w:rsidRPr="00E87F9D">
        <w:t>were selected based on the information provided in this R&amp;D MP ID card.</w:t>
      </w:r>
    </w:p>
    <w:p w14:paraId="42879959" w14:textId="6DBDD01A" w:rsidR="007D52A7" w:rsidRPr="00E87F9D" w:rsidRDefault="007D52A7" w:rsidP="00C23D5D">
      <w:r w:rsidRPr="00E87F9D">
        <w:t>The risk assessment carried out for</w:t>
      </w:r>
      <w:r w:rsidR="00222255" w:rsidRPr="00E87F9D">
        <w:t xml:space="preserve"> </w:t>
      </w:r>
      <w:fldSimple w:instr=" DOCPROPERTY &quot;INN&quot;  \* MERGEFORMAT ">
        <w:r w:rsidR="005E6AD6">
          <w:t>Product code</w:t>
        </w:r>
      </w:fldSimple>
      <w:r w:rsidR="009536AD" w:rsidRPr="00E87F9D">
        <w:t xml:space="preserve"> </w:t>
      </w:r>
      <w:fldSimple w:instr=" DOCPROPERTY &quot;Dosage Form&quot;  \* MERGEFORMAT ">
        <w:r w:rsidR="005E6AD6">
          <w:t>dosage form</w:t>
        </w:r>
      </w:fldSimple>
      <w:r w:rsidR="009536AD" w:rsidRPr="00E87F9D">
        <w:t xml:space="preserve"> </w:t>
      </w:r>
      <w:fldSimple w:instr=" DOCPROPERTY &quot;Dosage Strength&quot;  \* MERGEFORMAT ">
        <w:r w:rsidR="005E6AD6">
          <w:t>dosage strength</w:t>
        </w:r>
      </w:fldSimple>
      <w:r w:rsidR="00906259" w:rsidRPr="00E87F9D">
        <w:t xml:space="preserve"> </w:t>
      </w:r>
      <w:r w:rsidRPr="00E87F9D">
        <w:t>demonstrated that:</w:t>
      </w:r>
    </w:p>
    <w:p w14:paraId="4287995A" w14:textId="77777777" w:rsidR="00906259" w:rsidRPr="00E87F9D" w:rsidRDefault="00906259" w:rsidP="00906259">
      <w:pPr>
        <w:pStyle w:val="InstructionsText"/>
      </w:pPr>
      <w:r w:rsidRPr="00E87F9D">
        <w:t xml:space="preserve">Select the appropriate proposed </w:t>
      </w:r>
      <w:r w:rsidR="009536AD" w:rsidRPr="00E87F9D">
        <w:t>conclusion and</w:t>
      </w:r>
      <w:r w:rsidRPr="00E87F9D">
        <w:t xml:space="preserve"> delete the others.</w:t>
      </w:r>
    </w:p>
    <w:p w14:paraId="4287995B" w14:textId="77777777" w:rsidR="00926DC7" w:rsidRPr="00E87F9D" w:rsidRDefault="00926DC7" w:rsidP="00926DC7">
      <w:pPr>
        <w:pStyle w:val="InstructionsText"/>
        <w:rPr>
          <w:rStyle w:val="ReplaceText"/>
          <w:color w:val="000000"/>
        </w:rPr>
      </w:pPr>
      <w:r w:rsidRPr="00E87F9D">
        <w:t>Situation 1</w:t>
      </w:r>
    </w:p>
    <w:p w14:paraId="4287995C" w14:textId="77777777" w:rsidR="00906259" w:rsidRPr="00E87F9D" w:rsidRDefault="00906259" w:rsidP="00906259">
      <w:pPr>
        <w:rPr>
          <w:rStyle w:val="ReplaceText"/>
        </w:rPr>
      </w:pPr>
      <w:r w:rsidRPr="00E87F9D">
        <w:rPr>
          <w:rStyle w:val="ReplaceText"/>
        </w:rPr>
        <w:t xml:space="preserve">The </w:t>
      </w:r>
      <w:r w:rsidR="009536AD" w:rsidRPr="00E87F9D">
        <w:rPr>
          <w:rStyle w:val="ReplaceText"/>
        </w:rPr>
        <w:t xml:space="preserve">drug </w:t>
      </w:r>
      <w:r w:rsidRPr="00E87F9D">
        <w:rPr>
          <w:rStyle w:val="ReplaceText"/>
        </w:rPr>
        <w:t xml:space="preserve">product complies with the ICH Q3D requirements. </w:t>
      </w:r>
    </w:p>
    <w:p w14:paraId="4287995D" w14:textId="77777777" w:rsidR="00906259" w:rsidRPr="00E87F9D" w:rsidRDefault="00906259" w:rsidP="00906259">
      <w:pPr>
        <w:rPr>
          <w:rStyle w:val="ReplaceText"/>
        </w:rPr>
      </w:pPr>
      <w:r w:rsidRPr="00E87F9D">
        <w:rPr>
          <w:rStyle w:val="ReplaceText"/>
        </w:rPr>
        <w:t xml:space="preserve">For the tested elements, the </w:t>
      </w:r>
      <w:r w:rsidR="009536AD" w:rsidRPr="00E87F9D">
        <w:rPr>
          <w:rStyle w:val="ReplaceText"/>
        </w:rPr>
        <w:t xml:space="preserve">EI </w:t>
      </w:r>
      <w:r w:rsidRPr="00E87F9D">
        <w:rPr>
          <w:rStyle w:val="ReplaceText"/>
        </w:rPr>
        <w:t>level is in a range of less than the limit of quantitation to the control threshold (30% of the PDE).</w:t>
      </w:r>
    </w:p>
    <w:p w14:paraId="4287995E" w14:textId="77777777" w:rsidR="00906259" w:rsidRPr="00E87F9D" w:rsidRDefault="00906259" w:rsidP="00906259">
      <w:pPr>
        <w:rPr>
          <w:rStyle w:val="ReplaceText"/>
        </w:rPr>
      </w:pPr>
      <w:r w:rsidRPr="00E87F9D">
        <w:rPr>
          <w:rStyle w:val="ReplaceText"/>
        </w:rPr>
        <w:t>As a consequence,</w:t>
      </w:r>
    </w:p>
    <w:p w14:paraId="4287995F" w14:textId="77777777" w:rsidR="00906259" w:rsidRPr="00E87F9D" w:rsidRDefault="00906259" w:rsidP="00393C32">
      <w:pPr>
        <w:pStyle w:val="ListBulletLevel1"/>
        <w:numPr>
          <w:ilvl w:val="0"/>
          <w:numId w:val="18"/>
        </w:numPr>
        <w:rPr>
          <w:rStyle w:val="ReplaceText"/>
        </w:rPr>
      </w:pPr>
      <w:r w:rsidRPr="00E87F9D">
        <w:rPr>
          <w:rStyle w:val="ReplaceText"/>
        </w:rPr>
        <w:t xml:space="preserve">The </w:t>
      </w:r>
      <w:r w:rsidR="000221D4">
        <w:rPr>
          <w:rStyle w:val="ReplaceText"/>
        </w:rPr>
        <w:t>s</w:t>
      </w:r>
      <w:r w:rsidRPr="00E87F9D">
        <w:rPr>
          <w:rStyle w:val="ReplaceText"/>
        </w:rPr>
        <w:t xml:space="preserve">afety risk associated to the presence of EI in the </w:t>
      </w:r>
      <w:r w:rsidR="009536AD" w:rsidRPr="00E87F9D">
        <w:rPr>
          <w:rStyle w:val="ReplaceText"/>
        </w:rPr>
        <w:t xml:space="preserve">drug </w:t>
      </w:r>
      <w:r w:rsidRPr="00E87F9D">
        <w:rPr>
          <w:rStyle w:val="ReplaceText"/>
        </w:rPr>
        <w:t>product can be considered as negligible, close to nil. There is no risk for the patients.</w:t>
      </w:r>
    </w:p>
    <w:p w14:paraId="42879960" w14:textId="77777777" w:rsidR="00906259" w:rsidRPr="00E87F9D" w:rsidRDefault="00906259" w:rsidP="00393C32">
      <w:pPr>
        <w:pStyle w:val="ListBulletLevel1"/>
        <w:numPr>
          <w:ilvl w:val="0"/>
          <w:numId w:val="18"/>
        </w:numPr>
        <w:rPr>
          <w:rStyle w:val="ReplaceText"/>
        </w:rPr>
      </w:pPr>
      <w:r w:rsidRPr="00E87F9D">
        <w:rPr>
          <w:rStyle w:val="ReplaceText"/>
        </w:rPr>
        <w:t xml:space="preserve">No additional controls (other than those implicit in the process and material controls already in place) are required to ensure that the </w:t>
      </w:r>
      <w:r w:rsidR="009536AD" w:rsidRPr="00E87F9D">
        <w:rPr>
          <w:rStyle w:val="ReplaceText"/>
        </w:rPr>
        <w:t xml:space="preserve">drug </w:t>
      </w:r>
      <w:r w:rsidRPr="00E87F9D">
        <w:rPr>
          <w:rStyle w:val="ReplaceText"/>
        </w:rPr>
        <w:t xml:space="preserve">product meets the requirements of ICH Q3D. Existing controls are adequate. </w:t>
      </w:r>
    </w:p>
    <w:p w14:paraId="42879961" w14:textId="77777777" w:rsidR="00906259" w:rsidRPr="000221D4" w:rsidRDefault="00906259" w:rsidP="000221D4">
      <w:pPr>
        <w:pStyle w:val="InstructionsText"/>
      </w:pPr>
      <w:r w:rsidRPr="000221D4">
        <w:t>OR/AND</w:t>
      </w:r>
    </w:p>
    <w:p w14:paraId="42879962" w14:textId="77777777" w:rsidR="00926DC7" w:rsidRPr="00E87F9D" w:rsidRDefault="00926DC7" w:rsidP="00926DC7">
      <w:pPr>
        <w:pStyle w:val="InstructionsText"/>
      </w:pPr>
      <w:r w:rsidRPr="00E87F9D">
        <w:t>Situation 2</w:t>
      </w:r>
    </w:p>
    <w:p w14:paraId="42879963" w14:textId="77777777" w:rsidR="00906259" w:rsidRPr="00E87F9D" w:rsidRDefault="00906259" w:rsidP="00906259">
      <w:pPr>
        <w:rPr>
          <w:rStyle w:val="ReplaceText"/>
        </w:rPr>
      </w:pPr>
      <w:r w:rsidRPr="00E87F9D">
        <w:rPr>
          <w:rStyle w:val="ReplaceText"/>
        </w:rPr>
        <w:t xml:space="preserve">The </w:t>
      </w:r>
      <w:r w:rsidR="009536AD" w:rsidRPr="00E87F9D">
        <w:rPr>
          <w:rStyle w:val="ReplaceText"/>
        </w:rPr>
        <w:t xml:space="preserve">drug </w:t>
      </w:r>
      <w:r w:rsidRPr="00E87F9D">
        <w:rPr>
          <w:rStyle w:val="ReplaceText"/>
        </w:rPr>
        <w:t xml:space="preserve">product complies with the ICH Q3D requirements. </w:t>
      </w:r>
    </w:p>
    <w:p w14:paraId="42879964" w14:textId="77777777" w:rsidR="00906259" w:rsidRPr="00E87F9D" w:rsidRDefault="00906259" w:rsidP="00906259">
      <w:pPr>
        <w:rPr>
          <w:rStyle w:val="ReplaceText"/>
        </w:rPr>
      </w:pPr>
      <w:r w:rsidRPr="00E87F9D">
        <w:rPr>
          <w:rStyle w:val="ReplaceText"/>
        </w:rPr>
        <w:t xml:space="preserve">For the tested elements, the EI level in the </w:t>
      </w:r>
      <w:r w:rsidR="009536AD" w:rsidRPr="00E87F9D">
        <w:rPr>
          <w:rStyle w:val="ReplaceText"/>
        </w:rPr>
        <w:t xml:space="preserve">drug </w:t>
      </w:r>
      <w:r w:rsidRPr="00E87F9D">
        <w:rPr>
          <w:rStyle w:val="ReplaceText"/>
        </w:rPr>
        <w:t>product is greater than the control threshold (30% of the PDE) and less than the PDE.</w:t>
      </w:r>
    </w:p>
    <w:p w14:paraId="42879965" w14:textId="77777777" w:rsidR="00906259" w:rsidRPr="000221D4" w:rsidRDefault="00906259" w:rsidP="000221D4">
      <w:pPr>
        <w:pStyle w:val="InstructionsText"/>
      </w:pPr>
      <w:r w:rsidRPr="000221D4">
        <w:t xml:space="preserve">or </w:t>
      </w:r>
    </w:p>
    <w:p w14:paraId="42879966" w14:textId="77777777" w:rsidR="00906259" w:rsidRPr="00E87F9D" w:rsidRDefault="00906259" w:rsidP="00906259">
      <w:pPr>
        <w:rPr>
          <w:rStyle w:val="ReplaceText"/>
        </w:rPr>
      </w:pPr>
      <w:r w:rsidRPr="00E87F9D">
        <w:rPr>
          <w:rStyle w:val="ReplaceText"/>
        </w:rPr>
        <w:t xml:space="preserve">For the following elements, the EI level in the </w:t>
      </w:r>
      <w:r w:rsidR="009536AD" w:rsidRPr="00E87F9D">
        <w:rPr>
          <w:rStyle w:val="ReplaceText"/>
        </w:rPr>
        <w:t xml:space="preserve">drug </w:t>
      </w:r>
      <w:r w:rsidRPr="00E87F9D">
        <w:rPr>
          <w:rStyle w:val="ReplaceText"/>
        </w:rPr>
        <w:t>product is greater than the control threshold (30% of the PDE) and less than the PDE</w:t>
      </w:r>
      <w:r w:rsidR="000E4248" w:rsidRPr="00E87F9D">
        <w:rPr>
          <w:rStyle w:val="ReplaceText"/>
        </w:rPr>
        <w:t>:</w:t>
      </w:r>
      <w:r w:rsidRPr="00E87F9D">
        <w:rPr>
          <w:rStyle w:val="ReplaceText"/>
        </w:rPr>
        <w:t xml:space="preserve"> </w:t>
      </w:r>
    </w:p>
    <w:p w14:paraId="42879967" w14:textId="77777777" w:rsidR="000E4248" w:rsidRPr="00E87F9D" w:rsidRDefault="000E4248" w:rsidP="000E4248">
      <w:pPr>
        <w:pStyle w:val="InstructionsText"/>
      </w:pPr>
      <w:r w:rsidRPr="00E87F9D">
        <w:t>Please list these elements</w:t>
      </w:r>
    </w:p>
    <w:p w14:paraId="42879968" w14:textId="77777777" w:rsidR="000E4248" w:rsidRPr="000221D4" w:rsidRDefault="000E4248" w:rsidP="000221D4">
      <w:pPr>
        <w:pStyle w:val="ListBulletLevel1"/>
        <w:rPr>
          <w:rStyle w:val="ReplaceText"/>
        </w:rPr>
      </w:pPr>
      <w:r w:rsidRPr="000221D4">
        <w:rPr>
          <w:rStyle w:val="ReplaceText"/>
        </w:rPr>
        <w:t>xxx</w:t>
      </w:r>
    </w:p>
    <w:p w14:paraId="42879969" w14:textId="77777777" w:rsidR="000E4248" w:rsidRPr="000221D4" w:rsidRDefault="000E4248" w:rsidP="000221D4">
      <w:pPr>
        <w:pStyle w:val="ListBulletLevel1"/>
        <w:rPr>
          <w:rStyle w:val="ReplaceText"/>
        </w:rPr>
      </w:pPr>
      <w:r w:rsidRPr="000221D4">
        <w:rPr>
          <w:rStyle w:val="ReplaceText"/>
        </w:rPr>
        <w:t>xxx</w:t>
      </w:r>
    </w:p>
    <w:p w14:paraId="4287996A" w14:textId="77777777" w:rsidR="00906259" w:rsidRPr="00E87F9D" w:rsidRDefault="00906259" w:rsidP="00906259">
      <w:pPr>
        <w:rPr>
          <w:rStyle w:val="ReplaceText"/>
        </w:rPr>
      </w:pPr>
      <w:r w:rsidRPr="00E87F9D">
        <w:rPr>
          <w:rStyle w:val="ReplaceText"/>
        </w:rPr>
        <w:t>Other observed EI levels are below the control threshold.</w:t>
      </w:r>
    </w:p>
    <w:p w14:paraId="4287996B" w14:textId="77777777" w:rsidR="00906259" w:rsidRPr="00E87F9D" w:rsidRDefault="00906259" w:rsidP="00906259">
      <w:pPr>
        <w:rPr>
          <w:rStyle w:val="ReplaceText"/>
        </w:rPr>
      </w:pPr>
      <w:r w:rsidRPr="00E87F9D">
        <w:rPr>
          <w:rStyle w:val="ReplaceText"/>
        </w:rPr>
        <w:t>As a consequence,</w:t>
      </w:r>
    </w:p>
    <w:p w14:paraId="4287996C" w14:textId="77777777" w:rsidR="00906259" w:rsidRPr="00E87F9D" w:rsidRDefault="00906259" w:rsidP="000221D4">
      <w:pPr>
        <w:pStyle w:val="ListBulletLevel1"/>
        <w:numPr>
          <w:ilvl w:val="0"/>
          <w:numId w:val="7"/>
        </w:numPr>
        <w:rPr>
          <w:rStyle w:val="ReplaceText"/>
        </w:rPr>
      </w:pPr>
      <w:r w:rsidRPr="00E87F9D">
        <w:rPr>
          <w:rStyle w:val="ReplaceText"/>
        </w:rPr>
        <w:t xml:space="preserve">The EI levels determined in the </w:t>
      </w:r>
      <w:r w:rsidR="009536AD" w:rsidRPr="00E87F9D">
        <w:rPr>
          <w:rStyle w:val="ReplaceText"/>
        </w:rPr>
        <w:t xml:space="preserve">drug </w:t>
      </w:r>
      <w:r w:rsidRPr="00E87F9D">
        <w:rPr>
          <w:rStyle w:val="ReplaceText"/>
        </w:rPr>
        <w:t>product, do not pose any safety risk for the patients.</w:t>
      </w:r>
    </w:p>
    <w:p w14:paraId="4287996D" w14:textId="77777777" w:rsidR="00906259" w:rsidRPr="00E87F9D" w:rsidRDefault="00906259" w:rsidP="000221D4">
      <w:pPr>
        <w:pStyle w:val="ListBulletLevel1"/>
        <w:numPr>
          <w:ilvl w:val="0"/>
          <w:numId w:val="7"/>
        </w:numPr>
        <w:rPr>
          <w:rStyle w:val="ReplaceText"/>
        </w:rPr>
      </w:pPr>
      <w:r w:rsidRPr="00E87F9D">
        <w:rPr>
          <w:rStyle w:val="ReplaceText"/>
        </w:rPr>
        <w:t xml:space="preserve">The current controls may be sufficient to ensure the requirements are met. </w:t>
      </w:r>
      <w:r w:rsidR="00905240" w:rsidRPr="00E87F9D">
        <w:rPr>
          <w:rStyle w:val="ReplaceText"/>
        </w:rPr>
        <w:t>However,</w:t>
      </w:r>
      <w:r w:rsidRPr="00E87F9D">
        <w:rPr>
          <w:rStyle w:val="ReplaceText"/>
        </w:rPr>
        <w:t xml:space="preserve"> to ensure the PDE(s) will not be exceeded, it is required </w:t>
      </w:r>
    </w:p>
    <w:p w14:paraId="4287996E" w14:textId="77777777" w:rsidR="00906259" w:rsidRPr="00E87F9D" w:rsidRDefault="00906259" w:rsidP="000221D4">
      <w:pPr>
        <w:pStyle w:val="ListBulletLevel2"/>
        <w:rPr>
          <w:rStyle w:val="ReplaceText"/>
        </w:rPr>
      </w:pPr>
      <w:r w:rsidRPr="00E87F9D">
        <w:rPr>
          <w:rStyle w:val="ReplaceText"/>
        </w:rPr>
        <w:t>to determine source of impurity(ies) and define an action plan to reduce its(their) content(s)</w:t>
      </w:r>
    </w:p>
    <w:p w14:paraId="4287996F" w14:textId="77777777" w:rsidR="00906259" w:rsidRPr="00E87F9D" w:rsidRDefault="00906259" w:rsidP="000221D4">
      <w:pPr>
        <w:pStyle w:val="ListBulletLevel2"/>
        <w:rPr>
          <w:rStyle w:val="ReplaceText"/>
        </w:rPr>
      </w:pPr>
      <w:r w:rsidRPr="00E87F9D">
        <w:rPr>
          <w:rStyle w:val="ReplaceText"/>
        </w:rPr>
        <w:t xml:space="preserve">to establish limits on the identified </w:t>
      </w:r>
      <w:r w:rsidR="003916F8" w:rsidRPr="00E87F9D">
        <w:rPr>
          <w:rStyle w:val="ReplaceText"/>
        </w:rPr>
        <w:t>i</w:t>
      </w:r>
      <w:r w:rsidRPr="00E87F9D">
        <w:rPr>
          <w:rStyle w:val="ReplaceText"/>
        </w:rPr>
        <w:t xml:space="preserve">mpurity(ies) in the </w:t>
      </w:r>
      <w:r w:rsidR="009536AD" w:rsidRPr="00E87F9D">
        <w:rPr>
          <w:rStyle w:val="ReplaceText"/>
        </w:rPr>
        <w:t xml:space="preserve">drug </w:t>
      </w:r>
      <w:r w:rsidRPr="00E87F9D">
        <w:rPr>
          <w:rStyle w:val="ReplaceText"/>
        </w:rPr>
        <w:t>product or component.</w:t>
      </w:r>
    </w:p>
    <w:p w14:paraId="42879970" w14:textId="77777777" w:rsidR="00906259" w:rsidRPr="000221D4" w:rsidRDefault="00906259" w:rsidP="000221D4">
      <w:pPr>
        <w:pStyle w:val="InstructionsText"/>
      </w:pPr>
      <w:r w:rsidRPr="000221D4">
        <w:t>OR/AND</w:t>
      </w:r>
    </w:p>
    <w:p w14:paraId="42879971" w14:textId="77777777" w:rsidR="00906259" w:rsidRPr="00E87F9D" w:rsidRDefault="00926DC7" w:rsidP="00926DC7">
      <w:pPr>
        <w:pStyle w:val="InstructionsText"/>
      </w:pPr>
      <w:r w:rsidRPr="00E87F9D">
        <w:t>Situation 3</w:t>
      </w:r>
    </w:p>
    <w:p w14:paraId="42879972" w14:textId="77777777" w:rsidR="00906259" w:rsidRPr="00E87F9D" w:rsidRDefault="00906259" w:rsidP="00906259">
      <w:pPr>
        <w:rPr>
          <w:rStyle w:val="ReplaceText"/>
        </w:rPr>
      </w:pPr>
      <w:r w:rsidRPr="00E87F9D">
        <w:rPr>
          <w:rStyle w:val="ReplaceText"/>
        </w:rPr>
        <w:t xml:space="preserve">The </w:t>
      </w:r>
      <w:r w:rsidR="009536AD" w:rsidRPr="00E87F9D">
        <w:rPr>
          <w:rStyle w:val="ReplaceText"/>
        </w:rPr>
        <w:t>drug</w:t>
      </w:r>
      <w:r w:rsidRPr="00E87F9D">
        <w:rPr>
          <w:rStyle w:val="ReplaceText"/>
        </w:rPr>
        <w:t xml:space="preserve"> product does not comply with the ICH Q3D requirements </w:t>
      </w:r>
    </w:p>
    <w:p w14:paraId="42879973" w14:textId="77777777" w:rsidR="00906259" w:rsidRPr="00E87F9D" w:rsidRDefault="00906259" w:rsidP="00906259">
      <w:pPr>
        <w:rPr>
          <w:rStyle w:val="ReplaceText"/>
        </w:rPr>
      </w:pPr>
      <w:r w:rsidRPr="00E87F9D">
        <w:rPr>
          <w:rStyle w:val="ReplaceText"/>
        </w:rPr>
        <w:t>For the following elements</w:t>
      </w:r>
      <w:r w:rsidR="000E4248" w:rsidRPr="00E87F9D">
        <w:rPr>
          <w:rStyle w:val="ReplaceText"/>
        </w:rPr>
        <w:t xml:space="preserve">, </w:t>
      </w:r>
      <w:r w:rsidR="00DF4719" w:rsidRPr="00E87F9D">
        <w:rPr>
          <w:rStyle w:val="ReplaceText"/>
        </w:rPr>
        <w:t>the EI level exceeds the PDE:</w:t>
      </w:r>
    </w:p>
    <w:p w14:paraId="42879974" w14:textId="77777777" w:rsidR="00DF4719" w:rsidRPr="00E87F9D" w:rsidRDefault="00DF4719" w:rsidP="000E4248">
      <w:pPr>
        <w:pStyle w:val="InstructionsText"/>
      </w:pPr>
      <w:r w:rsidRPr="00E87F9D">
        <w:t>Please list these elements</w:t>
      </w:r>
    </w:p>
    <w:p w14:paraId="42879975" w14:textId="77777777" w:rsidR="00DF4719" w:rsidRPr="00E87F9D" w:rsidRDefault="00DF4719" w:rsidP="000221D4">
      <w:pPr>
        <w:pStyle w:val="ListBulletLevel1"/>
        <w:numPr>
          <w:ilvl w:val="0"/>
          <w:numId w:val="9"/>
        </w:numPr>
        <w:rPr>
          <w:rStyle w:val="ReplaceText"/>
        </w:rPr>
      </w:pPr>
      <w:r w:rsidRPr="00E87F9D">
        <w:rPr>
          <w:rStyle w:val="ReplaceText"/>
        </w:rPr>
        <w:t>xxx</w:t>
      </w:r>
    </w:p>
    <w:p w14:paraId="42879976" w14:textId="77777777" w:rsidR="00DF4719" w:rsidRPr="00E87F9D" w:rsidRDefault="00DF4719" w:rsidP="000221D4">
      <w:pPr>
        <w:pStyle w:val="ListBulletLevel1"/>
        <w:numPr>
          <w:ilvl w:val="0"/>
          <w:numId w:val="9"/>
        </w:numPr>
        <w:rPr>
          <w:rStyle w:val="ReplaceText"/>
        </w:rPr>
      </w:pPr>
      <w:r w:rsidRPr="00E87F9D">
        <w:rPr>
          <w:rStyle w:val="ReplaceText"/>
        </w:rPr>
        <w:t>xxx</w:t>
      </w:r>
    </w:p>
    <w:p w14:paraId="42879977" w14:textId="77777777" w:rsidR="00906259" w:rsidRPr="00E87F9D" w:rsidRDefault="00906259" w:rsidP="00906259">
      <w:pPr>
        <w:rPr>
          <w:rStyle w:val="ReplaceText"/>
        </w:rPr>
      </w:pPr>
      <w:r w:rsidRPr="00E87F9D">
        <w:rPr>
          <w:rStyle w:val="ReplaceText"/>
        </w:rPr>
        <w:t xml:space="preserve">As a consequence, </w:t>
      </w:r>
    </w:p>
    <w:p w14:paraId="42879978" w14:textId="77777777" w:rsidR="00906259" w:rsidRPr="00E87F9D" w:rsidRDefault="00906259" w:rsidP="000221D4">
      <w:pPr>
        <w:pStyle w:val="ListBulletLevel1"/>
        <w:numPr>
          <w:ilvl w:val="0"/>
          <w:numId w:val="10"/>
        </w:numPr>
        <w:rPr>
          <w:rStyle w:val="ReplaceText"/>
        </w:rPr>
      </w:pPr>
      <w:r w:rsidRPr="00E87F9D">
        <w:rPr>
          <w:rStyle w:val="ReplaceText"/>
        </w:rPr>
        <w:t xml:space="preserve">The safety risk could not be </w:t>
      </w:r>
      <w:r w:rsidR="00147322">
        <w:rPr>
          <w:rStyle w:val="ReplaceText"/>
        </w:rPr>
        <w:t>f</w:t>
      </w:r>
      <w:r w:rsidR="00147322" w:rsidRPr="00147322">
        <w:rPr>
          <w:rStyle w:val="ReplaceText"/>
        </w:rPr>
        <w:t>ully assessed</w:t>
      </w:r>
      <w:r w:rsidRPr="00E87F9D">
        <w:rPr>
          <w:rStyle w:val="ReplaceText"/>
        </w:rPr>
        <w:t>. Additional information is needed, to properly evaluate the situation.</w:t>
      </w:r>
    </w:p>
    <w:p w14:paraId="42879979" w14:textId="77777777" w:rsidR="00906259" w:rsidRPr="00E87F9D" w:rsidRDefault="00906259" w:rsidP="000221D4">
      <w:pPr>
        <w:pStyle w:val="ListBulletLevel1"/>
        <w:numPr>
          <w:ilvl w:val="0"/>
          <w:numId w:val="10"/>
        </w:numPr>
        <w:rPr>
          <w:rStyle w:val="ReplaceText"/>
        </w:rPr>
      </w:pPr>
      <w:r w:rsidRPr="00E87F9D">
        <w:rPr>
          <w:rStyle w:val="ReplaceText"/>
        </w:rPr>
        <w:t>Based on the output of this additional assessment,</w:t>
      </w:r>
    </w:p>
    <w:p w14:paraId="4287997A" w14:textId="77777777" w:rsidR="00906259" w:rsidRPr="00E87F9D" w:rsidRDefault="00906259" w:rsidP="000221D4">
      <w:pPr>
        <w:pStyle w:val="ListBulletLevel2"/>
        <w:numPr>
          <w:ilvl w:val="0"/>
          <w:numId w:val="11"/>
        </w:numPr>
        <w:rPr>
          <w:rStyle w:val="ReplaceText"/>
        </w:rPr>
      </w:pPr>
      <w:r w:rsidRPr="00E87F9D">
        <w:rPr>
          <w:rStyle w:val="ReplaceText"/>
        </w:rPr>
        <w:t xml:space="preserve">the EI level(s) higher than established PDE(s) could be justified through a strong scientific rationale. And limit should be established to control the identified </w:t>
      </w:r>
      <w:r w:rsidR="003916F8" w:rsidRPr="00E87F9D">
        <w:rPr>
          <w:rStyle w:val="ReplaceText"/>
        </w:rPr>
        <w:t>i</w:t>
      </w:r>
      <w:r w:rsidRPr="00E87F9D">
        <w:rPr>
          <w:rStyle w:val="ReplaceText"/>
        </w:rPr>
        <w:t xml:space="preserve">mpurity(ies) in the </w:t>
      </w:r>
      <w:r w:rsidR="009536AD" w:rsidRPr="00E87F9D">
        <w:rPr>
          <w:rStyle w:val="ReplaceText"/>
        </w:rPr>
        <w:t>drug</w:t>
      </w:r>
      <w:r w:rsidRPr="00E87F9D">
        <w:rPr>
          <w:rStyle w:val="ReplaceText"/>
        </w:rPr>
        <w:t xml:space="preserve"> product or component.</w:t>
      </w:r>
    </w:p>
    <w:p w14:paraId="4287997B" w14:textId="77777777" w:rsidR="00906259" w:rsidRPr="00E87F9D" w:rsidRDefault="00906259" w:rsidP="000221D4">
      <w:pPr>
        <w:pStyle w:val="ListBulletLevel2"/>
        <w:numPr>
          <w:ilvl w:val="0"/>
          <w:numId w:val="11"/>
        </w:numPr>
        <w:rPr>
          <w:rStyle w:val="ReplaceText"/>
        </w:rPr>
      </w:pPr>
      <w:r w:rsidRPr="00E87F9D">
        <w:rPr>
          <w:rStyle w:val="ReplaceText"/>
        </w:rPr>
        <w:t xml:space="preserve">or the EI level(s) cannot be justified. In this case, it is required to identify the source of the impurity(ies) and to define an action plan to reduce the level(s) in the </w:t>
      </w:r>
      <w:r w:rsidR="009536AD" w:rsidRPr="00E87F9D">
        <w:rPr>
          <w:rStyle w:val="ReplaceText"/>
        </w:rPr>
        <w:t>drug</w:t>
      </w:r>
      <w:r w:rsidRPr="00E87F9D">
        <w:rPr>
          <w:rStyle w:val="ReplaceText"/>
        </w:rPr>
        <w:t xml:space="preserve"> product. Define upstream control or replace the source and impact on elemental impurities level.</w:t>
      </w:r>
    </w:p>
    <w:p w14:paraId="4287997C" w14:textId="77777777" w:rsidR="00906259" w:rsidRPr="00E87F9D" w:rsidRDefault="00906259" w:rsidP="00906259">
      <w:pPr>
        <w:pStyle w:val="InstructionsText"/>
      </w:pPr>
      <w:r w:rsidRPr="00E87F9D">
        <w:t>For situation 3/ and sometimes 2/, you need to perform an additional assessment. This assessment and its conclusion should be attached to your Risk Assessment Report, and a Final risk Assessment conclusion should be provided.</w:t>
      </w:r>
    </w:p>
    <w:p w14:paraId="4287997D" w14:textId="6EAB7560" w:rsidR="00906259" w:rsidRPr="00716BA7" w:rsidRDefault="00F417DD" w:rsidP="000221D4">
      <w:pPr>
        <w:pStyle w:val="Heading1"/>
      </w:pPr>
      <w:bookmarkStart w:id="27" w:name="_Toc99712129"/>
      <w:r w:rsidRPr="00716BA7">
        <w:t>APPENDICES</w:t>
      </w:r>
      <w:bookmarkEnd w:id="27"/>
      <w:r w:rsidR="002C45F7" w:rsidRPr="00716BA7">
        <w:fldChar w:fldCharType="begin"/>
      </w:r>
      <w:r w:rsidR="002C45F7" w:rsidRPr="00716BA7">
        <w:instrText xml:space="preserve"> DOCVARIABLE VAULT_ND_f0150280-bb81-404b-b62f-4a8b6003e2dd \* MERGEFORMAT </w:instrText>
      </w:r>
      <w:r w:rsidR="002C45F7" w:rsidRPr="00716BA7">
        <w:fldChar w:fldCharType="separate"/>
      </w:r>
      <w:r w:rsidR="005E6AD6">
        <w:t xml:space="preserve"> </w:t>
      </w:r>
      <w:r w:rsidR="002C45F7" w:rsidRPr="00716BA7">
        <w:fldChar w:fldCharType="end"/>
      </w:r>
    </w:p>
    <w:p w14:paraId="4287997E" w14:textId="0551F1B6" w:rsidR="007D52A7" w:rsidRPr="002C45F7" w:rsidRDefault="004848E6" w:rsidP="005F1867">
      <w:pPr>
        <w:pStyle w:val="Caption"/>
      </w:pPr>
      <w:bookmarkStart w:id="28" w:name="_Ref489969297"/>
      <w:r w:rsidRPr="002C45F7">
        <w:t>A</w:t>
      </w:r>
      <w:r w:rsidR="00E6130B" w:rsidRPr="002C45F7">
        <w:t>ppendix</w:t>
      </w:r>
      <w:r w:rsidRPr="002C45F7">
        <w:t xml:space="preserve"> </w:t>
      </w:r>
      <w:r w:rsidR="00716BA7">
        <w:fldChar w:fldCharType="begin"/>
      </w:r>
      <w:r w:rsidR="00716BA7">
        <w:instrText xml:space="preserve"> SEQ APPENDIX \* ARABIC </w:instrText>
      </w:r>
      <w:r w:rsidR="00716BA7">
        <w:fldChar w:fldCharType="separate"/>
      </w:r>
      <w:r w:rsidR="005E6AD6">
        <w:rPr>
          <w:noProof/>
        </w:rPr>
        <w:t>1</w:t>
      </w:r>
      <w:r w:rsidR="00716BA7">
        <w:rPr>
          <w:noProof/>
        </w:rPr>
        <w:fldChar w:fldCharType="end"/>
      </w:r>
      <w:bookmarkEnd w:id="28"/>
      <w:r w:rsidR="00716BA7">
        <w:rPr>
          <w:noProof/>
        </w:rPr>
        <w:fldChar w:fldCharType="begin"/>
      </w:r>
      <w:r w:rsidR="00716BA7">
        <w:rPr>
          <w:noProof/>
        </w:rPr>
        <w:instrText xml:space="preserve"> DOCVARIABLE vault_nd_0784e773-38dc-4b63-a09b-e7e9b5faad29 \* MERGEFORMAT </w:instrText>
      </w:r>
      <w:r w:rsidR="00716BA7">
        <w:rPr>
          <w:noProof/>
        </w:rPr>
        <w:fldChar w:fldCharType="separate"/>
      </w:r>
      <w:r w:rsidR="005E6AD6">
        <w:rPr>
          <w:noProof/>
        </w:rPr>
        <w:t xml:space="preserve"> </w:t>
      </w:r>
      <w:r w:rsidR="00716BA7">
        <w:rPr>
          <w:noProof/>
        </w:rPr>
        <w:fldChar w:fldCharType="end"/>
      </w:r>
    </w:p>
    <w:p w14:paraId="4287997F" w14:textId="77777777" w:rsidR="007D52A7" w:rsidRPr="00E87F9D" w:rsidRDefault="00546235" w:rsidP="00A02982">
      <w:pPr>
        <w:pStyle w:val="InstructionsText"/>
      </w:pPr>
      <w:r w:rsidRPr="00E87F9D">
        <w:t xml:space="preserve">Copy/paste complete </w:t>
      </w:r>
      <w:r w:rsidR="003B16A7" w:rsidRPr="00E87F9D">
        <w:t xml:space="preserve">analytical </w:t>
      </w:r>
      <w:r w:rsidRPr="00E87F9D">
        <w:t>report</w:t>
      </w:r>
    </w:p>
    <w:p w14:paraId="42879980" w14:textId="77777777" w:rsidR="00C664B8" w:rsidRPr="00E87F9D" w:rsidRDefault="00C664B8" w:rsidP="00CF1964"/>
    <w:p w14:paraId="42879981" w14:textId="77777777" w:rsidR="001F2A77" w:rsidRPr="00E87F9D" w:rsidRDefault="001F2A77"/>
    <w:sectPr w:rsidR="001F2A77" w:rsidRPr="00E87F9D" w:rsidSect="00E62918">
      <w:pgSz w:w="11907" w:h="16839" w:code="9"/>
      <w:pgMar w:top="1814" w:right="850" w:bottom="2154" w:left="1587" w:header="1134" w:footer="158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79984" w14:textId="77777777" w:rsidR="00FF73DF" w:rsidRDefault="00FF73DF">
      <w:r>
        <w:separator/>
      </w:r>
    </w:p>
  </w:endnote>
  <w:endnote w:type="continuationSeparator" w:id="0">
    <w:p w14:paraId="42879985" w14:textId="77777777" w:rsidR="00FF73DF" w:rsidRDefault="00FF7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73A46" w14:textId="77777777" w:rsidR="00716BA7" w:rsidRDefault="00716B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998C" w14:textId="77777777" w:rsidR="00FF73DF" w:rsidRPr="00E62918" w:rsidRDefault="00FF73DF" w:rsidP="00E62918">
    <w:pPr>
      <w:pStyle w:val="Footer"/>
    </w:pPr>
    <w:r w:rsidRPr="00E62918">
      <w:t>Property of the Sanofi group - strictly confidential</w:t>
    </w:r>
    <w:r w:rsidRPr="00E62918">
      <w:tab/>
      <w:t xml:space="preserve">Page </w:t>
    </w:r>
    <w:r w:rsidRPr="00E62918">
      <w:fldChar w:fldCharType="begin"/>
    </w:r>
    <w:r w:rsidRPr="00E62918">
      <w:instrText xml:space="preserve"> PAGE  \* MERGEFORMAT </w:instrText>
    </w:r>
    <w:r w:rsidRPr="00E62918">
      <w:fldChar w:fldCharType="separate"/>
    </w:r>
    <w:r w:rsidRPr="00E62918">
      <w:t>10</w:t>
    </w:r>
    <w:r w:rsidRPr="00E62918">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9991" w14:textId="77777777" w:rsidR="00FF73DF" w:rsidRPr="00E62918" w:rsidRDefault="00FF73DF" w:rsidP="00E62918">
    <w:pPr>
      <w:pStyle w:val="Footer"/>
    </w:pPr>
    <w:r w:rsidRPr="00E62918">
      <w:t>Property of the Sanofi group - strictly confidential</w:t>
    </w:r>
    <w:r w:rsidRPr="00E62918">
      <w:tab/>
      <w:t xml:space="preserve">Page </w:t>
    </w:r>
    <w:r w:rsidRPr="00E62918">
      <w:fldChar w:fldCharType="begin"/>
    </w:r>
    <w:r w:rsidRPr="00E62918">
      <w:instrText xml:space="preserve"> PAGE  \* MERGEFORMAT </w:instrText>
    </w:r>
    <w:r w:rsidRPr="00E62918">
      <w:fldChar w:fldCharType="separate"/>
    </w:r>
    <w:r w:rsidRPr="00E62918">
      <w:t>1</w:t>
    </w:r>
    <w:r w:rsidRPr="00E6291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79982" w14:textId="77777777" w:rsidR="00FF73DF" w:rsidRDefault="00FF73DF">
      <w:r>
        <w:separator/>
      </w:r>
    </w:p>
  </w:footnote>
  <w:footnote w:type="continuationSeparator" w:id="0">
    <w:p w14:paraId="42879983" w14:textId="77777777" w:rsidR="00FF73DF" w:rsidRDefault="00FF73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9ABD" w14:textId="5ED68FBF" w:rsidR="00716BA7" w:rsidRDefault="005E6AD6">
    <w:pPr>
      <w:pStyle w:val="Header"/>
    </w:pPr>
    <w:r>
      <w:rPr>
        <w:noProof/>
      </w:rPr>
      <mc:AlternateContent>
        <mc:Choice Requires="wps">
          <w:drawing>
            <wp:anchor distT="0" distB="0" distL="0" distR="0" simplePos="0" relativeHeight="251659264" behindDoc="0" locked="0" layoutInCell="1" allowOverlap="1" wp14:anchorId="68556D6C" wp14:editId="6C599CED">
              <wp:simplePos x="635" y="635"/>
              <wp:positionH relativeFrom="page">
                <wp:align>center</wp:align>
              </wp:positionH>
              <wp:positionV relativeFrom="page">
                <wp:align>top</wp:align>
              </wp:positionV>
              <wp:extent cx="1268095" cy="497840"/>
              <wp:effectExtent l="0" t="0" r="8255" b="16510"/>
              <wp:wrapNone/>
              <wp:docPr id="478317086" name="Text Box 2" descr="Confidential - 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095" cy="497840"/>
                      </a:xfrm>
                      <a:prstGeom prst="rect">
                        <a:avLst/>
                      </a:prstGeom>
                      <a:noFill/>
                      <a:ln>
                        <a:noFill/>
                      </a:ln>
                    </wps:spPr>
                    <wps:txbx>
                      <w:txbxContent>
                        <w:p w14:paraId="3CF8ABFA" w14:textId="2AEA75F4" w:rsidR="005E6AD6" w:rsidRPr="005E6AD6" w:rsidRDefault="005E6AD6" w:rsidP="005E6AD6">
                          <w:pPr>
                            <w:rPr>
                              <w:rFonts w:ascii="Aptos" w:eastAsia="Aptos" w:hAnsi="Aptos" w:cs="Aptos"/>
                              <w:noProof/>
                              <w:color w:val="F08400"/>
                              <w:sz w:val="20"/>
                              <w:szCs w:val="20"/>
                            </w:rPr>
                          </w:pPr>
                          <w:r w:rsidRPr="005E6AD6">
                            <w:rPr>
                              <w:rFonts w:ascii="Aptos" w:eastAsia="Aptos" w:hAnsi="Aptos" w:cs="Aptos"/>
                              <w:noProof/>
                              <w:color w:val="F08400"/>
                              <w:sz w:val="20"/>
                              <w:szCs w:val="20"/>
                            </w:rPr>
                            <w:t>Confidential - 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556D6C" id="_x0000_t202" coordsize="21600,21600" o:spt="202" path="m,l,21600r21600,l21600,xe">
              <v:stroke joinstyle="miter"/>
              <v:path gradientshapeok="t" o:connecttype="rect"/>
            </v:shapetype>
            <v:shape id="Text Box 2" o:spid="_x0000_s1026" type="#_x0000_t202" alt="Confidential - Sensitive" style="position:absolute;margin-left:0;margin-top:0;width:99.85pt;height:39.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" filled="f" stroked="f">
              <v:fill o:detectmouseclick="t"/>
              <v:textbox style="mso-fit-shape-to-text:t" inset="0,15pt,0,0">
                <w:txbxContent>
                  <w:p w14:paraId="3CF8ABFA" w14:textId="2AEA75F4" w:rsidR="005E6AD6" w:rsidRPr="005E6AD6" w:rsidRDefault="005E6AD6" w:rsidP="005E6AD6">
                    <w:pPr>
                      <w:rPr>
                        <w:rFonts w:ascii="Aptos" w:eastAsia="Aptos" w:hAnsi="Aptos" w:cs="Aptos"/>
                        <w:noProof/>
                        <w:color w:val="F08400"/>
                        <w:sz w:val="20"/>
                        <w:szCs w:val="20"/>
                      </w:rPr>
                    </w:pPr>
                    <w:r w:rsidRPr="005E6AD6">
                      <w:rPr>
                        <w:rFonts w:ascii="Aptos" w:eastAsia="Aptos" w:hAnsi="Aptos" w:cs="Aptos"/>
                        <w:noProof/>
                        <w:color w:val="F08400"/>
                        <w:sz w:val="20"/>
                        <w:szCs w:val="20"/>
                      </w:rPr>
                      <w:t>Confidential - 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9987" w14:textId="49543FB5" w:rsidR="00FF73DF" w:rsidRDefault="005E6AD6" w:rsidP="00055312">
    <w:pPr>
      <w:pStyle w:val="Header"/>
    </w:pPr>
    <w:r>
      <w:rPr>
        <w:noProof/>
      </w:rPr>
      <mc:AlternateContent>
        <mc:Choice Requires="wps">
          <w:drawing>
            <wp:anchor distT="0" distB="0" distL="0" distR="0" simplePos="0" relativeHeight="251660288" behindDoc="0" locked="0" layoutInCell="1" allowOverlap="1" wp14:anchorId="401CEA28" wp14:editId="2C89F7FB">
              <wp:simplePos x="1009816" y="723569"/>
              <wp:positionH relativeFrom="page">
                <wp:align>center</wp:align>
              </wp:positionH>
              <wp:positionV relativeFrom="page">
                <wp:align>top</wp:align>
              </wp:positionV>
              <wp:extent cx="1268095" cy="497840"/>
              <wp:effectExtent l="0" t="0" r="8255" b="16510"/>
              <wp:wrapNone/>
              <wp:docPr id="197440594" name="Text Box 3" descr="Confidential - 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095" cy="497840"/>
                      </a:xfrm>
                      <a:prstGeom prst="rect">
                        <a:avLst/>
                      </a:prstGeom>
                      <a:noFill/>
                      <a:ln>
                        <a:noFill/>
                      </a:ln>
                    </wps:spPr>
                    <wps:txbx>
                      <w:txbxContent>
                        <w:p w14:paraId="6950FF44" w14:textId="635DD494" w:rsidR="005E6AD6" w:rsidRPr="005E6AD6" w:rsidRDefault="005E6AD6" w:rsidP="005E6AD6">
                          <w:pPr>
                            <w:rPr>
                              <w:rFonts w:ascii="Aptos" w:eastAsia="Aptos" w:hAnsi="Aptos" w:cs="Aptos"/>
                              <w:noProof/>
                              <w:color w:val="F08400"/>
                              <w:sz w:val="20"/>
                              <w:szCs w:val="20"/>
                            </w:rPr>
                          </w:pPr>
                          <w:r w:rsidRPr="005E6AD6">
                            <w:rPr>
                              <w:rFonts w:ascii="Aptos" w:eastAsia="Aptos" w:hAnsi="Aptos" w:cs="Aptos"/>
                              <w:noProof/>
                              <w:color w:val="F08400"/>
                              <w:sz w:val="20"/>
                              <w:szCs w:val="20"/>
                            </w:rPr>
                            <w:t>Confidential - 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1CEA28" id="_x0000_t202" coordsize="21600,21600" o:spt="202" path="m,l,21600r21600,l21600,xe">
              <v:stroke joinstyle="miter"/>
              <v:path gradientshapeok="t" o:connecttype="rect"/>
            </v:shapetype>
            <v:shape id="Text Box 3" o:spid="_x0000_s1027" type="#_x0000_t202" alt="Confidential - Sensitive" style="position:absolute;margin-left:0;margin-top:0;width:99.85pt;height:39.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" filled="f" stroked="f">
              <v:fill o:detectmouseclick="t"/>
              <v:textbox style="mso-fit-shape-to-text:t" inset="0,15pt,0,0">
                <w:txbxContent>
                  <w:p w14:paraId="6950FF44" w14:textId="635DD494" w:rsidR="005E6AD6" w:rsidRPr="005E6AD6" w:rsidRDefault="005E6AD6" w:rsidP="005E6AD6">
                    <w:pPr>
                      <w:rPr>
                        <w:rFonts w:ascii="Aptos" w:eastAsia="Aptos" w:hAnsi="Aptos" w:cs="Aptos"/>
                        <w:noProof/>
                        <w:color w:val="F08400"/>
                        <w:sz w:val="20"/>
                        <w:szCs w:val="20"/>
                      </w:rPr>
                    </w:pPr>
                    <w:r w:rsidRPr="005E6AD6">
                      <w:rPr>
                        <w:rFonts w:ascii="Aptos" w:eastAsia="Aptos" w:hAnsi="Aptos" w:cs="Aptos"/>
                        <w:noProof/>
                        <w:color w:val="F08400"/>
                        <w:sz w:val="20"/>
                        <w:szCs w:val="20"/>
                      </w:rPr>
                      <w:t>Confidential - Sensitive</w:t>
                    </w:r>
                  </w:p>
                </w:txbxContent>
              </v:textbox>
              <w10:wrap anchorx="page" anchory="page"/>
            </v:shape>
          </w:pict>
        </mc:Fallback>
      </mc:AlternateContent>
    </w:r>
    <w:fldSimple w:instr=" DOCPROPERTY &quot;Document Type&quot;  \* MERGEFORMAT ">
      <w:r>
        <w:t>R&amp;D Medicinal product ID card</w:t>
      </w:r>
    </w:fldSimple>
  </w:p>
  <w:p w14:paraId="42879988" w14:textId="6775FCE4" w:rsidR="00FF73DF" w:rsidRDefault="00716BA7">
    <w:pPr>
      <w:pStyle w:val="Header"/>
    </w:pPr>
    <w:fldSimple w:instr=" DOCPROPERTY &quot;Product Code&quot;  \* MERGEFORMAT ">
      <w:r w:rsidR="005E6AD6">
        <w:t>Product code</w:t>
      </w:r>
    </w:fldSimple>
    <w:r w:rsidR="00FF73DF">
      <w:t xml:space="preserve"> </w:t>
    </w:r>
    <w:fldSimple w:instr=" DOCPROPERTY &quot;Seperator1&quot;  \* MERGEFORMAT ">
      <w:r w:rsidR="005E6AD6" w:rsidRPr="005E6AD6">
        <w:rPr>
          <w:b/>
          <w:bCs/>
        </w:rPr>
        <w:t>-</w:t>
      </w:r>
    </w:fldSimple>
    <w:r w:rsidR="00FF73DF">
      <w:t xml:space="preserve"> </w:t>
    </w:r>
    <w:fldSimple w:instr=" DOCPROPERTY &quot;Dosage Form&quot;  \* MERGEFORMAT ">
      <w:r w:rsidR="005E6AD6" w:rsidRPr="005E6AD6">
        <w:rPr>
          <w:bCs/>
        </w:rPr>
        <w:t>dosage</w:t>
      </w:r>
      <w:r w:rsidR="005E6AD6">
        <w:t xml:space="preserve"> form</w:t>
      </w:r>
    </w:fldSimple>
    <w:r w:rsidR="00FF73DF">
      <w:t xml:space="preserve"> </w:t>
    </w:r>
    <w:fldSimple w:instr=" DOCPROPERTY &quot;Seperator2&quot;  \* MERGEFORMAT ">
      <w:r w:rsidR="005E6AD6" w:rsidRPr="005E6AD6">
        <w:rPr>
          <w:b/>
          <w:bCs/>
        </w:rPr>
        <w:t>-</w:t>
      </w:r>
    </w:fldSimple>
    <w:r w:rsidR="00FF73DF">
      <w:t xml:space="preserve"> </w:t>
    </w:r>
    <w:fldSimple w:instr=" DOCPROPERTY &quot;Dosage Strength&quot;  \* MERGEFORMAT ">
      <w:r w:rsidR="005E6AD6" w:rsidRPr="005E6AD6">
        <w:rPr>
          <w:bCs/>
        </w:rPr>
        <w:t>dosage</w:t>
      </w:r>
      <w:r w:rsidR="005E6AD6">
        <w:t xml:space="preserve"> strength</w:t>
      </w:r>
    </w:fldSimple>
  </w:p>
  <w:p w14:paraId="42879989" w14:textId="77777777" w:rsidR="00FF73DF" w:rsidRDefault="00FF73DF">
    <w:pPr>
      <w:pStyle w:val="Header"/>
    </w:pPr>
  </w:p>
  <w:p w14:paraId="4287998A" w14:textId="77777777" w:rsidR="00FF73DF" w:rsidRDefault="00FF73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71" w:type="dxa"/>
        <w:right w:w="71" w:type="dxa"/>
      </w:tblCellMar>
      <w:tblLook w:val="0000" w:firstRow="0" w:lastRow="0" w:firstColumn="0" w:lastColumn="0" w:noHBand="0" w:noVBand="0"/>
    </w:tblPr>
    <w:tblGrid>
      <w:gridCol w:w="6705"/>
      <w:gridCol w:w="2765"/>
    </w:tblGrid>
    <w:tr w:rsidR="00FF73DF" w14:paraId="4287998F" w14:textId="77777777" w:rsidTr="000E1FF4">
      <w:trPr>
        <w:trHeight w:hRule="exact" w:val="1100"/>
      </w:trPr>
      <w:tc>
        <w:tcPr>
          <w:tcW w:w="3540" w:type="pct"/>
        </w:tcPr>
        <w:p w14:paraId="4287998D" w14:textId="0F9B5FE5" w:rsidR="00FF73DF" w:rsidRDefault="005E6AD6" w:rsidP="00E65400">
          <w:pPr>
            <w:pStyle w:val="Header"/>
          </w:pPr>
          <w:r>
            <w:rPr>
              <w:noProof/>
            </w:rPr>
            <mc:AlternateContent>
              <mc:Choice Requires="wps">
                <w:drawing>
                  <wp:anchor distT="0" distB="0" distL="0" distR="0" simplePos="0" relativeHeight="251658240" behindDoc="0" locked="0" layoutInCell="1" allowOverlap="1" wp14:anchorId="56BA7C0D" wp14:editId="0ABE6D62">
                    <wp:simplePos x="1049572" y="723569"/>
                    <wp:positionH relativeFrom="page">
                      <wp:align>center</wp:align>
                    </wp:positionH>
                    <wp:positionV relativeFrom="page">
                      <wp:align>top</wp:align>
                    </wp:positionV>
                    <wp:extent cx="1268095" cy="497840"/>
                    <wp:effectExtent l="0" t="0" r="8255" b="16510"/>
                    <wp:wrapNone/>
                    <wp:docPr id="1944766485" name="Text Box 1" descr="Confidential - 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095" cy="497840"/>
                            </a:xfrm>
                            <a:prstGeom prst="rect">
                              <a:avLst/>
                            </a:prstGeom>
                            <a:noFill/>
                            <a:ln>
                              <a:noFill/>
                            </a:ln>
                          </wps:spPr>
                          <wps:txbx>
                            <w:txbxContent>
                              <w:p w14:paraId="188BEA84" w14:textId="4AB0782F" w:rsidR="005E6AD6" w:rsidRPr="005E6AD6" w:rsidRDefault="005E6AD6" w:rsidP="005E6AD6">
                                <w:pPr>
                                  <w:rPr>
                                    <w:rFonts w:ascii="Aptos" w:eastAsia="Aptos" w:hAnsi="Aptos" w:cs="Aptos"/>
                                    <w:noProof/>
                                    <w:color w:val="F08400"/>
                                    <w:sz w:val="20"/>
                                    <w:szCs w:val="20"/>
                                  </w:rPr>
                                </w:pPr>
                                <w:r w:rsidRPr="005E6AD6">
                                  <w:rPr>
                                    <w:rFonts w:ascii="Aptos" w:eastAsia="Aptos" w:hAnsi="Aptos" w:cs="Aptos"/>
                                    <w:noProof/>
                                    <w:color w:val="F08400"/>
                                    <w:sz w:val="20"/>
                                    <w:szCs w:val="20"/>
                                  </w:rPr>
                                  <w:t>Confidential - 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BA7C0D" id="_x0000_t202" coordsize="21600,21600" o:spt="202" path="m,l,21600r21600,l21600,xe">
                    <v:stroke joinstyle="miter"/>
                    <v:path gradientshapeok="t" o:connecttype="rect"/>
                  </v:shapetype>
                  <v:shape id="Text Box 1" o:spid="_x0000_s1028" type="#_x0000_t202" alt="Confidential - Sensitive" style="position:absolute;margin-left:0;margin-top:0;width:99.85pt;height:39.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" filled="f" stroked="f">
                    <v:fill o:detectmouseclick="t"/>
                    <v:textbox style="mso-fit-shape-to-text:t" inset="0,15pt,0,0">
                      <w:txbxContent>
                        <w:p w14:paraId="188BEA84" w14:textId="4AB0782F" w:rsidR="005E6AD6" w:rsidRPr="005E6AD6" w:rsidRDefault="005E6AD6" w:rsidP="005E6AD6">
                          <w:pPr>
                            <w:rPr>
                              <w:rFonts w:ascii="Aptos" w:eastAsia="Aptos" w:hAnsi="Aptos" w:cs="Aptos"/>
                              <w:noProof/>
                              <w:color w:val="F08400"/>
                              <w:sz w:val="20"/>
                              <w:szCs w:val="20"/>
                            </w:rPr>
                          </w:pPr>
                          <w:r w:rsidRPr="005E6AD6">
                            <w:rPr>
                              <w:rFonts w:ascii="Aptos" w:eastAsia="Aptos" w:hAnsi="Aptos" w:cs="Aptos"/>
                              <w:noProof/>
                              <w:color w:val="F08400"/>
                              <w:sz w:val="20"/>
                              <w:szCs w:val="20"/>
                            </w:rPr>
                            <w:t>Confidential - Sensitive</w:t>
                          </w:r>
                        </w:p>
                      </w:txbxContent>
                    </v:textbox>
                    <w10:wrap anchorx="page" anchory="page"/>
                  </v:shape>
                </w:pict>
              </mc:Fallback>
            </mc:AlternateContent>
          </w:r>
        </w:p>
      </w:tc>
      <w:tc>
        <w:tcPr>
          <w:tcW w:w="1460" w:type="pct"/>
        </w:tcPr>
        <w:p w14:paraId="4287998E" w14:textId="38771093" w:rsidR="00FF73DF" w:rsidRDefault="000E1FF4" w:rsidP="00E65400">
          <w:pPr>
            <w:pStyle w:val="Header"/>
            <w:jc w:val="right"/>
          </w:pPr>
          <w:r w:rsidRPr="007002BF">
            <w:rPr>
              <w:noProof/>
            </w:rPr>
            <w:drawing>
              <wp:inline distT="0" distB="0" distL="0" distR="0" wp14:anchorId="4AC3B643" wp14:editId="51340088">
                <wp:extent cx="1440000" cy="663594"/>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000" cy="663594"/>
                        </a:xfrm>
                        <a:prstGeom prst="rect">
                          <a:avLst/>
                        </a:prstGeom>
                        <a:noFill/>
                        <a:ln>
                          <a:noFill/>
                        </a:ln>
                      </pic:spPr>
                    </pic:pic>
                  </a:graphicData>
                </a:graphic>
              </wp:inline>
            </w:drawing>
          </w:r>
        </w:p>
      </w:tc>
    </w:tr>
  </w:tbl>
  <w:p w14:paraId="42879990" w14:textId="77777777" w:rsidR="00FF73DF" w:rsidRPr="00C157A2" w:rsidRDefault="00FF73DF" w:rsidP="00C157A2">
    <w:pPr>
      <w:pStyle w:val="Header"/>
      <w:rPr>
        <w:sz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2F84"/>
    <w:multiLevelType w:val="singleLevel"/>
    <w:tmpl w:val="D722CB68"/>
    <w:name w:val="List_Table_Figure_Footnote6"/>
    <w:lvl w:ilvl="0">
      <w:start w:val="1"/>
      <w:numFmt w:val="lowerLetter"/>
      <w:lvlRestart w:val="0"/>
      <w:lvlText w:val="%1"/>
      <w:lvlJc w:val="left"/>
      <w:pPr>
        <w:tabs>
          <w:tab w:val="num" w:pos="244"/>
        </w:tabs>
        <w:ind w:left="244" w:hanging="244"/>
      </w:pPr>
      <w:rPr>
        <w:rFonts w:ascii="Arial Narrow" w:hAnsi="Arial Narrow"/>
        <w:b w:val="0"/>
        <w:i/>
        <w:caps w:val="0"/>
        <w:strike w:val="0"/>
        <w:dstrike w:val="0"/>
        <w:vanish w:val="0"/>
        <w:color w:val="000000"/>
        <w:sz w:val="1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1A11CCF"/>
    <w:multiLevelType w:val="singleLevel"/>
    <w:tmpl w:val="A5484658"/>
    <w:name w:val="List_Table_Figure_Footnote4"/>
    <w:lvl w:ilvl="0">
      <w:start w:val="1"/>
      <w:numFmt w:val="lowerLetter"/>
      <w:lvlRestart w:val="0"/>
      <w:lvlText w:val="%1"/>
      <w:lvlJc w:val="left"/>
      <w:pPr>
        <w:tabs>
          <w:tab w:val="num" w:pos="244"/>
        </w:tabs>
        <w:ind w:left="244" w:hanging="244"/>
      </w:pPr>
      <w:rPr>
        <w:rFonts w:ascii="Arial Narrow" w:hAnsi="Arial Narrow"/>
        <w:b w:val="0"/>
        <w:i/>
        <w:caps w:val="0"/>
        <w:strike w:val="0"/>
        <w:dstrike w:val="0"/>
        <w:vanish w:val="0"/>
        <w:color w:val="000000"/>
        <w:sz w:val="1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67D1DF5"/>
    <w:multiLevelType w:val="singleLevel"/>
    <w:tmpl w:val="BE94BC8E"/>
    <w:name w:val="List_Table_Figure_Footnote11"/>
    <w:lvl w:ilvl="0">
      <w:start w:val="1"/>
      <w:numFmt w:val="lowerLetter"/>
      <w:lvlRestart w:val="0"/>
      <w:lvlText w:val="%1"/>
      <w:lvlJc w:val="left"/>
      <w:pPr>
        <w:tabs>
          <w:tab w:val="num" w:pos="244"/>
        </w:tabs>
        <w:ind w:left="244" w:hanging="244"/>
      </w:pPr>
      <w:rPr>
        <w:rFonts w:ascii="Arial Narrow" w:hAnsi="Arial Narrow"/>
        <w:b w:val="0"/>
        <w:i/>
        <w:caps w:val="0"/>
        <w:strike w:val="0"/>
        <w:dstrike w:val="0"/>
        <w:outline w:val="0"/>
        <w:shadow w:val="0"/>
        <w:emboss w:val="0"/>
        <w:imprint w:val="0"/>
        <w:vanish w:val="0"/>
        <w:color w:val="000000"/>
        <w:sz w:val="18"/>
        <w:u w:val="none"/>
        <w:vertAlign w:val="baseline"/>
      </w:rPr>
    </w:lvl>
  </w:abstractNum>
  <w:abstractNum w:abstractNumId="3" w15:restartNumberingAfterBreak="0">
    <w:nsid w:val="0CBD68F9"/>
    <w:multiLevelType w:val="singleLevel"/>
    <w:tmpl w:val="E39A2252"/>
    <w:name w:val="List_Table_Figure_Footnote12"/>
    <w:lvl w:ilvl="0">
      <w:start w:val="1"/>
      <w:numFmt w:val="lowerLetter"/>
      <w:lvlRestart w:val="0"/>
      <w:lvlText w:val="%1"/>
      <w:lvlJc w:val="left"/>
      <w:pPr>
        <w:tabs>
          <w:tab w:val="num" w:pos="244"/>
        </w:tabs>
        <w:ind w:left="244" w:hanging="244"/>
      </w:pPr>
      <w:rPr>
        <w:rFonts w:ascii="Arial Narrow" w:hAnsi="Arial Narrow"/>
        <w:b w:val="0"/>
        <w:i/>
        <w:caps w:val="0"/>
        <w:strike w:val="0"/>
        <w:dstrike w:val="0"/>
        <w:outline w:val="0"/>
        <w:shadow w:val="0"/>
        <w:emboss w:val="0"/>
        <w:imprint w:val="0"/>
        <w:vanish w:val="0"/>
        <w:color w:val="000000"/>
        <w:sz w:val="18"/>
        <w:u w:val="none"/>
        <w:vertAlign w:val="baseline"/>
      </w:rPr>
    </w:lvl>
  </w:abstractNum>
  <w:abstractNum w:abstractNumId="4" w15:restartNumberingAfterBreak="0">
    <w:nsid w:val="1D160504"/>
    <w:multiLevelType w:val="singleLevel"/>
    <w:tmpl w:val="BC546334"/>
    <w:name w:val="List_Table_Figure_Footnote10"/>
    <w:lvl w:ilvl="0">
      <w:start w:val="1"/>
      <w:numFmt w:val="lowerLetter"/>
      <w:lvlRestart w:val="0"/>
      <w:lvlText w:val="%1"/>
      <w:lvlJc w:val="left"/>
      <w:pPr>
        <w:tabs>
          <w:tab w:val="num" w:pos="244"/>
        </w:tabs>
        <w:ind w:left="244" w:hanging="244"/>
      </w:pPr>
      <w:rPr>
        <w:rFonts w:ascii="Arial Narrow" w:hAnsi="Arial Narrow"/>
        <w:b w:val="0"/>
        <w:i/>
        <w:caps w:val="0"/>
        <w:strike w:val="0"/>
        <w:dstrike w:val="0"/>
        <w:outline w:val="0"/>
        <w:shadow w:val="0"/>
        <w:emboss w:val="0"/>
        <w:imprint w:val="0"/>
        <w:vanish w:val="0"/>
        <w:color w:val="000000"/>
        <w:sz w:val="18"/>
        <w:u w:val="none"/>
        <w:vertAlign w:val="baseline"/>
      </w:rPr>
    </w:lvl>
  </w:abstractNum>
  <w:abstractNum w:abstractNumId="5" w15:restartNumberingAfterBreak="0">
    <w:nsid w:val="1DC41614"/>
    <w:multiLevelType w:val="multilevel"/>
    <w:tmpl w:val="56767712"/>
    <w:lvl w:ilvl="0">
      <w:start w:val="1"/>
      <w:numFmt w:val="decimal"/>
      <w:lvlRestart w:val="0"/>
      <w:lvlText w:val="%1."/>
      <w:lvlJc w:val="left"/>
      <w:pPr>
        <w:tabs>
          <w:tab w:val="num" w:pos="720"/>
        </w:tabs>
        <w:ind w:left="720" w:hanging="357"/>
      </w:pPr>
      <w:rPr>
        <w:rFonts w:hint="default"/>
      </w:rPr>
    </w:lvl>
    <w:lvl w:ilvl="1">
      <w:start w:val="1"/>
      <w:numFmt w:val="decimal"/>
      <w:lvlText w:val="%2."/>
      <w:lvlJc w:val="left"/>
      <w:pPr>
        <w:tabs>
          <w:tab w:val="num" w:pos="1083"/>
        </w:tabs>
        <w:ind w:left="1083" w:hanging="363"/>
      </w:pPr>
      <w:rPr>
        <w:rFonts w:hint="default"/>
      </w:rPr>
    </w:lvl>
    <w:lvl w:ilvl="2">
      <w:start w:val="1"/>
      <w:numFmt w:val="decimal"/>
      <w:lvlText w:val="%3."/>
      <w:lvlJc w:val="left"/>
      <w:pPr>
        <w:tabs>
          <w:tab w:val="num" w:pos="1440"/>
        </w:tabs>
        <w:ind w:left="1440" w:hanging="357"/>
      </w:pPr>
      <w:rPr>
        <w:rFonts w:hint="default"/>
      </w:rPr>
    </w:lvl>
    <w:lvl w:ilvl="3">
      <w:start w:val="1"/>
      <w:numFmt w:val="decimal"/>
      <w:lvlText w:val="%4."/>
      <w:lvlJc w:val="left"/>
      <w:pPr>
        <w:tabs>
          <w:tab w:val="num" w:pos="1803"/>
        </w:tabs>
        <w:ind w:left="1803" w:hanging="363"/>
      </w:pPr>
      <w:rPr>
        <w:rFonts w:hint="default"/>
      </w:rPr>
    </w:lvl>
    <w:lvl w:ilvl="4">
      <w:start w:val="1"/>
      <w:numFmt w:val="decimal"/>
      <w:lvlText w:val="%5."/>
      <w:lvlJc w:val="left"/>
      <w:pPr>
        <w:tabs>
          <w:tab w:val="num" w:pos="2160"/>
        </w:tabs>
        <w:ind w:left="2160" w:hanging="357"/>
      </w:pPr>
      <w:rPr>
        <w:rFonts w:hint="default"/>
      </w:rPr>
    </w:lvl>
    <w:lvl w:ilvl="5">
      <w:start w:val="1"/>
      <w:numFmt w:val="decimal"/>
      <w:lvlText w:val="%6."/>
      <w:lvlJc w:val="left"/>
      <w:pPr>
        <w:tabs>
          <w:tab w:val="num" w:pos="2523"/>
        </w:tabs>
        <w:ind w:left="2523" w:hanging="363"/>
      </w:pPr>
      <w:rPr>
        <w:rFonts w:hint="default"/>
      </w:rPr>
    </w:lvl>
    <w:lvl w:ilvl="6">
      <w:start w:val="1"/>
      <w:numFmt w:val="decimal"/>
      <w:lvlText w:val="%7."/>
      <w:lvlJc w:val="left"/>
      <w:pPr>
        <w:tabs>
          <w:tab w:val="num" w:pos="2880"/>
        </w:tabs>
        <w:ind w:left="2880" w:hanging="357"/>
      </w:pPr>
      <w:rPr>
        <w:rFonts w:hint="default"/>
      </w:rPr>
    </w:lvl>
    <w:lvl w:ilvl="7">
      <w:start w:val="1"/>
      <w:numFmt w:val="decimal"/>
      <w:lvlText w:val="%8."/>
      <w:lvlJc w:val="left"/>
      <w:pPr>
        <w:tabs>
          <w:tab w:val="num" w:pos="3243"/>
        </w:tabs>
        <w:ind w:left="3243" w:hanging="363"/>
      </w:pPr>
      <w:rPr>
        <w:rFonts w:hint="default"/>
      </w:rPr>
    </w:lvl>
    <w:lvl w:ilvl="8">
      <w:start w:val="1"/>
      <w:numFmt w:val="decimal"/>
      <w:lvlText w:val="%9."/>
      <w:lvlJc w:val="left"/>
      <w:pPr>
        <w:tabs>
          <w:tab w:val="num" w:pos="3600"/>
        </w:tabs>
        <w:ind w:left="3600" w:hanging="357"/>
      </w:pPr>
      <w:rPr>
        <w:rFonts w:hint="default"/>
      </w:rPr>
    </w:lvl>
  </w:abstractNum>
  <w:abstractNum w:abstractNumId="6" w15:restartNumberingAfterBreak="0">
    <w:nsid w:val="224D2656"/>
    <w:multiLevelType w:val="singleLevel"/>
    <w:tmpl w:val="F9E2163C"/>
    <w:name w:val="List_Table_Figure_Footnote5"/>
    <w:lvl w:ilvl="0">
      <w:start w:val="1"/>
      <w:numFmt w:val="lowerLetter"/>
      <w:lvlRestart w:val="0"/>
      <w:lvlText w:val="%1"/>
      <w:lvlJc w:val="left"/>
      <w:pPr>
        <w:tabs>
          <w:tab w:val="num" w:pos="244"/>
        </w:tabs>
        <w:ind w:left="244" w:hanging="244"/>
      </w:pPr>
      <w:rPr>
        <w:rFonts w:ascii="Arial Narrow" w:hAnsi="Arial Narrow"/>
        <w:b w:val="0"/>
        <w:i/>
        <w:caps w:val="0"/>
        <w:strike w:val="0"/>
        <w:dstrike w:val="0"/>
        <w:vanish w:val="0"/>
        <w:color w:val="000000"/>
        <w:sz w:val="1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27830955"/>
    <w:multiLevelType w:val="multilevel"/>
    <w:tmpl w:val="37FAFA90"/>
    <w:name w:val="List_Bulleted_level_2"/>
    <w:lvl w:ilvl="0">
      <w:start w:val="1"/>
      <w:numFmt w:val="bullet"/>
      <w:lvlRestart w:val="0"/>
      <w:pStyle w:val="ListBulletLevel2"/>
      <w:lvlText w:val="-"/>
      <w:lvlJc w:val="left"/>
      <w:pPr>
        <w:tabs>
          <w:tab w:val="num" w:pos="1083"/>
        </w:tabs>
        <w:ind w:left="1083" w:hanging="363"/>
      </w:pPr>
      <w:rPr>
        <w:rFonts w:ascii="Times New Roman" w:hAnsi="Times New Roman" w:cs="Times New Roman" w:hint="default"/>
      </w:rPr>
    </w:lvl>
    <w:lvl w:ilvl="1">
      <w:start w:val="1"/>
      <w:numFmt w:val="bullet"/>
      <w:lvlText w:val="-"/>
      <w:lvlJc w:val="left"/>
      <w:pPr>
        <w:tabs>
          <w:tab w:val="num" w:pos="1440"/>
        </w:tabs>
        <w:ind w:left="1440" w:hanging="357"/>
      </w:pPr>
      <w:rPr>
        <w:rFonts w:ascii="Times New Roman" w:hAnsi="Times New Roman" w:cs="Times New Roman" w:hint="default"/>
      </w:rPr>
    </w:lvl>
    <w:lvl w:ilvl="2">
      <w:start w:val="1"/>
      <w:numFmt w:val="bullet"/>
      <w:lvlText w:val="-"/>
      <w:lvlJc w:val="left"/>
      <w:pPr>
        <w:tabs>
          <w:tab w:val="num" w:pos="1803"/>
        </w:tabs>
        <w:ind w:left="1803" w:hanging="363"/>
      </w:pPr>
      <w:rPr>
        <w:rFonts w:ascii="Times New Roman" w:hAnsi="Times New Roman" w:cs="Times New Roman" w:hint="default"/>
      </w:rPr>
    </w:lvl>
    <w:lvl w:ilvl="3">
      <w:start w:val="1"/>
      <w:numFmt w:val="bullet"/>
      <w:lvlText w:val="-"/>
      <w:lvlJc w:val="left"/>
      <w:pPr>
        <w:tabs>
          <w:tab w:val="num" w:pos="2160"/>
        </w:tabs>
        <w:ind w:left="2160" w:hanging="357"/>
      </w:pPr>
      <w:rPr>
        <w:rFonts w:ascii="Times New Roman" w:hAnsi="Times New Roman" w:cs="Times New Roman" w:hint="default"/>
      </w:rPr>
    </w:lvl>
    <w:lvl w:ilvl="4">
      <w:start w:val="1"/>
      <w:numFmt w:val="bullet"/>
      <w:lvlText w:val="-"/>
      <w:lvlJc w:val="left"/>
      <w:pPr>
        <w:tabs>
          <w:tab w:val="num" w:pos="2523"/>
        </w:tabs>
        <w:ind w:left="2523" w:hanging="363"/>
      </w:pPr>
      <w:rPr>
        <w:rFonts w:ascii="Times New Roman" w:hAnsi="Times New Roman" w:cs="Times New Roman" w:hint="default"/>
      </w:rPr>
    </w:lvl>
    <w:lvl w:ilvl="5">
      <w:start w:val="1"/>
      <w:numFmt w:val="bullet"/>
      <w:lvlText w:val="-"/>
      <w:lvlJc w:val="left"/>
      <w:pPr>
        <w:tabs>
          <w:tab w:val="num" w:pos="2880"/>
        </w:tabs>
        <w:ind w:left="2880" w:hanging="357"/>
      </w:pPr>
      <w:rPr>
        <w:rFonts w:ascii="Times New Roman" w:hAnsi="Times New Roman" w:cs="Times New Roman" w:hint="default"/>
      </w:rPr>
    </w:lvl>
    <w:lvl w:ilvl="6">
      <w:start w:val="1"/>
      <w:numFmt w:val="bullet"/>
      <w:lvlText w:val="-"/>
      <w:lvlJc w:val="left"/>
      <w:pPr>
        <w:tabs>
          <w:tab w:val="num" w:pos="3243"/>
        </w:tabs>
        <w:ind w:left="3243" w:hanging="363"/>
      </w:pPr>
      <w:rPr>
        <w:rFonts w:ascii="Times New Roman" w:hAnsi="Times New Roman" w:cs="Times New Roman" w:hint="default"/>
      </w:rPr>
    </w:lvl>
    <w:lvl w:ilvl="7">
      <w:start w:val="1"/>
      <w:numFmt w:val="bullet"/>
      <w:lvlText w:val="-"/>
      <w:lvlJc w:val="left"/>
      <w:pPr>
        <w:tabs>
          <w:tab w:val="num" w:pos="3600"/>
        </w:tabs>
        <w:ind w:left="3600" w:hanging="357"/>
      </w:pPr>
      <w:rPr>
        <w:rFonts w:ascii="Times New Roman" w:hAnsi="Times New Roman" w:cs="Times New Roman" w:hint="default"/>
      </w:rPr>
    </w:lvl>
    <w:lvl w:ilvl="8">
      <w:start w:val="1"/>
      <w:numFmt w:val="bullet"/>
      <w:lvlText w:val="-"/>
      <w:lvlJc w:val="left"/>
      <w:pPr>
        <w:tabs>
          <w:tab w:val="num" w:pos="3957"/>
        </w:tabs>
        <w:ind w:left="3957" w:hanging="357"/>
      </w:pPr>
      <w:rPr>
        <w:rFonts w:ascii="Times New Roman" w:hAnsi="Times New Roman" w:cs="Times New Roman" w:hint="default"/>
      </w:rPr>
    </w:lvl>
  </w:abstractNum>
  <w:abstractNum w:abstractNumId="8" w15:restartNumberingAfterBreak="0">
    <w:nsid w:val="28590581"/>
    <w:multiLevelType w:val="singleLevel"/>
    <w:tmpl w:val="C2EC6574"/>
    <w:name w:val="List_Table_Figure_Footnote3"/>
    <w:lvl w:ilvl="0">
      <w:start w:val="1"/>
      <w:numFmt w:val="lowerLetter"/>
      <w:lvlRestart w:val="0"/>
      <w:lvlText w:val="%1"/>
      <w:lvlJc w:val="left"/>
      <w:pPr>
        <w:tabs>
          <w:tab w:val="num" w:pos="244"/>
        </w:tabs>
        <w:ind w:left="244" w:hanging="244"/>
      </w:pPr>
      <w:rPr>
        <w:rFonts w:ascii="Arial Narrow" w:hAnsi="Arial Narrow"/>
        <w:b w:val="0"/>
        <w:i/>
        <w:caps w:val="0"/>
        <w:strike w:val="0"/>
        <w:dstrike w:val="0"/>
        <w:vanish w:val="0"/>
        <w:color w:val="000000"/>
        <w:sz w:val="1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37207957"/>
    <w:multiLevelType w:val="singleLevel"/>
    <w:tmpl w:val="F3B299B0"/>
    <w:name w:val="List_Table_Figure_Footnote8"/>
    <w:lvl w:ilvl="0">
      <w:start w:val="1"/>
      <w:numFmt w:val="lowerLetter"/>
      <w:lvlRestart w:val="0"/>
      <w:lvlText w:val="%1"/>
      <w:lvlJc w:val="left"/>
      <w:pPr>
        <w:tabs>
          <w:tab w:val="num" w:pos="244"/>
        </w:tabs>
        <w:ind w:left="244" w:hanging="244"/>
      </w:pPr>
      <w:rPr>
        <w:rFonts w:ascii="Arial Narrow" w:hAnsi="Arial Narrow"/>
        <w:b w:val="0"/>
        <w:i/>
        <w:caps w:val="0"/>
        <w:strike w:val="0"/>
        <w:dstrike w:val="0"/>
        <w:vanish w:val="0"/>
        <w:color w:val="000000"/>
        <w:sz w:val="1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3B416FB0"/>
    <w:multiLevelType w:val="multilevel"/>
    <w:tmpl w:val="D8AA89E4"/>
    <w:name w:val="List_numbered"/>
    <w:lvl w:ilvl="0">
      <w:start w:val="1"/>
      <w:numFmt w:val="decimal"/>
      <w:lvlRestart w:val="0"/>
      <w:lvlText w:val="%1"/>
      <w:lvlJc w:val="left"/>
      <w:pPr>
        <w:tabs>
          <w:tab w:val="num" w:pos="677"/>
        </w:tabs>
        <w:ind w:left="677" w:hanging="677"/>
      </w:pPr>
      <w:rPr>
        <w:rFonts w:hint="default"/>
      </w:rPr>
    </w:lvl>
    <w:lvl w:ilvl="1">
      <w:start w:val="1"/>
      <w:numFmt w:val="decimal"/>
      <w:lvlText w:val="%2."/>
      <w:lvlJc w:val="left"/>
      <w:pPr>
        <w:tabs>
          <w:tab w:val="num" w:pos="1083"/>
        </w:tabs>
        <w:ind w:left="1083" w:hanging="363"/>
      </w:pPr>
      <w:rPr>
        <w:rFonts w:hint="default"/>
      </w:rPr>
    </w:lvl>
    <w:lvl w:ilvl="2">
      <w:start w:val="1"/>
      <w:numFmt w:val="decimal"/>
      <w:lvlText w:val="%3."/>
      <w:lvlJc w:val="left"/>
      <w:pPr>
        <w:tabs>
          <w:tab w:val="num" w:pos="1440"/>
        </w:tabs>
        <w:ind w:left="1440" w:hanging="357"/>
      </w:pPr>
      <w:rPr>
        <w:rFonts w:hint="default"/>
      </w:rPr>
    </w:lvl>
    <w:lvl w:ilvl="3">
      <w:start w:val="1"/>
      <w:numFmt w:val="decimal"/>
      <w:lvlText w:val="%4."/>
      <w:lvlJc w:val="left"/>
      <w:pPr>
        <w:tabs>
          <w:tab w:val="num" w:pos="1803"/>
        </w:tabs>
        <w:ind w:left="1803" w:hanging="363"/>
      </w:pPr>
      <w:rPr>
        <w:rFonts w:hint="default"/>
      </w:rPr>
    </w:lvl>
    <w:lvl w:ilvl="4">
      <w:start w:val="1"/>
      <w:numFmt w:val="decimal"/>
      <w:lvlText w:val="%5."/>
      <w:lvlJc w:val="left"/>
      <w:pPr>
        <w:tabs>
          <w:tab w:val="num" w:pos="2160"/>
        </w:tabs>
        <w:ind w:left="2160" w:hanging="357"/>
      </w:pPr>
      <w:rPr>
        <w:rFonts w:hint="default"/>
      </w:rPr>
    </w:lvl>
    <w:lvl w:ilvl="5">
      <w:start w:val="1"/>
      <w:numFmt w:val="decimal"/>
      <w:lvlText w:val="%6."/>
      <w:lvlJc w:val="left"/>
      <w:pPr>
        <w:tabs>
          <w:tab w:val="num" w:pos="2523"/>
        </w:tabs>
        <w:ind w:left="2523" w:hanging="363"/>
      </w:pPr>
      <w:rPr>
        <w:rFonts w:hint="default"/>
      </w:rPr>
    </w:lvl>
    <w:lvl w:ilvl="6">
      <w:start w:val="1"/>
      <w:numFmt w:val="decimal"/>
      <w:lvlText w:val="%7."/>
      <w:lvlJc w:val="left"/>
      <w:pPr>
        <w:tabs>
          <w:tab w:val="num" w:pos="2880"/>
        </w:tabs>
        <w:ind w:left="2880" w:hanging="357"/>
      </w:pPr>
      <w:rPr>
        <w:rFonts w:hint="default"/>
      </w:rPr>
    </w:lvl>
    <w:lvl w:ilvl="7">
      <w:start w:val="1"/>
      <w:numFmt w:val="decimal"/>
      <w:lvlText w:val="%8."/>
      <w:lvlJc w:val="left"/>
      <w:pPr>
        <w:tabs>
          <w:tab w:val="num" w:pos="3243"/>
        </w:tabs>
        <w:ind w:left="3243" w:hanging="363"/>
      </w:pPr>
      <w:rPr>
        <w:rFonts w:hint="default"/>
      </w:rPr>
    </w:lvl>
    <w:lvl w:ilvl="8">
      <w:start w:val="1"/>
      <w:numFmt w:val="decimal"/>
      <w:lvlText w:val="%9."/>
      <w:lvlJc w:val="left"/>
      <w:pPr>
        <w:tabs>
          <w:tab w:val="num" w:pos="3600"/>
        </w:tabs>
        <w:ind w:left="3600" w:hanging="357"/>
      </w:pPr>
      <w:rPr>
        <w:rFonts w:hint="default"/>
      </w:rPr>
    </w:lvl>
  </w:abstractNum>
  <w:abstractNum w:abstractNumId="11" w15:restartNumberingAfterBreak="0">
    <w:nsid w:val="3F3648F9"/>
    <w:multiLevelType w:val="hybridMultilevel"/>
    <w:tmpl w:val="599E9B1C"/>
    <w:name w:val="List_Table_Figure_Footnote102"/>
    <w:lvl w:ilvl="0" w:tplc="AD505D80">
      <w:start w:val="1"/>
      <w:numFmt w:val="bullet"/>
      <w:pStyle w:val="TblTextbulletedlist"/>
      <w:lvlText w:val=""/>
      <w:lvlJc w:val="left"/>
      <w:pPr>
        <w:ind w:left="47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7D10EE"/>
    <w:multiLevelType w:val="singleLevel"/>
    <w:tmpl w:val="23ECA0BE"/>
    <w:name w:val="List_Table_Figure_Footnote"/>
    <w:lvl w:ilvl="0">
      <w:start w:val="1"/>
      <w:numFmt w:val="lowerLetter"/>
      <w:lvlRestart w:val="0"/>
      <w:lvlText w:val="%1"/>
      <w:lvlJc w:val="left"/>
      <w:pPr>
        <w:tabs>
          <w:tab w:val="num" w:pos="244"/>
        </w:tabs>
        <w:ind w:left="244" w:hanging="244"/>
      </w:pPr>
      <w:rPr>
        <w:rFonts w:ascii="Arial Narrow" w:hAnsi="Arial Narrow"/>
        <w:b w:val="0"/>
        <w:i/>
        <w:caps w:val="0"/>
        <w:strike w:val="0"/>
        <w:dstrike w:val="0"/>
        <w:vanish w:val="0"/>
        <w:color w:val="000000"/>
        <w:sz w:val="1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4B4C5D5C"/>
    <w:multiLevelType w:val="multilevel"/>
    <w:tmpl w:val="01E275BA"/>
    <w:name w:val="List_Bulleted_level_1"/>
    <w:lvl w:ilvl="0">
      <w:start w:val="1"/>
      <w:numFmt w:val="bullet"/>
      <w:lvlRestart w:val="0"/>
      <w:pStyle w:val="ListBulletLevel1"/>
      <w:lvlText w:val=""/>
      <w:lvlJc w:val="left"/>
      <w:pPr>
        <w:tabs>
          <w:tab w:val="num" w:pos="720"/>
        </w:tabs>
        <w:ind w:left="720" w:hanging="357"/>
      </w:pPr>
      <w:rPr>
        <w:rFonts w:ascii="Symbol" w:hAnsi="Symbol" w:hint="default"/>
      </w:rPr>
    </w:lvl>
    <w:lvl w:ilvl="1">
      <w:start w:val="1"/>
      <w:numFmt w:val="bullet"/>
      <w:lvlText w:val=""/>
      <w:lvlJc w:val="left"/>
      <w:pPr>
        <w:tabs>
          <w:tab w:val="num" w:pos="1083"/>
        </w:tabs>
        <w:ind w:left="1083" w:hanging="363"/>
      </w:pPr>
      <w:rPr>
        <w:rFonts w:ascii="Symbol" w:hAnsi="Symbol" w:hint="default"/>
      </w:rPr>
    </w:lvl>
    <w:lvl w:ilvl="2">
      <w:start w:val="1"/>
      <w:numFmt w:val="bullet"/>
      <w:lvlText w:val=""/>
      <w:lvlJc w:val="left"/>
      <w:pPr>
        <w:tabs>
          <w:tab w:val="num" w:pos="1440"/>
        </w:tabs>
        <w:ind w:left="1440" w:hanging="357"/>
      </w:pPr>
      <w:rPr>
        <w:rFonts w:ascii="Symbol" w:hAnsi="Symbol" w:hint="default"/>
      </w:rPr>
    </w:lvl>
    <w:lvl w:ilvl="3">
      <w:start w:val="1"/>
      <w:numFmt w:val="bullet"/>
      <w:lvlText w:val=""/>
      <w:lvlJc w:val="left"/>
      <w:pPr>
        <w:tabs>
          <w:tab w:val="num" w:pos="1803"/>
        </w:tabs>
        <w:ind w:left="1803" w:hanging="363"/>
      </w:pPr>
      <w:rPr>
        <w:rFonts w:ascii="Symbol" w:hAnsi="Symbol" w:hint="default"/>
      </w:rPr>
    </w:lvl>
    <w:lvl w:ilvl="4">
      <w:start w:val="1"/>
      <w:numFmt w:val="bullet"/>
      <w:lvlText w:val=""/>
      <w:lvlJc w:val="left"/>
      <w:pPr>
        <w:tabs>
          <w:tab w:val="num" w:pos="2160"/>
        </w:tabs>
        <w:ind w:left="2160" w:hanging="357"/>
      </w:pPr>
      <w:rPr>
        <w:rFonts w:ascii="Symbol" w:hAnsi="Symbol" w:hint="default"/>
      </w:rPr>
    </w:lvl>
    <w:lvl w:ilvl="5">
      <w:start w:val="1"/>
      <w:numFmt w:val="bullet"/>
      <w:lvlText w:val=""/>
      <w:lvlJc w:val="left"/>
      <w:pPr>
        <w:tabs>
          <w:tab w:val="num" w:pos="2523"/>
        </w:tabs>
        <w:ind w:left="2523" w:hanging="363"/>
      </w:pPr>
      <w:rPr>
        <w:rFonts w:ascii="Symbol" w:hAnsi="Symbol" w:hint="default"/>
      </w:rPr>
    </w:lvl>
    <w:lvl w:ilvl="6">
      <w:start w:val="1"/>
      <w:numFmt w:val="bullet"/>
      <w:lvlText w:val=""/>
      <w:lvlJc w:val="left"/>
      <w:pPr>
        <w:tabs>
          <w:tab w:val="num" w:pos="2880"/>
        </w:tabs>
        <w:ind w:left="2880" w:hanging="357"/>
      </w:pPr>
      <w:rPr>
        <w:rFonts w:ascii="Symbol" w:hAnsi="Symbol" w:hint="default"/>
      </w:rPr>
    </w:lvl>
    <w:lvl w:ilvl="7">
      <w:start w:val="1"/>
      <w:numFmt w:val="bullet"/>
      <w:lvlText w:val=""/>
      <w:lvlJc w:val="left"/>
      <w:pPr>
        <w:tabs>
          <w:tab w:val="num" w:pos="3243"/>
        </w:tabs>
        <w:ind w:left="3243" w:hanging="363"/>
      </w:pPr>
      <w:rPr>
        <w:rFonts w:ascii="Symbol" w:hAnsi="Symbol" w:hint="default"/>
      </w:rPr>
    </w:lvl>
    <w:lvl w:ilvl="8">
      <w:start w:val="1"/>
      <w:numFmt w:val="bullet"/>
      <w:lvlText w:val=""/>
      <w:lvlJc w:val="left"/>
      <w:pPr>
        <w:tabs>
          <w:tab w:val="num" w:pos="3600"/>
        </w:tabs>
        <w:ind w:left="3600" w:hanging="357"/>
      </w:pPr>
      <w:rPr>
        <w:rFonts w:ascii="Symbol" w:hAnsi="Symbol" w:hint="default"/>
      </w:rPr>
    </w:lvl>
  </w:abstractNum>
  <w:abstractNum w:abstractNumId="14" w15:restartNumberingAfterBreak="0">
    <w:nsid w:val="5C5E3FA8"/>
    <w:multiLevelType w:val="singleLevel"/>
    <w:tmpl w:val="880C995A"/>
    <w:name w:val="List_Table_Figure_Footnote9"/>
    <w:lvl w:ilvl="0">
      <w:start w:val="1"/>
      <w:numFmt w:val="lowerLetter"/>
      <w:lvlRestart w:val="0"/>
      <w:lvlText w:val="%1"/>
      <w:lvlJc w:val="left"/>
      <w:pPr>
        <w:tabs>
          <w:tab w:val="num" w:pos="244"/>
        </w:tabs>
        <w:ind w:left="244" w:hanging="244"/>
      </w:pPr>
      <w:rPr>
        <w:rFonts w:ascii="Arial Narrow" w:hAnsi="Arial Narrow"/>
        <w:b w:val="0"/>
        <w:i/>
        <w:caps w:val="0"/>
        <w:strike w:val="0"/>
        <w:dstrike w:val="0"/>
        <w:vanish w:val="0"/>
        <w:color w:val="000000"/>
        <w:sz w:val="1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5CA60B43"/>
    <w:multiLevelType w:val="multilevel"/>
    <w:tmpl w:val="7464B942"/>
    <w:name w:val="LT_Heading"/>
    <w:lvl w:ilvl="0">
      <w:start w:val="1"/>
      <w:numFmt w:val="decimal"/>
      <w:lvlRestart w:val="0"/>
      <w:pStyle w:val="Heading1"/>
      <w:lvlText w:val="%1"/>
      <w:lvlJc w:val="left"/>
      <w:pPr>
        <w:tabs>
          <w:tab w:val="num" w:pos="680"/>
        </w:tabs>
        <w:ind w:left="680" w:hanging="680"/>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680"/>
        </w:tabs>
        <w:ind w:left="680" w:hanging="680"/>
      </w:pPr>
    </w:lvl>
    <w:lvl w:ilvl="3">
      <w:start w:val="1"/>
      <w:numFmt w:val="decimal"/>
      <w:pStyle w:val="Heading4"/>
      <w:lvlText w:val="%1.%2.%3.%4"/>
      <w:lvlJc w:val="left"/>
      <w:pPr>
        <w:tabs>
          <w:tab w:val="num" w:pos="862"/>
        </w:tabs>
        <w:ind w:left="862" w:hanging="862"/>
      </w:pPr>
    </w:lvl>
    <w:lvl w:ilvl="4">
      <w:start w:val="1"/>
      <w:numFmt w:val="decimal"/>
      <w:pStyle w:val="Heading5"/>
      <w:lvlText w:val="%1.%2.%3.%4.%5"/>
      <w:lvlJc w:val="left"/>
      <w:pPr>
        <w:tabs>
          <w:tab w:val="num" w:pos="1009"/>
        </w:tabs>
        <w:ind w:left="1009" w:hanging="1009"/>
      </w:pPr>
    </w:lvl>
    <w:lvl w:ilvl="5">
      <w:start w:val="1"/>
      <w:numFmt w:val="decimal"/>
      <w:pStyle w:val="Heading6"/>
      <w:lvlText w:val="%1.%2.%3.%4.%5.%6"/>
      <w:lvlJc w:val="left"/>
      <w:pPr>
        <w:tabs>
          <w:tab w:val="num" w:pos="1151"/>
        </w:tabs>
        <w:ind w:left="1151" w:hanging="1151"/>
      </w:pPr>
    </w:lvl>
    <w:lvl w:ilvl="6">
      <w:start w:val="1"/>
      <w:numFmt w:val="decimal"/>
      <w:pStyle w:val="Heading7"/>
      <w:lvlText w:val="%1.%2.%3.%4.%5.%6.%7"/>
      <w:lvlJc w:val="left"/>
      <w:pPr>
        <w:tabs>
          <w:tab w:val="num" w:pos="1298"/>
        </w:tabs>
        <w:ind w:left="1298" w:hanging="1298"/>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2"/>
        </w:tabs>
        <w:ind w:left="1582" w:hanging="1582"/>
      </w:pPr>
    </w:lvl>
  </w:abstractNum>
  <w:abstractNum w:abstractNumId="16" w15:restartNumberingAfterBreak="0">
    <w:nsid w:val="71CE414F"/>
    <w:multiLevelType w:val="hybridMultilevel"/>
    <w:tmpl w:val="99F61858"/>
    <w:lvl w:ilvl="0" w:tplc="ED465E08">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746920BC"/>
    <w:multiLevelType w:val="singleLevel"/>
    <w:tmpl w:val="130040D8"/>
    <w:name w:val="List_Table_Figure_Footnote7"/>
    <w:lvl w:ilvl="0">
      <w:start w:val="1"/>
      <w:numFmt w:val="lowerLetter"/>
      <w:lvlRestart w:val="0"/>
      <w:lvlText w:val="%1"/>
      <w:lvlJc w:val="left"/>
      <w:pPr>
        <w:tabs>
          <w:tab w:val="num" w:pos="244"/>
        </w:tabs>
        <w:ind w:left="244" w:hanging="244"/>
      </w:pPr>
      <w:rPr>
        <w:rFonts w:ascii="Arial Narrow" w:hAnsi="Arial Narrow"/>
        <w:b w:val="0"/>
        <w:i/>
        <w:caps w:val="0"/>
        <w:strike w:val="0"/>
        <w:dstrike w:val="0"/>
        <w:vanish w:val="0"/>
        <w:color w:val="000000"/>
        <w:sz w:val="1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7C603162"/>
    <w:multiLevelType w:val="singleLevel"/>
    <w:tmpl w:val="BEEE686A"/>
    <w:name w:val="List_Table_Figure_Footnote2"/>
    <w:lvl w:ilvl="0">
      <w:start w:val="1"/>
      <w:numFmt w:val="lowerLetter"/>
      <w:lvlRestart w:val="0"/>
      <w:lvlText w:val="%1"/>
      <w:lvlJc w:val="left"/>
      <w:pPr>
        <w:tabs>
          <w:tab w:val="num" w:pos="244"/>
        </w:tabs>
        <w:ind w:left="244" w:hanging="244"/>
      </w:pPr>
      <w:rPr>
        <w:rFonts w:ascii="Arial Narrow" w:hAnsi="Arial Narrow"/>
        <w:b w:val="0"/>
        <w:i/>
        <w:caps w:val="0"/>
        <w:strike w:val="0"/>
        <w:dstrike w:val="0"/>
        <w:vanish w:val="0"/>
        <w:color w:val="000000"/>
        <w:sz w:val="1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7D6C59A9"/>
    <w:multiLevelType w:val="multilevel"/>
    <w:tmpl w:val="D382A4C0"/>
    <w:lvl w:ilvl="0">
      <w:start w:val="1"/>
      <w:numFmt w:val="bullet"/>
      <w:lvlRestart w:val="0"/>
      <w:lvlText w:val=""/>
      <w:lvlJc w:val="left"/>
      <w:pPr>
        <w:tabs>
          <w:tab w:val="num" w:pos="720"/>
        </w:tabs>
        <w:ind w:left="720" w:hanging="357"/>
      </w:pPr>
      <w:rPr>
        <w:rFonts w:ascii="Symbol" w:hAnsi="Symbol" w:hint="default"/>
        <w:sz w:val="18"/>
      </w:rPr>
    </w:lvl>
    <w:lvl w:ilvl="1">
      <w:start w:val="1"/>
      <w:numFmt w:val="bullet"/>
      <w:lvlText w:val=""/>
      <w:lvlJc w:val="left"/>
      <w:pPr>
        <w:tabs>
          <w:tab w:val="num" w:pos="1083"/>
        </w:tabs>
        <w:ind w:left="1083" w:hanging="363"/>
      </w:pPr>
      <w:rPr>
        <w:rFonts w:ascii="Symbol" w:hAnsi="Symbol" w:hint="default"/>
        <w:sz w:val="21"/>
      </w:rPr>
    </w:lvl>
    <w:lvl w:ilvl="2">
      <w:start w:val="1"/>
      <w:numFmt w:val="bullet"/>
      <w:lvlText w:val=""/>
      <w:lvlJc w:val="left"/>
      <w:pPr>
        <w:tabs>
          <w:tab w:val="num" w:pos="1440"/>
        </w:tabs>
        <w:ind w:left="1440" w:hanging="357"/>
      </w:pPr>
      <w:rPr>
        <w:rFonts w:ascii="Symbol" w:hAnsi="Symbol" w:hint="default"/>
        <w:sz w:val="21"/>
      </w:rPr>
    </w:lvl>
    <w:lvl w:ilvl="3">
      <w:start w:val="1"/>
      <w:numFmt w:val="bullet"/>
      <w:lvlText w:val=""/>
      <w:lvlJc w:val="left"/>
      <w:pPr>
        <w:tabs>
          <w:tab w:val="num" w:pos="1803"/>
        </w:tabs>
        <w:ind w:left="1803" w:hanging="363"/>
      </w:pPr>
      <w:rPr>
        <w:rFonts w:ascii="Symbol" w:hAnsi="Symbol" w:hint="default"/>
      </w:rPr>
    </w:lvl>
    <w:lvl w:ilvl="4">
      <w:start w:val="1"/>
      <w:numFmt w:val="bullet"/>
      <w:lvlText w:val=""/>
      <w:lvlJc w:val="left"/>
      <w:pPr>
        <w:tabs>
          <w:tab w:val="num" w:pos="2160"/>
        </w:tabs>
        <w:ind w:left="2160" w:hanging="357"/>
      </w:pPr>
      <w:rPr>
        <w:rFonts w:ascii="Symbol" w:hAnsi="Symbol" w:hint="default"/>
      </w:rPr>
    </w:lvl>
    <w:lvl w:ilvl="5">
      <w:start w:val="1"/>
      <w:numFmt w:val="bullet"/>
      <w:lvlText w:val=""/>
      <w:lvlJc w:val="left"/>
      <w:pPr>
        <w:tabs>
          <w:tab w:val="num" w:pos="2523"/>
        </w:tabs>
        <w:ind w:left="2523" w:hanging="363"/>
      </w:pPr>
      <w:rPr>
        <w:rFonts w:ascii="Symbol" w:hAnsi="Symbol" w:hint="default"/>
      </w:rPr>
    </w:lvl>
    <w:lvl w:ilvl="6">
      <w:start w:val="1"/>
      <w:numFmt w:val="bullet"/>
      <w:lvlText w:val=""/>
      <w:lvlJc w:val="left"/>
      <w:pPr>
        <w:tabs>
          <w:tab w:val="num" w:pos="2880"/>
        </w:tabs>
        <w:ind w:left="2880" w:hanging="357"/>
      </w:pPr>
      <w:rPr>
        <w:rFonts w:ascii="Symbol" w:hAnsi="Symbol" w:hint="default"/>
      </w:rPr>
    </w:lvl>
    <w:lvl w:ilvl="7">
      <w:start w:val="1"/>
      <w:numFmt w:val="bullet"/>
      <w:lvlText w:val=""/>
      <w:lvlJc w:val="left"/>
      <w:pPr>
        <w:tabs>
          <w:tab w:val="num" w:pos="3243"/>
        </w:tabs>
        <w:ind w:left="3243" w:hanging="363"/>
      </w:pPr>
      <w:rPr>
        <w:rFonts w:ascii="Symbol" w:hAnsi="Symbol" w:hint="default"/>
      </w:rPr>
    </w:lvl>
    <w:lvl w:ilvl="8">
      <w:start w:val="1"/>
      <w:numFmt w:val="bullet"/>
      <w:lvlText w:val=""/>
      <w:lvlJc w:val="left"/>
      <w:pPr>
        <w:tabs>
          <w:tab w:val="num" w:pos="3600"/>
        </w:tabs>
        <w:ind w:left="3600" w:hanging="357"/>
      </w:pPr>
      <w:rPr>
        <w:rFonts w:ascii="Symbol" w:hAnsi="Symbol" w:hint="default"/>
      </w:rPr>
    </w:lvl>
  </w:abstractNum>
  <w:num w:numId="1" w16cid:durableId="681246978">
    <w:abstractNumId w:val="15"/>
  </w:num>
  <w:num w:numId="2" w16cid:durableId="17805677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654587">
    <w:abstractNumId w:val="14"/>
  </w:num>
  <w:num w:numId="4" w16cid:durableId="1574512978">
    <w:abstractNumId w:val="4"/>
  </w:num>
  <w:num w:numId="5" w16cid:durableId="1221789748">
    <w:abstractNumId w:val="11"/>
  </w:num>
  <w:num w:numId="6" w16cid:durableId="2001149728">
    <w:abstractNumId w:val="13"/>
  </w:num>
  <w:num w:numId="7" w16cid:durableId="2523973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71633998">
    <w:abstractNumId w:val="7"/>
  </w:num>
  <w:num w:numId="9" w16cid:durableId="15087165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82181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46610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0712963">
    <w:abstractNumId w:val="2"/>
  </w:num>
  <w:num w:numId="13" w16cid:durableId="1814563922">
    <w:abstractNumId w:val="3"/>
  </w:num>
  <w:num w:numId="14" w16cid:durableId="645470354">
    <w:abstractNumId w:val="5"/>
  </w:num>
  <w:num w:numId="15" w16cid:durableId="733744053">
    <w:abstractNumId w:val="16"/>
  </w:num>
  <w:num w:numId="16" w16cid:durableId="9775357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042941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03571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3"/>
  <w:drawingGridHorizontalSpacing w:val="120"/>
  <w:drawingGridVerticalSpacing w:val="163"/>
  <w:displayHorizontalDrawingGridEvery w:val="2"/>
  <w:displayVerticalDrawingGridEvery w:val="2"/>
  <w:noPunctuationKerning/>
  <w:characterSpacingControl w:val="doNotCompress"/>
  <w:hdrShapeDefaults>
    <o:shapedefaults v:ext="edit" spidmax="23553"/>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ment_number" w:val="Doc Number"/>
    <w:docVar w:name="FlagShowHiddenText" w:val="1"/>
    <w:docVar w:name="r_version_label" w:val="Version"/>
    <w:docVar w:name="VAULT_ND_02d0d113-76df-40ba-8a86-40b0ea2ab81f" w:val=" "/>
    <w:docVar w:name="VAULT_ND_0311ca25-000f-430e-8119-abd261a7c418" w:val=" "/>
    <w:docVar w:name="VAULT_ND_03e3be4c-3d5c-478f-827d-805b6186e5d6" w:val=" "/>
    <w:docVar w:name="vault_nd_0784e773-38dc-4b63-a09b-e7e9b5faad29" w:val=" "/>
    <w:docVar w:name="VAULT_ND_090371af-1956-42a4-9c41-9b23a5f755ce" w:val=" "/>
    <w:docVar w:name="VAULT_ND_1bec9adc-efd4-4f75-bc7e-681803fe2c62" w:val=" "/>
    <w:docVar w:name="VAULT_ND_36774933-1149-44e0-8daa-6c7a5d7a0b40" w:val=" "/>
    <w:docVar w:name="VAULT_ND_36c88ec0-1dce-48b9-b0d8-852cba241cba" w:val=" "/>
    <w:docVar w:name="VAULT_ND_37700306-33c5-4c0a-b086-36bf46630527" w:val=" "/>
    <w:docVar w:name="VAULT_ND_3b392bdd-5231-4752-8e9e-de7bb6813391" w:val=" "/>
    <w:docVar w:name="VAULT_ND_458829b0-80b3-49e3-9403-50a0ac30ec1b" w:val=" "/>
    <w:docVar w:name="vault_nd_518bdad6-cc6d-4b15-bf8b-4c06d5e8f519" w:val=" "/>
    <w:docVar w:name="VAULT_ND_5a95946c-9bea-4198-b4dc-fc4af16f74d6" w:val=" "/>
    <w:docVar w:name="VAULT_ND_60592b85-cbb9-48d2-bc45-5595b5ad8ec8" w:val=" "/>
    <w:docVar w:name="VAULT_ND_79ca83b8-43c2-4e56-9ae4-212502a3edf6" w:val=" "/>
    <w:docVar w:name="VAULT_ND_7cece625-3f7e-4f29-ab3a-eddbca88e3ba" w:val=" "/>
    <w:docVar w:name="VAULT_ND_98e483ab-4e05-41fc-99c3-eddd77b48507" w:val=" "/>
    <w:docVar w:name="VAULT_ND_99976689-6721-4282-8c90-dc7945f68501" w:val=" "/>
    <w:docVar w:name="VAULT_ND_9b05dc4b-6e76-44f5-a965-4b8246426738" w:val=" "/>
    <w:docVar w:name="vault_nd_b290051d-67c5-49e5-b023-33353dbe9993" w:val=" "/>
    <w:docVar w:name="VAULT_ND_ba4ece3d-ebee-46e3-9ff8-4ab4c6303145" w:val=" "/>
    <w:docVar w:name="VAULT_ND_c3726383-93a5-45cf-9146-d11d3662f697" w:val=" "/>
    <w:docVar w:name="vault_nd_ce5c9a1e-2496-4bb5-ab1d-e75eb03ea0f2" w:val=" "/>
    <w:docVar w:name="VAULT_ND_d0430d7e-0702-4095-89b7-a1c85f7c16cf" w:val=" "/>
    <w:docVar w:name="vault_nd_d8abdc6b-bdd5-405e-9afd-4bb31eb86985" w:val=" "/>
    <w:docVar w:name="VAULT_ND_dfad22b6-2a83-492e-93f3-2aa01bc221a3" w:val=" "/>
    <w:docVar w:name="VAULT_ND_ea8ffdb4-5921-43f0-89aa-9502d242cdb7" w:val=" "/>
    <w:docVar w:name="VAULT_ND_f0150280-bb81-404b-b62f-4a8b6003e2dd" w:val=" "/>
    <w:docVar w:name="VAULT_ND_f0b60b8a-14e3-47da-b69d-b522acf82333" w:val=" "/>
    <w:docVar w:name="VAULT_ND_f33e4739-a2fd-42ae-9f87-1b0d9ae12d94" w:val=" "/>
    <w:docVar w:name="VAULT_ND_fce4fa5b-1d54-44e5-8a69-08e19801bcce" w:val=" "/>
  </w:docVars>
  <w:rsids>
    <w:rsidRoot w:val="00756632"/>
    <w:rsid w:val="00010346"/>
    <w:rsid w:val="00011D37"/>
    <w:rsid w:val="00014F03"/>
    <w:rsid w:val="00020340"/>
    <w:rsid w:val="000221D4"/>
    <w:rsid w:val="000238BB"/>
    <w:rsid w:val="00024A2E"/>
    <w:rsid w:val="000416C5"/>
    <w:rsid w:val="00055312"/>
    <w:rsid w:val="000576BF"/>
    <w:rsid w:val="0007141D"/>
    <w:rsid w:val="00080AA4"/>
    <w:rsid w:val="000840B3"/>
    <w:rsid w:val="000A3CB3"/>
    <w:rsid w:val="000B1A3E"/>
    <w:rsid w:val="000D2BE0"/>
    <w:rsid w:val="000E1FF4"/>
    <w:rsid w:val="000E4248"/>
    <w:rsid w:val="000E45B1"/>
    <w:rsid w:val="000E5DF3"/>
    <w:rsid w:val="000E61BF"/>
    <w:rsid w:val="001161CE"/>
    <w:rsid w:val="00147322"/>
    <w:rsid w:val="001517DE"/>
    <w:rsid w:val="00154FDD"/>
    <w:rsid w:val="00165DF1"/>
    <w:rsid w:val="00177D29"/>
    <w:rsid w:val="00184ED0"/>
    <w:rsid w:val="00192D7C"/>
    <w:rsid w:val="00195DE8"/>
    <w:rsid w:val="001B09EA"/>
    <w:rsid w:val="001F2A77"/>
    <w:rsid w:val="00200405"/>
    <w:rsid w:val="00222255"/>
    <w:rsid w:val="00231307"/>
    <w:rsid w:val="00270162"/>
    <w:rsid w:val="00273A38"/>
    <w:rsid w:val="00292A64"/>
    <w:rsid w:val="0029679F"/>
    <w:rsid w:val="002C45F7"/>
    <w:rsid w:val="002D3018"/>
    <w:rsid w:val="002D7FA7"/>
    <w:rsid w:val="003153C9"/>
    <w:rsid w:val="003243A1"/>
    <w:rsid w:val="00344996"/>
    <w:rsid w:val="00356E57"/>
    <w:rsid w:val="00372696"/>
    <w:rsid w:val="003740D6"/>
    <w:rsid w:val="003916F8"/>
    <w:rsid w:val="00393C32"/>
    <w:rsid w:val="003A6AEB"/>
    <w:rsid w:val="003A7C88"/>
    <w:rsid w:val="003A7F39"/>
    <w:rsid w:val="003B16A7"/>
    <w:rsid w:val="003F10D8"/>
    <w:rsid w:val="003F2EC9"/>
    <w:rsid w:val="00405E07"/>
    <w:rsid w:val="00415484"/>
    <w:rsid w:val="00450172"/>
    <w:rsid w:val="00454518"/>
    <w:rsid w:val="004607AD"/>
    <w:rsid w:val="004848E6"/>
    <w:rsid w:val="004A72CD"/>
    <w:rsid w:val="004B361E"/>
    <w:rsid w:val="004C4118"/>
    <w:rsid w:val="004E2811"/>
    <w:rsid w:val="004F4B7B"/>
    <w:rsid w:val="005036CF"/>
    <w:rsid w:val="00520288"/>
    <w:rsid w:val="0052418A"/>
    <w:rsid w:val="00546235"/>
    <w:rsid w:val="00554A20"/>
    <w:rsid w:val="005D46CC"/>
    <w:rsid w:val="005E6AD6"/>
    <w:rsid w:val="005F1867"/>
    <w:rsid w:val="00601752"/>
    <w:rsid w:val="00607E5A"/>
    <w:rsid w:val="006357AB"/>
    <w:rsid w:val="00640E0F"/>
    <w:rsid w:val="00646A48"/>
    <w:rsid w:val="00655728"/>
    <w:rsid w:val="00673AD1"/>
    <w:rsid w:val="006743E3"/>
    <w:rsid w:val="00690C5D"/>
    <w:rsid w:val="006979D8"/>
    <w:rsid w:val="006A0FEA"/>
    <w:rsid w:val="006C2709"/>
    <w:rsid w:val="006E338F"/>
    <w:rsid w:val="006E7B2A"/>
    <w:rsid w:val="006F1917"/>
    <w:rsid w:val="006F5AEF"/>
    <w:rsid w:val="0070176D"/>
    <w:rsid w:val="007147BF"/>
    <w:rsid w:val="00716245"/>
    <w:rsid w:val="00716BA7"/>
    <w:rsid w:val="0075224E"/>
    <w:rsid w:val="00756632"/>
    <w:rsid w:val="00767048"/>
    <w:rsid w:val="00775DFA"/>
    <w:rsid w:val="00776B76"/>
    <w:rsid w:val="00782300"/>
    <w:rsid w:val="007A0088"/>
    <w:rsid w:val="007A10C9"/>
    <w:rsid w:val="007B7B35"/>
    <w:rsid w:val="007C005C"/>
    <w:rsid w:val="007D52A7"/>
    <w:rsid w:val="007D60EB"/>
    <w:rsid w:val="007E3AE3"/>
    <w:rsid w:val="007F2CF4"/>
    <w:rsid w:val="00805A32"/>
    <w:rsid w:val="0085225F"/>
    <w:rsid w:val="00880051"/>
    <w:rsid w:val="00886808"/>
    <w:rsid w:val="008A3C6F"/>
    <w:rsid w:val="008C22B6"/>
    <w:rsid w:val="008D5A46"/>
    <w:rsid w:val="008F353B"/>
    <w:rsid w:val="00905240"/>
    <w:rsid w:val="00905C61"/>
    <w:rsid w:val="00906259"/>
    <w:rsid w:val="00926DC7"/>
    <w:rsid w:val="00940DD3"/>
    <w:rsid w:val="009536AD"/>
    <w:rsid w:val="00956CCA"/>
    <w:rsid w:val="009875A8"/>
    <w:rsid w:val="0099028B"/>
    <w:rsid w:val="009B3B79"/>
    <w:rsid w:val="009B4651"/>
    <w:rsid w:val="009C1C3E"/>
    <w:rsid w:val="009D69B1"/>
    <w:rsid w:val="00A02982"/>
    <w:rsid w:val="00A26EDF"/>
    <w:rsid w:val="00A3149E"/>
    <w:rsid w:val="00A34CD4"/>
    <w:rsid w:val="00A36BBD"/>
    <w:rsid w:val="00A47CC3"/>
    <w:rsid w:val="00A53C7D"/>
    <w:rsid w:val="00A648B1"/>
    <w:rsid w:val="00A702FC"/>
    <w:rsid w:val="00A80A17"/>
    <w:rsid w:val="00A9414B"/>
    <w:rsid w:val="00AD1EC2"/>
    <w:rsid w:val="00AD6EE4"/>
    <w:rsid w:val="00AE40B0"/>
    <w:rsid w:val="00B15A52"/>
    <w:rsid w:val="00B46671"/>
    <w:rsid w:val="00B54545"/>
    <w:rsid w:val="00B55A2B"/>
    <w:rsid w:val="00B64E01"/>
    <w:rsid w:val="00B91E74"/>
    <w:rsid w:val="00BD7900"/>
    <w:rsid w:val="00C157A2"/>
    <w:rsid w:val="00C23D5D"/>
    <w:rsid w:val="00C2402F"/>
    <w:rsid w:val="00C378D8"/>
    <w:rsid w:val="00C440CC"/>
    <w:rsid w:val="00C57668"/>
    <w:rsid w:val="00C664B8"/>
    <w:rsid w:val="00C726EC"/>
    <w:rsid w:val="00C731FE"/>
    <w:rsid w:val="00C85D75"/>
    <w:rsid w:val="00C87112"/>
    <w:rsid w:val="00CC3B31"/>
    <w:rsid w:val="00CD3BC0"/>
    <w:rsid w:val="00CD4508"/>
    <w:rsid w:val="00CD58A0"/>
    <w:rsid w:val="00CF1964"/>
    <w:rsid w:val="00CF3765"/>
    <w:rsid w:val="00D111E4"/>
    <w:rsid w:val="00D12B36"/>
    <w:rsid w:val="00D17350"/>
    <w:rsid w:val="00D4349D"/>
    <w:rsid w:val="00D52BDC"/>
    <w:rsid w:val="00D76631"/>
    <w:rsid w:val="00DC62A8"/>
    <w:rsid w:val="00DF3BB9"/>
    <w:rsid w:val="00DF4719"/>
    <w:rsid w:val="00DF5E0B"/>
    <w:rsid w:val="00E2077B"/>
    <w:rsid w:val="00E45669"/>
    <w:rsid w:val="00E560DC"/>
    <w:rsid w:val="00E57734"/>
    <w:rsid w:val="00E604DA"/>
    <w:rsid w:val="00E6130B"/>
    <w:rsid w:val="00E62918"/>
    <w:rsid w:val="00E65400"/>
    <w:rsid w:val="00E7273D"/>
    <w:rsid w:val="00E74CE5"/>
    <w:rsid w:val="00E85852"/>
    <w:rsid w:val="00E87F9D"/>
    <w:rsid w:val="00E91290"/>
    <w:rsid w:val="00E9343A"/>
    <w:rsid w:val="00EA6F8C"/>
    <w:rsid w:val="00EB162B"/>
    <w:rsid w:val="00EB254C"/>
    <w:rsid w:val="00EB668A"/>
    <w:rsid w:val="00EC3718"/>
    <w:rsid w:val="00ED6944"/>
    <w:rsid w:val="00EF1562"/>
    <w:rsid w:val="00F147B6"/>
    <w:rsid w:val="00F251F9"/>
    <w:rsid w:val="00F417DD"/>
    <w:rsid w:val="00F7484F"/>
    <w:rsid w:val="00FC6EBF"/>
    <w:rsid w:val="00FF73D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14:docId w14:val="4287969B"/>
  <w15:chartTrackingRefBased/>
  <w15:docId w15:val="{CA505520-8380-4A70-A725-DF864E106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lsdException w:name="toc 2" w:uiPriority="39"/>
    <w:lsdException w:name="toc 3" w:uiPriority="39"/>
    <w:lsdException w:name="caption" w:qFormat="1"/>
    <w:lsdException w:name="table of figures" w:uiPriority="99"/>
    <w:lsdException w:name="Title" w:uiPriority="1"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3718"/>
    <w:pPr>
      <w:spacing w:before="240"/>
    </w:pPr>
    <w:rPr>
      <w:rFonts w:eastAsia="MS Mincho"/>
      <w:color w:val="000000"/>
      <w:sz w:val="24"/>
      <w:szCs w:val="24"/>
    </w:rPr>
  </w:style>
  <w:style w:type="paragraph" w:styleId="Heading1">
    <w:name w:val="heading 1"/>
    <w:next w:val="Normal"/>
    <w:link w:val="Heading1Char"/>
    <w:qFormat/>
    <w:rsid w:val="005E6AD6"/>
    <w:pPr>
      <w:keepNext/>
      <w:pageBreakBefore/>
      <w:numPr>
        <w:numId w:val="1"/>
      </w:numPr>
      <w:spacing w:before="480"/>
      <w:outlineLvl w:val="0"/>
    </w:pPr>
    <w:rPr>
      <w:rFonts w:ascii="Arial" w:eastAsia="MS Gothic" w:hAnsi="Arial" w:cs="Arial"/>
      <w:b/>
      <w:bCs/>
      <w:caps/>
      <w:kern w:val="32"/>
      <w:sz w:val="28"/>
      <w:szCs w:val="32"/>
    </w:rPr>
  </w:style>
  <w:style w:type="paragraph" w:styleId="Heading2">
    <w:name w:val="heading 2"/>
    <w:basedOn w:val="Heading1"/>
    <w:next w:val="Normal"/>
    <w:link w:val="Heading2Char"/>
    <w:qFormat/>
    <w:rsid w:val="000E5DF3"/>
    <w:pPr>
      <w:pageBreakBefore w:val="0"/>
      <w:numPr>
        <w:ilvl w:val="1"/>
      </w:numPr>
      <w:outlineLvl w:val="1"/>
    </w:pPr>
    <w:rPr>
      <w:bCs w:val="0"/>
      <w:iCs/>
      <w:sz w:val="22"/>
      <w:szCs w:val="28"/>
    </w:rPr>
  </w:style>
  <w:style w:type="paragraph" w:styleId="Heading3">
    <w:name w:val="heading 3"/>
    <w:basedOn w:val="Heading1"/>
    <w:next w:val="Normal"/>
    <w:qFormat/>
    <w:rsid w:val="000E5DF3"/>
    <w:pPr>
      <w:pageBreakBefore w:val="0"/>
      <w:numPr>
        <w:ilvl w:val="2"/>
      </w:numPr>
      <w:spacing w:before="360"/>
      <w:outlineLvl w:val="2"/>
    </w:pPr>
    <w:rPr>
      <w:bCs w:val="0"/>
      <w:caps w:val="0"/>
      <w:sz w:val="22"/>
      <w:szCs w:val="26"/>
    </w:rPr>
  </w:style>
  <w:style w:type="paragraph" w:styleId="Heading4">
    <w:name w:val="heading 4"/>
    <w:basedOn w:val="Heading1"/>
    <w:next w:val="Normal"/>
    <w:qFormat/>
    <w:rsid w:val="000E5DF3"/>
    <w:pPr>
      <w:pageBreakBefore w:val="0"/>
      <w:numPr>
        <w:ilvl w:val="3"/>
      </w:numPr>
      <w:spacing w:before="360"/>
      <w:outlineLvl w:val="3"/>
    </w:pPr>
    <w:rPr>
      <w:bCs w:val="0"/>
      <w:i/>
      <w:caps w:val="0"/>
      <w:sz w:val="22"/>
      <w:szCs w:val="28"/>
    </w:rPr>
  </w:style>
  <w:style w:type="paragraph" w:styleId="Heading5">
    <w:name w:val="heading 5"/>
    <w:basedOn w:val="Heading1"/>
    <w:next w:val="Normal"/>
    <w:qFormat/>
    <w:rsid w:val="000E5DF3"/>
    <w:pPr>
      <w:pageBreakBefore w:val="0"/>
      <w:numPr>
        <w:ilvl w:val="4"/>
      </w:numPr>
      <w:spacing w:before="360"/>
      <w:outlineLvl w:val="4"/>
    </w:pPr>
    <w:rPr>
      <w:b w:val="0"/>
      <w:bCs w:val="0"/>
      <w:i/>
      <w:iCs/>
      <w:caps w:val="0"/>
      <w:sz w:val="22"/>
      <w:szCs w:val="26"/>
    </w:rPr>
  </w:style>
  <w:style w:type="paragraph" w:styleId="Heading6">
    <w:name w:val="heading 6"/>
    <w:basedOn w:val="Heading1"/>
    <w:next w:val="Normal"/>
    <w:qFormat/>
    <w:rsid w:val="000E5DF3"/>
    <w:pPr>
      <w:pageBreakBefore w:val="0"/>
      <w:numPr>
        <w:ilvl w:val="5"/>
      </w:numPr>
      <w:spacing w:before="360"/>
      <w:outlineLvl w:val="5"/>
    </w:pPr>
    <w:rPr>
      <w:b w:val="0"/>
      <w:bCs w:val="0"/>
      <w:caps w:val="0"/>
      <w:sz w:val="22"/>
      <w:szCs w:val="22"/>
    </w:rPr>
  </w:style>
  <w:style w:type="paragraph" w:styleId="Heading7">
    <w:name w:val="heading 7"/>
    <w:basedOn w:val="Heading6"/>
    <w:next w:val="Normal"/>
    <w:qFormat/>
    <w:rsid w:val="000E5DF3"/>
    <w:pPr>
      <w:numPr>
        <w:ilvl w:val="6"/>
      </w:numPr>
      <w:outlineLvl w:val="6"/>
    </w:pPr>
  </w:style>
  <w:style w:type="paragraph" w:styleId="Heading8">
    <w:name w:val="heading 8"/>
    <w:basedOn w:val="Heading6"/>
    <w:next w:val="Normal"/>
    <w:qFormat/>
    <w:rsid w:val="000E5DF3"/>
    <w:pPr>
      <w:numPr>
        <w:ilvl w:val="7"/>
      </w:numPr>
      <w:outlineLvl w:val="7"/>
    </w:pPr>
    <w:rPr>
      <w:iCs/>
    </w:rPr>
  </w:style>
  <w:style w:type="paragraph" w:styleId="Heading9">
    <w:name w:val="heading 9"/>
    <w:basedOn w:val="Heading6"/>
    <w:next w:val="Normal"/>
    <w:qFormat/>
    <w:rsid w:val="000E5DF3"/>
    <w:pPr>
      <w:numPr>
        <w:ilvl w:val="8"/>
      </w:numPr>
      <w:tabs>
        <w:tab w:val="left" w:pos="1797"/>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rsid w:val="00EC3718"/>
    <w:pPr>
      <w:tabs>
        <w:tab w:val="left" w:pos="4536"/>
        <w:tab w:val="right" w:pos="9480"/>
      </w:tabs>
    </w:pPr>
    <w:rPr>
      <w:rFonts w:ascii="Arial" w:eastAsia="MS Gothic" w:hAnsi="Arial"/>
      <w:sz w:val="18"/>
    </w:rPr>
  </w:style>
  <w:style w:type="paragraph" w:styleId="Footer">
    <w:name w:val="footer"/>
    <w:rsid w:val="00EC3718"/>
    <w:pPr>
      <w:tabs>
        <w:tab w:val="right" w:pos="9469"/>
      </w:tabs>
    </w:pPr>
    <w:rPr>
      <w:rFonts w:ascii="Arial" w:eastAsia="MS Gothic" w:hAnsi="Arial"/>
      <w:sz w:val="18"/>
    </w:rPr>
  </w:style>
  <w:style w:type="paragraph" w:customStyle="1" w:styleId="Heading1NoTOC">
    <w:name w:val="Heading 1 NoTOC"/>
    <w:basedOn w:val="Heading1"/>
    <w:rsid w:val="00EC3718"/>
    <w:pPr>
      <w:numPr>
        <w:numId w:val="0"/>
      </w:numPr>
      <w:outlineLvl w:val="9"/>
    </w:pPr>
  </w:style>
  <w:style w:type="paragraph" w:styleId="Title">
    <w:name w:val="Title"/>
    <w:next w:val="Normal"/>
    <w:link w:val="TitleChar"/>
    <w:uiPriority w:val="1"/>
    <w:qFormat/>
    <w:rsid w:val="00EC3718"/>
    <w:pPr>
      <w:keepNext/>
      <w:spacing w:before="600" w:after="480"/>
      <w:ind w:left="1"/>
      <w:jc w:val="center"/>
      <w:outlineLvl w:val="0"/>
    </w:pPr>
    <w:rPr>
      <w:rFonts w:ascii="Arial" w:eastAsia="MS Gothic" w:hAnsi="Arial" w:cs="Arial"/>
      <w:b/>
      <w:bCs/>
      <w:caps/>
      <w:sz w:val="22"/>
      <w:szCs w:val="32"/>
    </w:rPr>
  </w:style>
  <w:style w:type="paragraph" w:customStyle="1" w:styleId="TitleNoToc">
    <w:name w:val="Title NoToc"/>
    <w:basedOn w:val="Title"/>
    <w:next w:val="Normal"/>
    <w:rsid w:val="00EC3718"/>
    <w:pPr>
      <w:ind w:left="0"/>
      <w:outlineLvl w:val="9"/>
    </w:pPr>
  </w:style>
  <w:style w:type="paragraph" w:customStyle="1" w:styleId="TitleApp">
    <w:name w:val="Title App"/>
    <w:next w:val="Normal"/>
    <w:pPr>
      <w:spacing w:before="240"/>
      <w:jc w:val="center"/>
    </w:pPr>
    <w:rPr>
      <w:rFonts w:ascii="Arial" w:hAnsi="Arial"/>
      <w:b/>
      <w:caps/>
    </w:rPr>
  </w:style>
  <w:style w:type="paragraph" w:styleId="TOC1">
    <w:name w:val="toc 1"/>
    <w:next w:val="Normal"/>
    <w:uiPriority w:val="39"/>
    <w:rsid w:val="00EC3718"/>
    <w:pPr>
      <w:tabs>
        <w:tab w:val="right" w:leader="dot" w:pos="9468"/>
      </w:tabs>
      <w:spacing w:before="240"/>
      <w:ind w:left="851" w:right="567" w:hanging="851"/>
    </w:pPr>
    <w:rPr>
      <w:rFonts w:ascii="Arial" w:hAnsi="Arial"/>
      <w:b/>
      <w:caps/>
    </w:rPr>
  </w:style>
  <w:style w:type="paragraph" w:styleId="TOC2">
    <w:name w:val="toc 2"/>
    <w:basedOn w:val="TOC1"/>
    <w:next w:val="Normal"/>
    <w:uiPriority w:val="39"/>
    <w:rsid w:val="00EC3718"/>
    <w:rPr>
      <w:b w:val="0"/>
    </w:rPr>
  </w:style>
  <w:style w:type="paragraph" w:styleId="TOC3">
    <w:name w:val="toc 3"/>
    <w:basedOn w:val="TOC1"/>
    <w:next w:val="Normal"/>
    <w:uiPriority w:val="39"/>
    <w:rsid w:val="00EC3718"/>
    <w:pPr>
      <w:spacing w:before="120"/>
    </w:pPr>
    <w:rPr>
      <w:b w:val="0"/>
      <w:caps w:val="0"/>
    </w:rPr>
  </w:style>
  <w:style w:type="paragraph" w:styleId="TOC4">
    <w:name w:val="toc 4"/>
    <w:basedOn w:val="TOC1"/>
    <w:next w:val="Normal"/>
    <w:semiHidden/>
    <w:rsid w:val="00EC3718"/>
    <w:pPr>
      <w:spacing w:before="40"/>
    </w:pPr>
    <w:rPr>
      <w:b w:val="0"/>
      <w:caps w:val="0"/>
      <w:szCs w:val="22"/>
    </w:rPr>
  </w:style>
  <w:style w:type="paragraph" w:styleId="TOC5">
    <w:name w:val="toc 5"/>
    <w:basedOn w:val="TOC1"/>
    <w:next w:val="Normal"/>
    <w:semiHidden/>
    <w:rsid w:val="00EC3718"/>
    <w:pPr>
      <w:spacing w:before="0"/>
    </w:pPr>
    <w:rPr>
      <w:b w:val="0"/>
      <w:caps w:val="0"/>
    </w:rPr>
  </w:style>
  <w:style w:type="paragraph" w:styleId="TOC6">
    <w:name w:val="toc 6"/>
    <w:basedOn w:val="TOC1"/>
    <w:next w:val="Normal"/>
    <w:semiHidden/>
    <w:rsid w:val="00EC3718"/>
    <w:pPr>
      <w:spacing w:before="0"/>
    </w:pPr>
    <w:rPr>
      <w:b w:val="0"/>
      <w:caps w:val="0"/>
    </w:rPr>
  </w:style>
  <w:style w:type="paragraph" w:styleId="Caption">
    <w:name w:val="caption"/>
    <w:next w:val="Normal"/>
    <w:qFormat/>
    <w:rsid w:val="00EC3718"/>
    <w:pPr>
      <w:keepNext/>
      <w:spacing w:before="360" w:after="120"/>
      <w:jc w:val="center"/>
    </w:pPr>
    <w:rPr>
      <w:rFonts w:ascii="Arial" w:eastAsia="MS Gothic" w:hAnsi="Arial" w:cs="Arial"/>
      <w:b/>
      <w:bCs/>
    </w:rPr>
  </w:style>
  <w:style w:type="character" w:customStyle="1" w:styleId="BoldCharacter">
    <w:name w:val="Bold Character"/>
    <w:rPr>
      <w:b/>
    </w:rPr>
  </w:style>
  <w:style w:type="character" w:styleId="FootnoteReference">
    <w:name w:val="footnote reference"/>
    <w:rsid w:val="00EC3718"/>
    <w:rPr>
      <w:rFonts w:ascii="Times New Roman" w:eastAsia="MS Mincho" w:hAnsi="Times New Roman"/>
      <w:color w:val="0000FF"/>
      <w:sz w:val="18"/>
      <w:vertAlign w:val="superscript"/>
    </w:rPr>
  </w:style>
  <w:style w:type="paragraph" w:styleId="FootnoteText">
    <w:name w:val="footnote text"/>
    <w:basedOn w:val="Normal"/>
    <w:rsid w:val="00EC3718"/>
    <w:pPr>
      <w:spacing w:before="20"/>
      <w:ind w:left="113" w:hanging="113"/>
    </w:pPr>
    <w:rPr>
      <w:sz w:val="22"/>
      <w:szCs w:val="20"/>
    </w:rPr>
  </w:style>
  <w:style w:type="paragraph" w:customStyle="1" w:styleId="TblTextCenter">
    <w:name w:val="Tbl Text Center"/>
    <w:basedOn w:val="TblTextLeft"/>
    <w:link w:val="TblTextCenterChar"/>
    <w:rsid w:val="00EC3718"/>
    <w:pPr>
      <w:jc w:val="center"/>
    </w:pPr>
  </w:style>
  <w:style w:type="paragraph" w:customStyle="1" w:styleId="TblTextLeft">
    <w:name w:val="Tbl Text Left"/>
    <w:link w:val="TblTextLeftZchn"/>
    <w:rsid w:val="00EC3718"/>
    <w:pPr>
      <w:spacing w:before="60" w:after="60"/>
    </w:pPr>
    <w:rPr>
      <w:rFonts w:ascii="Arial Narrow" w:eastAsia="MS Gothic" w:hAnsi="Arial Narrow"/>
    </w:rPr>
  </w:style>
  <w:style w:type="paragraph" w:customStyle="1" w:styleId="TblHeadingLeft">
    <w:name w:val="Tbl Heading Left"/>
    <w:rsid w:val="00EC3718"/>
    <w:pPr>
      <w:spacing w:before="60" w:after="60"/>
    </w:pPr>
    <w:rPr>
      <w:rFonts w:ascii="Arial" w:eastAsia="MS Gothic" w:hAnsi="Arial" w:cs="Arial"/>
      <w:b/>
      <w:noProof/>
      <w:lang w:val="de-DE"/>
    </w:rPr>
  </w:style>
  <w:style w:type="paragraph" w:customStyle="1" w:styleId="TblFigFootnote">
    <w:name w:val="Tbl Fig Footnote"/>
    <w:link w:val="TblFigFootnoteCar"/>
    <w:rsid w:val="00EC3718"/>
    <w:pPr>
      <w:keepLines/>
      <w:adjustRightInd w:val="0"/>
      <w:snapToGrid w:val="0"/>
      <w:spacing w:before="20" w:after="20"/>
    </w:pPr>
    <w:rPr>
      <w:rFonts w:ascii="Arial Narrow" w:eastAsia="MS Gothic" w:hAnsi="Arial Narrow"/>
      <w:sz w:val="18"/>
    </w:rPr>
  </w:style>
  <w:style w:type="paragraph" w:customStyle="1" w:styleId="TblHeadingCenter">
    <w:name w:val="Tbl Heading Center"/>
    <w:basedOn w:val="TblHeadingLeft"/>
    <w:link w:val="TblHeadingCenterChar"/>
    <w:rsid w:val="00EC3718"/>
    <w:pPr>
      <w:jc w:val="center"/>
    </w:pPr>
  </w:style>
  <w:style w:type="paragraph" w:customStyle="1" w:styleId="HeaderLandscape">
    <w:name w:val="Header Landscape"/>
    <w:basedOn w:val="Header"/>
    <w:rsid w:val="00EC3718"/>
    <w:pPr>
      <w:tabs>
        <w:tab w:val="clear" w:pos="4536"/>
        <w:tab w:val="clear" w:pos="9480"/>
        <w:tab w:val="left" w:pos="6804"/>
        <w:tab w:val="right" w:pos="14118"/>
      </w:tabs>
    </w:pPr>
  </w:style>
  <w:style w:type="paragraph" w:customStyle="1" w:styleId="FooterLandscape">
    <w:name w:val="Footer Landscape"/>
    <w:basedOn w:val="Footer"/>
    <w:rsid w:val="00EC3718"/>
    <w:pPr>
      <w:tabs>
        <w:tab w:val="clear" w:pos="9469"/>
        <w:tab w:val="right" w:pos="14118"/>
      </w:tabs>
    </w:pPr>
  </w:style>
  <w:style w:type="character" w:customStyle="1" w:styleId="TblFigFootnoteReference">
    <w:name w:val="Tbl Fig Footnote Reference"/>
    <w:rsid w:val="00EC3718"/>
    <w:rPr>
      <w:rFonts w:ascii="Arial Narrow" w:eastAsia="MS Gothic" w:hAnsi="Arial Narrow"/>
      <w:i/>
      <w:dstrike w:val="0"/>
      <w:noProof w:val="0"/>
      <w:position w:val="6"/>
      <w:sz w:val="18"/>
      <w:vertAlign w:val="baseline"/>
      <w:lang w:val="en-US"/>
    </w:rPr>
  </w:style>
  <w:style w:type="paragraph" w:customStyle="1" w:styleId="xCover">
    <w:name w:val="xCover"/>
    <w:link w:val="xCoverChar"/>
    <w:rsid w:val="00EC3718"/>
    <w:pPr>
      <w:spacing w:before="120"/>
    </w:pPr>
    <w:rPr>
      <w:rFonts w:ascii="Arial" w:eastAsia="MS Gothic" w:hAnsi="Arial"/>
    </w:rPr>
  </w:style>
  <w:style w:type="paragraph" w:customStyle="1" w:styleId="xCoverAddress">
    <w:name w:val="xCoverAddress"/>
    <w:basedOn w:val="xCover"/>
    <w:rsid w:val="00EC3718"/>
    <w:pPr>
      <w:spacing w:before="0"/>
    </w:pPr>
  </w:style>
  <w:style w:type="paragraph" w:customStyle="1" w:styleId="xCoverDocType">
    <w:name w:val="xCoverDocType"/>
    <w:basedOn w:val="xCover"/>
    <w:rsid w:val="00EC3718"/>
    <w:pPr>
      <w:spacing w:before="360"/>
      <w:jc w:val="center"/>
      <w:outlineLvl w:val="0"/>
    </w:pPr>
    <w:rPr>
      <w:b/>
      <w:caps/>
      <w:sz w:val="28"/>
    </w:rPr>
  </w:style>
  <w:style w:type="paragraph" w:customStyle="1" w:styleId="xCoverDocTitle">
    <w:name w:val="xCoverDocTitle"/>
    <w:basedOn w:val="xCover"/>
    <w:link w:val="xCoverDocTitleChar"/>
    <w:rsid w:val="00EC3718"/>
    <w:pPr>
      <w:spacing w:before="240"/>
      <w:jc w:val="center"/>
    </w:pPr>
    <w:rPr>
      <w:b/>
      <w:sz w:val="24"/>
    </w:rPr>
  </w:style>
  <w:style w:type="character" w:customStyle="1" w:styleId="Heading1Char">
    <w:name w:val="Heading 1 Char"/>
    <w:link w:val="Heading1"/>
    <w:rsid w:val="00EC3718"/>
    <w:rPr>
      <w:rFonts w:ascii="Arial" w:eastAsia="MS Gothic" w:hAnsi="Arial" w:cs="Arial"/>
      <w:b/>
      <w:bCs/>
      <w:caps/>
      <w:kern w:val="32"/>
      <w:sz w:val="28"/>
      <w:szCs w:val="32"/>
    </w:rPr>
  </w:style>
  <w:style w:type="character" w:styleId="PageNumber">
    <w:name w:val="page number"/>
    <w:basedOn w:val="DefaultParagraphFont"/>
    <w:rsid w:val="00EC3718"/>
  </w:style>
  <w:style w:type="paragraph" w:styleId="EndnoteText">
    <w:name w:val="endnote text"/>
    <w:basedOn w:val="Normal"/>
    <w:semiHidden/>
    <w:rsid w:val="00EC3718"/>
    <w:rPr>
      <w:sz w:val="22"/>
      <w:szCs w:val="20"/>
    </w:rPr>
  </w:style>
  <w:style w:type="character" w:styleId="EndnoteReference">
    <w:name w:val="endnote reference"/>
    <w:semiHidden/>
    <w:rsid w:val="00EC3718"/>
    <w:rPr>
      <w:vertAlign w:val="superscript"/>
    </w:rPr>
  </w:style>
  <w:style w:type="paragraph" w:styleId="MacroText">
    <w:name w:val="macro"/>
    <w:semiHidden/>
    <w:rsid w:val="00EC3718"/>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TOC7">
    <w:name w:val="toc 7"/>
    <w:basedOn w:val="TOC6"/>
    <w:next w:val="Normal"/>
    <w:semiHidden/>
    <w:rsid w:val="00EC3718"/>
  </w:style>
  <w:style w:type="paragraph" w:styleId="TOC8">
    <w:name w:val="toc 8"/>
    <w:basedOn w:val="TOC6"/>
    <w:next w:val="Normal"/>
    <w:semiHidden/>
    <w:rsid w:val="00EC3718"/>
  </w:style>
  <w:style w:type="paragraph" w:styleId="TOC9">
    <w:name w:val="toc 9"/>
    <w:basedOn w:val="TOC6"/>
    <w:next w:val="Normal"/>
    <w:semiHidden/>
    <w:rsid w:val="00EC3718"/>
  </w:style>
  <w:style w:type="paragraph" w:styleId="TableofFigures">
    <w:name w:val="table of figures"/>
    <w:next w:val="Normal"/>
    <w:uiPriority w:val="99"/>
    <w:rsid w:val="00EC3718"/>
    <w:pPr>
      <w:tabs>
        <w:tab w:val="right" w:leader="dot" w:pos="9468"/>
      </w:tabs>
      <w:spacing w:before="120"/>
    </w:pPr>
    <w:rPr>
      <w:rFonts w:ascii="Arial" w:hAnsi="Arial"/>
    </w:rPr>
  </w:style>
  <w:style w:type="character" w:styleId="Hyperlink">
    <w:name w:val="Hyperlink"/>
    <w:uiPriority w:val="99"/>
    <w:rsid w:val="00EC3718"/>
    <w:rPr>
      <w:color w:val="0000FF"/>
      <w:u w:val="single"/>
    </w:rPr>
  </w:style>
  <w:style w:type="paragraph" w:customStyle="1" w:styleId="ListNumbered">
    <w:name w:val="List Numbered"/>
    <w:basedOn w:val="Normal"/>
    <w:rsid w:val="00EC3718"/>
    <w:pPr>
      <w:spacing w:before="120"/>
    </w:pPr>
  </w:style>
  <w:style w:type="paragraph" w:customStyle="1" w:styleId="ListBulletLevel1">
    <w:name w:val="List Bullet Level 1"/>
    <w:basedOn w:val="Normal"/>
    <w:rsid w:val="00EC3718"/>
    <w:pPr>
      <w:numPr>
        <w:numId w:val="6"/>
      </w:numPr>
      <w:spacing w:before="120"/>
    </w:pPr>
  </w:style>
  <w:style w:type="paragraph" w:customStyle="1" w:styleId="ListAlphabeticalLevel1">
    <w:name w:val="List Alphabetical Level 1"/>
    <w:basedOn w:val="Normal"/>
    <w:rsid w:val="00EC3718"/>
    <w:pPr>
      <w:spacing w:before="120"/>
    </w:pPr>
  </w:style>
  <w:style w:type="paragraph" w:customStyle="1" w:styleId="ListBulletLevel2">
    <w:name w:val="List Bullet Level 2"/>
    <w:basedOn w:val="Normal"/>
    <w:rsid w:val="00EC3718"/>
    <w:pPr>
      <w:numPr>
        <w:numId w:val="8"/>
      </w:numPr>
      <w:spacing w:before="120"/>
    </w:pPr>
    <w:rPr>
      <w:szCs w:val="20"/>
    </w:rPr>
  </w:style>
  <w:style w:type="paragraph" w:customStyle="1" w:styleId="InstructionsText">
    <w:name w:val="Instructions Text"/>
    <w:basedOn w:val="Normal"/>
    <w:next w:val="Normal"/>
    <w:link w:val="InstructionsTextChar"/>
    <w:rsid w:val="00EC3718"/>
    <w:pPr>
      <w:shd w:val="clear" w:color="auto" w:fill="FFCC66"/>
      <w:spacing w:before="40" w:after="40"/>
    </w:pPr>
    <w:rPr>
      <w:rFonts w:ascii="Arial" w:hAnsi="Arial"/>
      <w:vanish/>
      <w:sz w:val="20"/>
      <w:shd w:val="clear" w:color="auto" w:fill="FFCC66"/>
    </w:rPr>
  </w:style>
  <w:style w:type="character" w:customStyle="1" w:styleId="InstructionsTextChar">
    <w:name w:val="Instructions Text Char"/>
    <w:link w:val="InstructionsText"/>
    <w:rsid w:val="00EC3718"/>
    <w:rPr>
      <w:rFonts w:ascii="Arial" w:eastAsia="MS Mincho" w:hAnsi="Arial"/>
      <w:vanish/>
      <w:color w:val="000000"/>
      <w:szCs w:val="24"/>
      <w:shd w:val="clear" w:color="auto" w:fill="FFCC66"/>
    </w:rPr>
  </w:style>
  <w:style w:type="character" w:customStyle="1" w:styleId="ReplaceText">
    <w:name w:val="Replace Text"/>
    <w:rsid w:val="00EC3718"/>
    <w:rPr>
      <w:color w:val="FF00FF"/>
    </w:rPr>
  </w:style>
  <w:style w:type="paragraph" w:customStyle="1" w:styleId="Heading1NoNumbering">
    <w:name w:val="Heading 1 NoNumbering"/>
    <w:basedOn w:val="Heading1"/>
    <w:rsid w:val="00EC3718"/>
    <w:pPr>
      <w:numPr>
        <w:numId w:val="0"/>
      </w:numPr>
      <w:tabs>
        <w:tab w:val="left" w:pos="1077"/>
      </w:tabs>
      <w:ind w:left="1077" w:hanging="1077"/>
    </w:pPr>
  </w:style>
  <w:style w:type="paragraph" w:styleId="TableofAuthorities">
    <w:name w:val="table of authorities"/>
    <w:basedOn w:val="Normal"/>
    <w:next w:val="Normal"/>
    <w:semiHidden/>
    <w:rsid w:val="00EC3718"/>
    <w:pPr>
      <w:ind w:left="240" w:hanging="240"/>
    </w:pPr>
  </w:style>
  <w:style w:type="paragraph" w:customStyle="1" w:styleId="Bibliography1">
    <w:name w:val="Bibliography1"/>
    <w:basedOn w:val="Normal"/>
    <w:next w:val="Normal"/>
    <w:pPr>
      <w:ind w:left="357" w:hanging="357"/>
    </w:pPr>
  </w:style>
  <w:style w:type="paragraph" w:customStyle="1" w:styleId="ListAlphabeticalLevel2">
    <w:name w:val="List Alphabetical Level 2"/>
    <w:basedOn w:val="ListNumbered"/>
    <w:rsid w:val="00EC3718"/>
  </w:style>
  <w:style w:type="paragraph" w:styleId="Index1">
    <w:name w:val="index 1"/>
    <w:basedOn w:val="Normal"/>
    <w:next w:val="Normal"/>
    <w:uiPriority w:val="99"/>
    <w:semiHidden/>
    <w:rsid w:val="00EC3718"/>
    <w:pPr>
      <w:tabs>
        <w:tab w:val="left" w:pos="1701"/>
        <w:tab w:val="left" w:pos="3402"/>
        <w:tab w:val="left" w:pos="5103"/>
      </w:tabs>
      <w:spacing w:before="0"/>
      <w:ind w:left="1701" w:hanging="1701"/>
    </w:pPr>
  </w:style>
  <w:style w:type="paragraph" w:styleId="TOAHeading">
    <w:name w:val="toa heading"/>
    <w:basedOn w:val="Normal"/>
    <w:next w:val="Normal"/>
    <w:semiHidden/>
    <w:rsid w:val="00EC3718"/>
    <w:pPr>
      <w:spacing w:before="120"/>
    </w:pPr>
    <w:rPr>
      <w:rFonts w:ascii="Arial" w:hAnsi="Arial" w:cs="Arial"/>
      <w:b/>
      <w:bCs/>
    </w:rPr>
  </w:style>
  <w:style w:type="character" w:customStyle="1" w:styleId="Reference">
    <w:name w:val="Reference"/>
    <w:rsid w:val="00EC3718"/>
    <w:rPr>
      <w:color w:val="0000FF"/>
    </w:rPr>
  </w:style>
  <w:style w:type="paragraph" w:customStyle="1" w:styleId="TblTextbulletedlist">
    <w:name w:val="Tbl Text bulleted list"/>
    <w:basedOn w:val="TblTextLeft"/>
    <w:link w:val="TblTextbulletedlistZchn"/>
    <w:rsid w:val="00655728"/>
    <w:pPr>
      <w:numPr>
        <w:numId w:val="5"/>
      </w:numPr>
      <w:tabs>
        <w:tab w:val="left" w:pos="113"/>
      </w:tabs>
      <w:ind w:left="226" w:hanging="113"/>
    </w:pPr>
  </w:style>
  <w:style w:type="paragraph" w:styleId="ListBullet">
    <w:name w:val="List Bullet"/>
    <w:basedOn w:val="Normal"/>
    <w:rsid w:val="00EC3718"/>
  </w:style>
  <w:style w:type="character" w:customStyle="1" w:styleId="TblFigFootnoteChar">
    <w:name w:val="Tbl Fig Footnote Char"/>
    <w:rsid w:val="00EC3718"/>
    <w:rPr>
      <w:rFonts w:ascii="Arial Narrow" w:eastAsia="MS Gothic" w:hAnsi="Arial Narrow"/>
      <w:sz w:val="18"/>
      <w:lang w:val="en-US" w:eastAsia="en-US" w:bidi="ar-SA"/>
    </w:rPr>
  </w:style>
  <w:style w:type="character" w:styleId="FollowedHyperlink">
    <w:name w:val="FollowedHyperlink"/>
    <w:rsid w:val="00EC3718"/>
    <w:rPr>
      <w:color w:val="800080"/>
      <w:u w:val="single"/>
    </w:rPr>
  </w:style>
  <w:style w:type="paragraph" w:customStyle="1" w:styleId="Heading2NoNumbering">
    <w:name w:val="Heading 2 NoNumbering"/>
    <w:basedOn w:val="Heading2"/>
    <w:next w:val="Normal"/>
    <w:link w:val="Heading2NoNumberingChar"/>
    <w:rsid w:val="00EC3718"/>
    <w:pPr>
      <w:numPr>
        <w:ilvl w:val="0"/>
        <w:numId w:val="0"/>
      </w:numPr>
      <w:tabs>
        <w:tab w:val="left" w:pos="1077"/>
      </w:tabs>
      <w:ind w:left="1077" w:hanging="1077"/>
    </w:pPr>
  </w:style>
  <w:style w:type="paragraph" w:customStyle="1" w:styleId="Heading3NoNumbering">
    <w:name w:val="Heading 3 NoNumbering"/>
    <w:basedOn w:val="Heading3"/>
    <w:next w:val="Normal"/>
    <w:rsid w:val="00EC3718"/>
    <w:pPr>
      <w:numPr>
        <w:ilvl w:val="0"/>
        <w:numId w:val="0"/>
      </w:numPr>
      <w:tabs>
        <w:tab w:val="left" w:pos="1077"/>
      </w:tabs>
      <w:ind w:left="1077" w:hanging="1077"/>
    </w:pPr>
  </w:style>
  <w:style w:type="paragraph" w:customStyle="1" w:styleId="Heading4NoNumbering">
    <w:name w:val="Heading 4 NoNumbering"/>
    <w:basedOn w:val="Heading4"/>
    <w:next w:val="Normal"/>
    <w:rsid w:val="00EC3718"/>
    <w:pPr>
      <w:numPr>
        <w:ilvl w:val="0"/>
        <w:numId w:val="0"/>
      </w:numPr>
      <w:tabs>
        <w:tab w:val="left" w:pos="1418"/>
      </w:tabs>
      <w:ind w:left="1418" w:hanging="1418"/>
    </w:pPr>
  </w:style>
  <w:style w:type="paragraph" w:customStyle="1" w:styleId="Heading5NoNumbering">
    <w:name w:val="Heading 5 NoNumbering"/>
    <w:basedOn w:val="Heading5"/>
    <w:next w:val="Normal"/>
    <w:rsid w:val="00EC3718"/>
    <w:pPr>
      <w:numPr>
        <w:ilvl w:val="0"/>
        <w:numId w:val="0"/>
      </w:numPr>
      <w:tabs>
        <w:tab w:val="left" w:pos="1418"/>
      </w:tabs>
      <w:ind w:left="1418" w:hanging="1418"/>
    </w:pPr>
  </w:style>
  <w:style w:type="character" w:customStyle="1" w:styleId="Heading2Char">
    <w:name w:val="Heading 2 Char"/>
    <w:link w:val="Heading2"/>
    <w:rsid w:val="00655728"/>
    <w:rPr>
      <w:rFonts w:ascii="Arial" w:eastAsia="MS Gothic" w:hAnsi="Arial" w:cs="Arial"/>
      <w:b/>
      <w:iCs/>
      <w:caps/>
      <w:kern w:val="32"/>
      <w:sz w:val="22"/>
      <w:szCs w:val="28"/>
    </w:rPr>
  </w:style>
  <w:style w:type="character" w:customStyle="1" w:styleId="Heading2NoNumberingChar">
    <w:name w:val="Heading 2 NoNumbering Char"/>
    <w:basedOn w:val="Heading2Char"/>
    <w:link w:val="Heading2NoNumbering"/>
    <w:rPr>
      <w:rFonts w:ascii="Arial" w:eastAsia="MS Gothic" w:hAnsi="Arial" w:cs="Arial"/>
      <w:b/>
      <w:iCs/>
      <w:caps/>
      <w:kern w:val="32"/>
      <w:sz w:val="22"/>
      <w:szCs w:val="28"/>
    </w:rPr>
  </w:style>
  <w:style w:type="paragraph" w:customStyle="1" w:styleId="Default">
    <w:name w:val="Default"/>
    <w:rsid w:val="00C57668"/>
    <w:pPr>
      <w:autoSpaceDE w:val="0"/>
      <w:autoSpaceDN w:val="0"/>
      <w:adjustRightInd w:val="0"/>
    </w:pPr>
    <w:rPr>
      <w:rFonts w:eastAsia="Calibri"/>
      <w:color w:val="000000"/>
      <w:sz w:val="24"/>
      <w:szCs w:val="24"/>
      <w:lang w:val="fr-FR"/>
    </w:rPr>
  </w:style>
  <w:style w:type="table" w:styleId="TableGrid">
    <w:name w:val="Table Grid"/>
    <w:basedOn w:val="TableNormal"/>
    <w:uiPriority w:val="59"/>
    <w:rsid w:val="00EC3718"/>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TblTextCenterChar">
    <w:name w:val="Tbl Text Center Char"/>
    <w:link w:val="TblTextCenter"/>
    <w:rsid w:val="00C57668"/>
    <w:rPr>
      <w:rFonts w:ascii="Arial Narrow" w:eastAsia="MS Gothic" w:hAnsi="Arial Narrow"/>
    </w:rPr>
  </w:style>
  <w:style w:type="paragraph" w:styleId="ListParagraph">
    <w:name w:val="List Paragraph"/>
    <w:basedOn w:val="Normal"/>
    <w:uiPriority w:val="34"/>
    <w:qFormat/>
    <w:rsid w:val="00B55A2B"/>
    <w:pPr>
      <w:spacing w:before="0" w:after="200" w:line="276" w:lineRule="auto"/>
      <w:ind w:left="720"/>
      <w:contextualSpacing/>
    </w:pPr>
    <w:rPr>
      <w:rFonts w:ascii="Calibri" w:eastAsia="Calibri" w:hAnsi="Calibri"/>
      <w:color w:val="auto"/>
      <w:sz w:val="22"/>
      <w:szCs w:val="22"/>
      <w:lang w:val="fr-FR"/>
    </w:rPr>
  </w:style>
  <w:style w:type="paragraph" w:styleId="Subtitle">
    <w:name w:val="Subtitle"/>
    <w:basedOn w:val="Normal"/>
    <w:next w:val="Normal"/>
    <w:link w:val="SubtitleChar"/>
    <w:qFormat/>
    <w:rsid w:val="00344996"/>
    <w:pPr>
      <w:spacing w:after="60"/>
      <w:jc w:val="center"/>
      <w:outlineLvl w:val="1"/>
    </w:pPr>
    <w:rPr>
      <w:rFonts w:ascii="Cambria" w:eastAsia="Times New Roman" w:hAnsi="Cambria"/>
    </w:rPr>
  </w:style>
  <w:style w:type="character" w:customStyle="1" w:styleId="SubtitleChar">
    <w:name w:val="Subtitle Char"/>
    <w:link w:val="Subtitle"/>
    <w:rsid w:val="00344996"/>
    <w:rPr>
      <w:rFonts w:ascii="Cambria" w:eastAsia="Times New Roman" w:hAnsi="Cambria" w:cs="Times New Roman"/>
      <w:color w:val="000000"/>
      <w:sz w:val="24"/>
      <w:szCs w:val="24"/>
      <w:lang w:val="en-US" w:eastAsia="en-US"/>
    </w:rPr>
  </w:style>
  <w:style w:type="table" w:customStyle="1" w:styleId="Grilledutableau1">
    <w:name w:val="Grille du tableau1"/>
    <w:basedOn w:val="TableNormal"/>
    <w:next w:val="TableGrid"/>
    <w:uiPriority w:val="59"/>
    <w:rsid w:val="00B64E0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BalloonText">
    <w:name w:val="Balloon Text"/>
    <w:basedOn w:val="Normal"/>
    <w:link w:val="BalloonTextChar"/>
    <w:rsid w:val="00B64E01"/>
    <w:pPr>
      <w:spacing w:before="0"/>
    </w:pPr>
    <w:rPr>
      <w:rFonts w:ascii="Tahoma" w:hAnsi="Tahoma" w:cs="Tahoma"/>
      <w:sz w:val="16"/>
      <w:szCs w:val="16"/>
    </w:rPr>
  </w:style>
  <w:style w:type="character" w:customStyle="1" w:styleId="BalloonTextChar">
    <w:name w:val="Balloon Text Char"/>
    <w:link w:val="BalloonText"/>
    <w:rsid w:val="00B64E01"/>
    <w:rPr>
      <w:rFonts w:ascii="Tahoma" w:eastAsia="MS Mincho" w:hAnsi="Tahoma" w:cs="Tahoma"/>
      <w:color w:val="000000"/>
      <w:sz w:val="16"/>
      <w:szCs w:val="16"/>
      <w:lang w:val="en-US" w:eastAsia="en-US"/>
    </w:rPr>
  </w:style>
  <w:style w:type="character" w:styleId="CommentReference">
    <w:name w:val="annotation reference"/>
    <w:rsid w:val="00CC3B31"/>
    <w:rPr>
      <w:sz w:val="16"/>
      <w:szCs w:val="16"/>
    </w:rPr>
  </w:style>
  <w:style w:type="paragraph" w:styleId="CommentText">
    <w:name w:val="annotation text"/>
    <w:basedOn w:val="Normal"/>
    <w:link w:val="CommentTextChar"/>
    <w:rsid w:val="00CC3B31"/>
    <w:rPr>
      <w:sz w:val="20"/>
      <w:szCs w:val="20"/>
    </w:rPr>
  </w:style>
  <w:style w:type="character" w:customStyle="1" w:styleId="CommentTextChar">
    <w:name w:val="Comment Text Char"/>
    <w:link w:val="CommentText"/>
    <w:rsid w:val="00CC3B31"/>
    <w:rPr>
      <w:rFonts w:eastAsia="MS Mincho"/>
      <w:color w:val="000000"/>
      <w:lang w:val="en-US" w:eastAsia="en-US"/>
    </w:rPr>
  </w:style>
  <w:style w:type="paragraph" w:styleId="CommentSubject">
    <w:name w:val="annotation subject"/>
    <w:basedOn w:val="CommentText"/>
    <w:next w:val="CommentText"/>
    <w:link w:val="CommentSubjectChar"/>
    <w:rsid w:val="00CC3B31"/>
    <w:rPr>
      <w:b/>
      <w:bCs/>
    </w:rPr>
  </w:style>
  <w:style w:type="character" w:customStyle="1" w:styleId="CommentSubjectChar">
    <w:name w:val="Comment Subject Char"/>
    <w:link w:val="CommentSubject"/>
    <w:rsid w:val="00CC3B31"/>
    <w:rPr>
      <w:rFonts w:eastAsia="MS Mincho"/>
      <w:b/>
      <w:bCs/>
      <w:color w:val="000000"/>
      <w:lang w:val="en-US" w:eastAsia="en-US"/>
    </w:rPr>
  </w:style>
  <w:style w:type="paragraph" w:styleId="Bibliography">
    <w:name w:val="Bibliography"/>
    <w:basedOn w:val="Normal"/>
    <w:next w:val="Normal"/>
    <w:rsid w:val="00EC3718"/>
    <w:pPr>
      <w:ind w:left="357" w:hanging="357"/>
    </w:pPr>
  </w:style>
  <w:style w:type="character" w:customStyle="1" w:styleId="BlueReplace">
    <w:name w:val="Blue Replace"/>
    <w:rsid w:val="00EC3718"/>
    <w:rPr>
      <w:color w:val="0000FF"/>
    </w:rPr>
  </w:style>
  <w:style w:type="paragraph" w:customStyle="1" w:styleId="GEL">
    <w:name w:val="GEL"/>
    <w:basedOn w:val="Normal"/>
    <w:rsid w:val="00EC3718"/>
    <w:rPr>
      <w:rFonts w:eastAsia="Times New Roman"/>
      <w:noProof/>
      <w:color w:val="800000"/>
    </w:rPr>
  </w:style>
  <w:style w:type="paragraph" w:customStyle="1" w:styleId="KQCL">
    <w:name w:val="KQCL"/>
    <w:basedOn w:val="Normal"/>
    <w:rsid w:val="00EC3718"/>
    <w:rPr>
      <w:rFonts w:eastAsia="Times New Roman"/>
      <w:noProof/>
      <w:color w:val="008000"/>
    </w:rPr>
  </w:style>
  <w:style w:type="paragraph" w:customStyle="1" w:styleId="TURBI">
    <w:name w:val="TURBI"/>
    <w:basedOn w:val="Normal"/>
    <w:rsid w:val="00EC3718"/>
    <w:rPr>
      <w:rFonts w:eastAsia="Times New Roman"/>
      <w:noProof/>
      <w:color w:val="999999"/>
    </w:rPr>
  </w:style>
  <w:style w:type="character" w:customStyle="1" w:styleId="xCoverChar">
    <w:name w:val="xCover Char"/>
    <w:link w:val="xCover"/>
    <w:rsid w:val="00EC3718"/>
    <w:rPr>
      <w:rFonts w:ascii="Arial" w:eastAsia="MS Gothic" w:hAnsi="Arial"/>
    </w:rPr>
  </w:style>
  <w:style w:type="paragraph" w:customStyle="1" w:styleId="XCOVERDOCTYPENOTOC">
    <w:name w:val="XCOVERDOCTYPE_NOTOC"/>
    <w:basedOn w:val="xCoverDocType"/>
    <w:link w:val="XCOVERDOCTYPENOTOCChar"/>
    <w:rsid w:val="00EC3718"/>
  </w:style>
  <w:style w:type="character" w:customStyle="1" w:styleId="XCOVERDOCTYPENOTOCChar">
    <w:name w:val="XCOVERDOCTYPE_NOTOC Char"/>
    <w:link w:val="XCOVERDOCTYPENOTOC"/>
    <w:rsid w:val="00EC3718"/>
    <w:rPr>
      <w:rFonts w:ascii="Arial" w:eastAsia="MS Gothic" w:hAnsi="Arial"/>
      <w:b/>
      <w:caps/>
      <w:sz w:val="28"/>
    </w:rPr>
  </w:style>
  <w:style w:type="character" w:customStyle="1" w:styleId="xCoverDocTitleChar">
    <w:name w:val="xCoverDocTitle Char"/>
    <w:link w:val="xCoverDocTitle"/>
    <w:rsid w:val="00EC3718"/>
    <w:rPr>
      <w:rFonts w:ascii="Arial" w:eastAsia="MS Gothic" w:hAnsi="Arial"/>
      <w:b/>
      <w:sz w:val="24"/>
    </w:rPr>
  </w:style>
  <w:style w:type="character" w:customStyle="1" w:styleId="TblTextLeftZchn">
    <w:name w:val="Tbl Text Left Zchn"/>
    <w:link w:val="TblTextLeft"/>
    <w:locked/>
    <w:rsid w:val="00D76631"/>
    <w:rPr>
      <w:rFonts w:ascii="Arial Narrow" w:eastAsia="MS Gothic" w:hAnsi="Arial Narrow"/>
    </w:rPr>
  </w:style>
  <w:style w:type="character" w:customStyle="1" w:styleId="TblHeadingCenterChar">
    <w:name w:val="Tbl Heading Center Char"/>
    <w:link w:val="TblHeadingCenter"/>
    <w:locked/>
    <w:rsid w:val="00D76631"/>
    <w:rPr>
      <w:rFonts w:ascii="Arial" w:eastAsia="MS Gothic" w:hAnsi="Arial" w:cs="Arial"/>
      <w:b/>
      <w:noProof/>
      <w:lang w:val="de-DE"/>
    </w:rPr>
  </w:style>
  <w:style w:type="character" w:customStyle="1" w:styleId="TblTextbulletedlistZchn">
    <w:name w:val="Tbl Text bulleted list Zchn"/>
    <w:link w:val="TblTextbulletedlist"/>
    <w:rsid w:val="00D76631"/>
    <w:rPr>
      <w:rFonts w:ascii="Arial Narrow" w:eastAsia="MS Gothic" w:hAnsi="Arial Narrow"/>
    </w:rPr>
  </w:style>
  <w:style w:type="character" w:customStyle="1" w:styleId="TblFigFootnoteCar">
    <w:name w:val="Tbl Fig Footnote Car"/>
    <w:link w:val="TblFigFootnote"/>
    <w:rsid w:val="004C4118"/>
    <w:rPr>
      <w:rFonts w:ascii="Arial Narrow" w:eastAsia="MS Gothic" w:hAnsi="Arial Narrow"/>
      <w:sz w:val="18"/>
    </w:rPr>
  </w:style>
  <w:style w:type="character" w:customStyle="1" w:styleId="TitleChar">
    <w:name w:val="Title Char"/>
    <w:basedOn w:val="DefaultParagraphFont"/>
    <w:link w:val="Title"/>
    <w:uiPriority w:val="1"/>
    <w:rsid w:val="00767048"/>
    <w:rPr>
      <w:rFonts w:ascii="Arial" w:eastAsia="MS Gothic" w:hAnsi="Arial" w:cs="Arial"/>
      <w:b/>
      <w:bCs/>
      <w:caps/>
      <w:sz w:val="22"/>
      <w:szCs w:val="32"/>
    </w:rPr>
  </w:style>
  <w:style w:type="paragraph" w:customStyle="1" w:styleId="TableParagraph">
    <w:name w:val="Table Paragraph"/>
    <w:basedOn w:val="Normal"/>
    <w:uiPriority w:val="1"/>
    <w:qFormat/>
    <w:rsid w:val="00767048"/>
    <w:pPr>
      <w:autoSpaceDE w:val="0"/>
      <w:autoSpaceDN w:val="0"/>
      <w:adjustRightInd w:val="0"/>
      <w:spacing w:before="0" w:line="244" w:lineRule="exact"/>
      <w:ind w:left="107"/>
      <w:jc w:val="center"/>
    </w:pPr>
    <w:rPr>
      <w:rFonts w:ascii="Century" w:eastAsia="Times New Roman" w:hAnsi="Century" w:cs="Century"/>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https://docprep.sanofi-aventis.com/webdav/Qualit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E99AA55E40154F8492FB436752DBA4" ma:contentTypeVersion="8" ma:contentTypeDescription="Create a new document." ma:contentTypeScope="" ma:versionID="0c830b1d4a45c90253ff5124cd441b69">
  <xsd:schema xmlns:xsd="http://www.w3.org/2001/XMLSchema" xmlns:xs="http://www.w3.org/2001/XMLSchema" xmlns:p="http://schemas.microsoft.com/office/2006/metadata/properties" xmlns:ns2="5612f15d-de2c-432a-a475-ee7ffb6b7a6f" targetNamespace="http://schemas.microsoft.com/office/2006/metadata/properties" ma:root="true" ma:fieldsID="768025dc15c5c7da2159e28085b5503e" ns2:_="">
    <xsd:import namespace="5612f15d-de2c-432a-a475-ee7ffb6b7a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2f15d-de2c-432a-a475-ee7ffb6b7a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D394CC-8FCC-4546-A925-AB8221DED151}">
  <ds:schemaRefs>
    <ds:schemaRef ds:uri="http://purl.org/dc/terms/"/>
    <ds:schemaRef ds:uri="http://schemas.openxmlformats.org/package/2006/metadata/core-properties"/>
    <ds:schemaRef ds:uri="http://schemas.microsoft.com/office/2006/documentManagement/types"/>
    <ds:schemaRef ds:uri="http://schemas.microsoft.com/office/2006/metadata/properties"/>
    <ds:schemaRef ds:uri="http://schemas.microsoft.com/office/infopath/2007/PartnerControls"/>
    <ds:schemaRef ds:uri="http://purl.org/dc/elements/1.1/"/>
    <ds:schemaRef ds:uri="5612f15d-de2c-432a-a475-ee7ffb6b7a6f"/>
    <ds:schemaRef ds:uri="http://www.w3.org/XML/1998/namespace"/>
    <ds:schemaRef ds:uri="http://purl.org/dc/dcmitype/"/>
  </ds:schemaRefs>
</ds:datastoreItem>
</file>

<file path=customXml/itemProps2.xml><?xml version="1.0" encoding="utf-8"?>
<ds:datastoreItem xmlns:ds="http://schemas.openxmlformats.org/officeDocument/2006/customXml" ds:itemID="{B8DED8DF-3051-416C-802E-3B0DB84ED218}">
  <ds:schemaRefs>
    <ds:schemaRef ds:uri="http://schemas.microsoft.com/sharepoint/v3/contenttype/forms"/>
  </ds:schemaRefs>
</ds:datastoreItem>
</file>

<file path=customXml/itemProps3.xml><?xml version="1.0" encoding="utf-8"?>
<ds:datastoreItem xmlns:ds="http://schemas.openxmlformats.org/officeDocument/2006/customXml" ds:itemID="{1FAF7C89-2AF5-498A-8F71-E22CADA85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12f15d-de2c-432a-a475-ee7ffb6b7a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50F2B3-55BF-49E1-904E-50564CFB130A}">
  <ds:schemaRefs>
    <ds:schemaRef ds:uri="http://schemas.openxmlformats.org/officeDocument/2006/bibliography"/>
  </ds:schemaRefs>
</ds:datastoreItem>
</file>

<file path=docMetadata/LabelInfo.xml><?xml version="1.0" encoding="utf-8"?>
<clbl:labelList xmlns:clbl="http://schemas.microsoft.com/office/2020/mipLabelMetadata">
  <clbl:label id="{0c0cb100-a80e-47d6-9fe9-1dc28ea0657f}" enabled="1" method="Privileged" siteId="{aca3c8d6-aa71-4e1a-a10e-03572fc58c0b}" contentBits="1" removed="0"/>
</clbl:labelList>
</file>

<file path=docProps/app.xml><?xml version="1.0" encoding="utf-8"?>
<Properties xmlns="http://schemas.openxmlformats.org/officeDocument/2006/extended-properties" xmlns:vt="http://schemas.openxmlformats.org/officeDocument/2006/docPropsVTypes">
  <Template>Quality.dot</Template>
  <TotalTime>0</TotalTime>
  <Pages>13</Pages>
  <Words>2830</Words>
  <Characters>16132</Characters>
  <Application>Microsoft Office Word</Application>
  <DocSecurity>0</DocSecurity>
  <Lines>134</Lines>
  <Paragraphs>37</Paragraphs>
  <ScaleCrop>false</ScaleCrop>
  <HeadingPairs>
    <vt:vector size="6" baseType="variant">
      <vt:variant>
        <vt:lpstr>Title</vt:lpstr>
      </vt:variant>
      <vt:variant>
        <vt:i4>1</vt:i4>
      </vt:variant>
      <vt:variant>
        <vt:lpstr>Titel</vt:lpstr>
      </vt:variant>
      <vt:variant>
        <vt:i4>1</vt:i4>
      </vt:variant>
      <vt:variant>
        <vt:lpstr>Titre</vt:lpstr>
      </vt:variant>
      <vt:variant>
        <vt:i4>1</vt:i4>
      </vt:variant>
    </vt:vector>
  </HeadingPairs>
  <TitlesOfParts>
    <vt:vector size="3" baseType="lpstr">
      <vt:lpstr>CMC-CTD</vt:lpstr>
      <vt:lpstr>CMC-CTD</vt:lpstr>
      <vt:lpstr>CMC-CTD</vt:lpstr>
    </vt:vector>
  </TitlesOfParts>
  <Company>Aventis</Company>
  <LinksUpToDate>false</LinksUpToDate>
  <CharactersWithSpaces>18925</CharactersWithSpaces>
  <SharedDoc>false</SharedDoc>
  <HLinks>
    <vt:vector size="126" baseType="variant">
      <vt:variant>
        <vt:i4>1179706</vt:i4>
      </vt:variant>
      <vt:variant>
        <vt:i4>143</vt:i4>
      </vt:variant>
      <vt:variant>
        <vt:i4>0</vt:i4>
      </vt:variant>
      <vt:variant>
        <vt:i4>5</vt:i4>
      </vt:variant>
      <vt:variant>
        <vt:lpwstr/>
      </vt:variant>
      <vt:variant>
        <vt:lpwstr>_Toc46827415</vt:lpwstr>
      </vt:variant>
      <vt:variant>
        <vt:i4>1245242</vt:i4>
      </vt:variant>
      <vt:variant>
        <vt:i4>137</vt:i4>
      </vt:variant>
      <vt:variant>
        <vt:i4>0</vt:i4>
      </vt:variant>
      <vt:variant>
        <vt:i4>5</vt:i4>
      </vt:variant>
      <vt:variant>
        <vt:lpwstr/>
      </vt:variant>
      <vt:variant>
        <vt:lpwstr>_Toc46827414</vt:lpwstr>
      </vt:variant>
      <vt:variant>
        <vt:i4>1310778</vt:i4>
      </vt:variant>
      <vt:variant>
        <vt:i4>131</vt:i4>
      </vt:variant>
      <vt:variant>
        <vt:i4>0</vt:i4>
      </vt:variant>
      <vt:variant>
        <vt:i4>5</vt:i4>
      </vt:variant>
      <vt:variant>
        <vt:lpwstr/>
      </vt:variant>
      <vt:variant>
        <vt:lpwstr>_Toc46827413</vt:lpwstr>
      </vt:variant>
      <vt:variant>
        <vt:i4>1376314</vt:i4>
      </vt:variant>
      <vt:variant>
        <vt:i4>125</vt:i4>
      </vt:variant>
      <vt:variant>
        <vt:i4>0</vt:i4>
      </vt:variant>
      <vt:variant>
        <vt:i4>5</vt:i4>
      </vt:variant>
      <vt:variant>
        <vt:lpwstr/>
      </vt:variant>
      <vt:variant>
        <vt:lpwstr>_Toc46827412</vt:lpwstr>
      </vt:variant>
      <vt:variant>
        <vt:i4>1441850</vt:i4>
      </vt:variant>
      <vt:variant>
        <vt:i4>119</vt:i4>
      </vt:variant>
      <vt:variant>
        <vt:i4>0</vt:i4>
      </vt:variant>
      <vt:variant>
        <vt:i4>5</vt:i4>
      </vt:variant>
      <vt:variant>
        <vt:lpwstr/>
      </vt:variant>
      <vt:variant>
        <vt:lpwstr>_Toc46827411</vt:lpwstr>
      </vt:variant>
      <vt:variant>
        <vt:i4>1507386</vt:i4>
      </vt:variant>
      <vt:variant>
        <vt:i4>113</vt:i4>
      </vt:variant>
      <vt:variant>
        <vt:i4>0</vt:i4>
      </vt:variant>
      <vt:variant>
        <vt:i4>5</vt:i4>
      </vt:variant>
      <vt:variant>
        <vt:lpwstr/>
      </vt:variant>
      <vt:variant>
        <vt:lpwstr>_Toc46827410</vt:lpwstr>
      </vt:variant>
      <vt:variant>
        <vt:i4>1966139</vt:i4>
      </vt:variant>
      <vt:variant>
        <vt:i4>107</vt:i4>
      </vt:variant>
      <vt:variant>
        <vt:i4>0</vt:i4>
      </vt:variant>
      <vt:variant>
        <vt:i4>5</vt:i4>
      </vt:variant>
      <vt:variant>
        <vt:lpwstr/>
      </vt:variant>
      <vt:variant>
        <vt:lpwstr>_Toc46827409</vt:lpwstr>
      </vt:variant>
      <vt:variant>
        <vt:i4>2031675</vt:i4>
      </vt:variant>
      <vt:variant>
        <vt:i4>101</vt:i4>
      </vt:variant>
      <vt:variant>
        <vt:i4>0</vt:i4>
      </vt:variant>
      <vt:variant>
        <vt:i4>5</vt:i4>
      </vt:variant>
      <vt:variant>
        <vt:lpwstr/>
      </vt:variant>
      <vt:variant>
        <vt:lpwstr>_Toc46827408</vt:lpwstr>
      </vt:variant>
      <vt:variant>
        <vt:i4>1048635</vt:i4>
      </vt:variant>
      <vt:variant>
        <vt:i4>95</vt:i4>
      </vt:variant>
      <vt:variant>
        <vt:i4>0</vt:i4>
      </vt:variant>
      <vt:variant>
        <vt:i4>5</vt:i4>
      </vt:variant>
      <vt:variant>
        <vt:lpwstr/>
      </vt:variant>
      <vt:variant>
        <vt:lpwstr>_Toc46827407</vt:lpwstr>
      </vt:variant>
      <vt:variant>
        <vt:i4>1114171</vt:i4>
      </vt:variant>
      <vt:variant>
        <vt:i4>89</vt:i4>
      </vt:variant>
      <vt:variant>
        <vt:i4>0</vt:i4>
      </vt:variant>
      <vt:variant>
        <vt:i4>5</vt:i4>
      </vt:variant>
      <vt:variant>
        <vt:lpwstr/>
      </vt:variant>
      <vt:variant>
        <vt:lpwstr>_Toc46827406</vt:lpwstr>
      </vt:variant>
      <vt:variant>
        <vt:i4>1179707</vt:i4>
      </vt:variant>
      <vt:variant>
        <vt:i4>83</vt:i4>
      </vt:variant>
      <vt:variant>
        <vt:i4>0</vt:i4>
      </vt:variant>
      <vt:variant>
        <vt:i4>5</vt:i4>
      </vt:variant>
      <vt:variant>
        <vt:lpwstr/>
      </vt:variant>
      <vt:variant>
        <vt:lpwstr>_Toc46827405</vt:lpwstr>
      </vt:variant>
      <vt:variant>
        <vt:i4>1245243</vt:i4>
      </vt:variant>
      <vt:variant>
        <vt:i4>77</vt:i4>
      </vt:variant>
      <vt:variant>
        <vt:i4>0</vt:i4>
      </vt:variant>
      <vt:variant>
        <vt:i4>5</vt:i4>
      </vt:variant>
      <vt:variant>
        <vt:lpwstr/>
      </vt:variant>
      <vt:variant>
        <vt:lpwstr>_Toc46827404</vt:lpwstr>
      </vt:variant>
      <vt:variant>
        <vt:i4>1310779</vt:i4>
      </vt:variant>
      <vt:variant>
        <vt:i4>71</vt:i4>
      </vt:variant>
      <vt:variant>
        <vt:i4>0</vt:i4>
      </vt:variant>
      <vt:variant>
        <vt:i4>5</vt:i4>
      </vt:variant>
      <vt:variant>
        <vt:lpwstr/>
      </vt:variant>
      <vt:variant>
        <vt:lpwstr>_Toc46827403</vt:lpwstr>
      </vt:variant>
      <vt:variant>
        <vt:i4>1376315</vt:i4>
      </vt:variant>
      <vt:variant>
        <vt:i4>65</vt:i4>
      </vt:variant>
      <vt:variant>
        <vt:i4>0</vt:i4>
      </vt:variant>
      <vt:variant>
        <vt:i4>5</vt:i4>
      </vt:variant>
      <vt:variant>
        <vt:lpwstr/>
      </vt:variant>
      <vt:variant>
        <vt:lpwstr>_Toc46827402</vt:lpwstr>
      </vt:variant>
      <vt:variant>
        <vt:i4>1441851</vt:i4>
      </vt:variant>
      <vt:variant>
        <vt:i4>59</vt:i4>
      </vt:variant>
      <vt:variant>
        <vt:i4>0</vt:i4>
      </vt:variant>
      <vt:variant>
        <vt:i4>5</vt:i4>
      </vt:variant>
      <vt:variant>
        <vt:lpwstr/>
      </vt:variant>
      <vt:variant>
        <vt:lpwstr>_Toc46827401</vt:lpwstr>
      </vt:variant>
      <vt:variant>
        <vt:i4>1507387</vt:i4>
      </vt:variant>
      <vt:variant>
        <vt:i4>53</vt:i4>
      </vt:variant>
      <vt:variant>
        <vt:i4>0</vt:i4>
      </vt:variant>
      <vt:variant>
        <vt:i4>5</vt:i4>
      </vt:variant>
      <vt:variant>
        <vt:lpwstr/>
      </vt:variant>
      <vt:variant>
        <vt:lpwstr>_Toc46827400</vt:lpwstr>
      </vt:variant>
      <vt:variant>
        <vt:i4>1638450</vt:i4>
      </vt:variant>
      <vt:variant>
        <vt:i4>47</vt:i4>
      </vt:variant>
      <vt:variant>
        <vt:i4>0</vt:i4>
      </vt:variant>
      <vt:variant>
        <vt:i4>5</vt:i4>
      </vt:variant>
      <vt:variant>
        <vt:lpwstr/>
      </vt:variant>
      <vt:variant>
        <vt:lpwstr>_Toc46827399</vt:lpwstr>
      </vt:variant>
      <vt:variant>
        <vt:i4>1572914</vt:i4>
      </vt:variant>
      <vt:variant>
        <vt:i4>41</vt:i4>
      </vt:variant>
      <vt:variant>
        <vt:i4>0</vt:i4>
      </vt:variant>
      <vt:variant>
        <vt:i4>5</vt:i4>
      </vt:variant>
      <vt:variant>
        <vt:lpwstr/>
      </vt:variant>
      <vt:variant>
        <vt:lpwstr>_Toc46827398</vt:lpwstr>
      </vt:variant>
      <vt:variant>
        <vt:i4>1507378</vt:i4>
      </vt:variant>
      <vt:variant>
        <vt:i4>35</vt:i4>
      </vt:variant>
      <vt:variant>
        <vt:i4>0</vt:i4>
      </vt:variant>
      <vt:variant>
        <vt:i4>5</vt:i4>
      </vt:variant>
      <vt:variant>
        <vt:lpwstr/>
      </vt:variant>
      <vt:variant>
        <vt:lpwstr>_Toc46827397</vt:lpwstr>
      </vt:variant>
      <vt:variant>
        <vt:i4>1441842</vt:i4>
      </vt:variant>
      <vt:variant>
        <vt:i4>29</vt:i4>
      </vt:variant>
      <vt:variant>
        <vt:i4>0</vt:i4>
      </vt:variant>
      <vt:variant>
        <vt:i4>5</vt:i4>
      </vt:variant>
      <vt:variant>
        <vt:lpwstr/>
      </vt:variant>
      <vt:variant>
        <vt:lpwstr>_Toc46827396</vt:lpwstr>
      </vt:variant>
      <vt:variant>
        <vt:i4>1376306</vt:i4>
      </vt:variant>
      <vt:variant>
        <vt:i4>23</vt:i4>
      </vt:variant>
      <vt:variant>
        <vt:i4>0</vt:i4>
      </vt:variant>
      <vt:variant>
        <vt:i4>5</vt:i4>
      </vt:variant>
      <vt:variant>
        <vt:lpwstr/>
      </vt:variant>
      <vt:variant>
        <vt:lpwstr>_Toc46827395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CMC-CTD</dc:title>
  <dc:subject/>
  <dc:creator>gresda</dc:creator>
  <cp:keywords/>
  <dc:description>CMC-Gresda-Simple.dot</dc:description>
  <cp:lastModifiedBy>Michelarakis, Nicholas /DE</cp:lastModifiedBy>
  <cp:revision>2</cp:revision>
  <cp:lastPrinted>2002-11-15T10:42:00Z</cp:lastPrinted>
  <dcterms:created xsi:type="dcterms:W3CDTF">2025-12-05T12:56:00Z</dcterms:created>
  <dcterms:modified xsi:type="dcterms:W3CDTF">2025-12-05T12:56:00Z</dcterms:modified>
  <cp:category>version dec 2003</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RefNum">
    <vt:i4>0</vt:i4>
  </property>
  <property fmtid="{D5CDD505-2E9C-101B-9397-08002B2CF9AE}" pid="3" name="Document Type">
    <vt:lpwstr>R&amp;D Medicinal product ID card</vt:lpwstr>
  </property>
  <property fmtid="{D5CDD505-2E9C-101B-9397-08002B2CF9AE}" pid="4" name="Product Code">
    <vt:lpwstr>Product code</vt:lpwstr>
  </property>
  <property fmtid="{D5CDD505-2E9C-101B-9397-08002B2CF9AE}" pid="5" name="Dosage Strength">
    <vt:lpwstr>dosage strength</vt:lpwstr>
  </property>
  <property fmtid="{D5CDD505-2E9C-101B-9397-08002B2CF9AE}" pid="6" name="Dosage Form">
    <vt:lpwstr>dosage form</vt:lpwstr>
  </property>
  <property fmtid="{D5CDD505-2E9C-101B-9397-08002B2CF9AE}" pid="7" name="Seperator1">
    <vt:lpwstr>-</vt:lpwstr>
  </property>
  <property fmtid="{D5CDD505-2E9C-101B-9397-08002B2CF9AE}" pid="8" name="Seperator2">
    <vt:lpwstr>-</vt:lpwstr>
  </property>
  <property fmtid="{D5CDD505-2E9C-101B-9397-08002B2CF9AE}" pid="9" name="Date">
    <vt:lpwstr> dd-Mmm-yyyy</vt:lpwstr>
  </property>
  <property fmtid="{D5CDD505-2E9C-101B-9397-08002B2CF9AE}" pid="10" name="INN">
    <vt:lpwstr>Product code</vt:lpwstr>
  </property>
  <property fmtid="{D5CDD505-2E9C-101B-9397-08002B2CF9AE}" pid="11" name="https">
    <vt:lpwstr>1</vt:lpwstr>
  </property>
  <property fmtid="{D5CDD505-2E9C-101B-9397-08002B2CF9AE}" pid="12" name="_NewReviewCycle">
    <vt:lpwstr/>
  </property>
  <property fmtid="{D5CDD505-2E9C-101B-9397-08002B2CF9AE}" pid="13" name="ContentTypeId">
    <vt:lpwstr>0x0101008AE99AA55E40154F8492FB436752DBA4</vt:lpwstr>
  </property>
  <property fmtid="{D5CDD505-2E9C-101B-9397-08002B2CF9AE}" pid="14" name="ClassificationContentMarkingHeaderShapeIds">
    <vt:lpwstr>73eac815,1c828a1e,bc4b452</vt:lpwstr>
  </property>
  <property fmtid="{D5CDD505-2E9C-101B-9397-08002B2CF9AE}" pid="15" name="ClassificationContentMarkingHeaderFontProps">
    <vt:lpwstr>#f08400,10,Aptos</vt:lpwstr>
  </property>
  <property fmtid="{D5CDD505-2E9C-101B-9397-08002B2CF9AE}" pid="16" name="ClassificationContentMarkingHeaderText">
    <vt:lpwstr>Confidential - Sensitive</vt:lpwstr>
  </property>
</Properties>
</file>